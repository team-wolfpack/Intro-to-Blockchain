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2BBBC9" w14:textId="77777777" w:rsidR="0032075E" w:rsidRDefault="004862BB">
      <w:r>
        <w:rPr>
          <w:rFonts w:ascii="Arial" w:hAnsi="Arial" w:cs="Arial"/>
          <w:b/>
          <w:noProof/>
          <w:sz w:val="44"/>
          <w:szCs w:val="44"/>
        </w:rPr>
        <w:drawing>
          <wp:anchor distT="0" distB="0" distL="114300" distR="114300" simplePos="0" relativeHeight="251661312" behindDoc="0" locked="0" layoutInCell="1" allowOverlap="1" wp14:anchorId="706E0DFC" wp14:editId="491B71F6">
            <wp:simplePos x="0" y="0"/>
            <wp:positionH relativeFrom="column">
              <wp:posOffset>4737735</wp:posOffset>
            </wp:positionH>
            <wp:positionV relativeFrom="page">
              <wp:posOffset>1258373</wp:posOffset>
            </wp:positionV>
            <wp:extent cx="1256958" cy="125695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am #WolfPack-01 (2).jpg"/>
                    <pic:cNvPicPr/>
                  </pic:nvPicPr>
                  <pic:blipFill>
                    <a:blip r:embed="rId8">
                      <a:extLst>
                        <a:ext uri="{28A0092B-C50C-407E-A947-70E740481C1C}">
                          <a14:useLocalDpi xmlns:a14="http://schemas.microsoft.com/office/drawing/2010/main" val="0"/>
                        </a:ext>
                      </a:extLst>
                    </a:blip>
                    <a:stretch>
                      <a:fillRect/>
                    </a:stretch>
                  </pic:blipFill>
                  <pic:spPr>
                    <a:xfrm>
                      <a:off x="0" y="0"/>
                      <a:ext cx="1256958" cy="1256958"/>
                    </a:xfrm>
                    <a:prstGeom prst="rect">
                      <a:avLst/>
                    </a:prstGeom>
                  </pic:spPr>
                </pic:pic>
              </a:graphicData>
            </a:graphic>
            <wp14:sizeRelH relativeFrom="page">
              <wp14:pctWidth>0</wp14:pctWidth>
            </wp14:sizeRelH>
            <wp14:sizeRelV relativeFrom="page">
              <wp14:pctHeight>0</wp14:pctHeight>
            </wp14:sizeRelV>
          </wp:anchor>
        </w:drawing>
      </w:r>
    </w:p>
    <w:p w14:paraId="30CFC34B" w14:textId="77777777" w:rsidR="0032075E" w:rsidRDefault="0032075E">
      <w:r w:rsidRPr="00C22563">
        <w:rPr>
          <w:rFonts w:ascii="Times New Roman" w:eastAsia="Calibri" w:hAnsi="Times New Roman" w:cs="Times New Roman"/>
          <w:noProof/>
          <w:sz w:val="20"/>
        </w:rPr>
        <mc:AlternateContent>
          <mc:Choice Requires="wps">
            <w:drawing>
              <wp:anchor distT="0" distB="0" distL="114300" distR="114300" simplePos="0" relativeHeight="251659264" behindDoc="0" locked="0" layoutInCell="1" allowOverlap="1" wp14:anchorId="3CEFB61F" wp14:editId="532A8F3D">
                <wp:simplePos x="0" y="0"/>
                <wp:positionH relativeFrom="column">
                  <wp:posOffset>0</wp:posOffset>
                </wp:positionH>
                <wp:positionV relativeFrom="paragraph">
                  <wp:posOffset>110490</wp:posOffset>
                </wp:positionV>
                <wp:extent cx="6053455" cy="1365250"/>
                <wp:effectExtent l="0" t="0" r="0" b="6350"/>
                <wp:wrapThrough wrapText="bothSides">
                  <wp:wrapPolygon edited="0">
                    <wp:start x="0" y="0"/>
                    <wp:lineTo x="0" y="21299"/>
                    <wp:lineTo x="21480" y="21299"/>
                    <wp:lineTo x="21480" y="0"/>
                    <wp:lineTo x="0" y="0"/>
                  </wp:wrapPolygon>
                </wp:wrapThrough>
                <wp:docPr id="225" name="Rectangle 225"/>
                <wp:cNvGraphicFramePr/>
                <a:graphic xmlns:a="http://schemas.openxmlformats.org/drawingml/2006/main">
                  <a:graphicData uri="http://schemas.microsoft.com/office/word/2010/wordprocessingShape">
                    <wps:wsp>
                      <wps:cNvSpPr/>
                      <wps:spPr>
                        <a:xfrm>
                          <a:off x="0" y="0"/>
                          <a:ext cx="6053455" cy="1365250"/>
                        </a:xfrm>
                        <a:prstGeom prst="rect">
                          <a:avLst/>
                        </a:prstGeom>
                        <a:gradFill flip="none" rotWithShape="1">
                          <a:gsLst>
                            <a:gs pos="15000">
                              <a:schemeClr val="accent1">
                                <a:lumMod val="20000"/>
                                <a:lumOff val="80000"/>
                              </a:schemeClr>
                            </a:gs>
                            <a:gs pos="74000">
                              <a:schemeClr val="accent1">
                                <a:lumMod val="50000"/>
                              </a:schemeClr>
                            </a:gs>
                            <a:gs pos="47000">
                              <a:schemeClr val="accent1">
                                <a:lumMod val="60000"/>
                                <a:lumOff val="40000"/>
                              </a:schemeClr>
                            </a:gs>
                          </a:gsLst>
                          <a:lin ang="0" scaled="1"/>
                          <a:tileRect/>
                        </a:gradFill>
                        <a:ln w="12700" cap="flat" cmpd="sng" algn="ctr">
                          <a:noFill/>
                          <a:prstDash val="solid"/>
                          <a:miter lim="800000"/>
                        </a:ln>
                        <a:effectLst/>
                      </wps:spPr>
                      <wps:txbx>
                        <w:txbxContent>
                          <w:p w14:paraId="772079A6" w14:textId="77777777" w:rsidR="0099520D" w:rsidRPr="00545413" w:rsidRDefault="0099520D" w:rsidP="00C22563">
                            <w:pPr>
                              <w:rPr>
                                <w:rFonts w:ascii="Arial" w:hAnsi="Arial" w:cs="Arial"/>
                                <w:b/>
                                <w:sz w:val="44"/>
                                <w:szCs w:val="44"/>
                              </w:rPr>
                            </w:pPr>
                            <w:r w:rsidRPr="00545413">
                              <w:rPr>
                                <w:rFonts w:ascii="Arial" w:hAnsi="Arial" w:cs="Arial"/>
                                <w:b/>
                                <w:sz w:val="44"/>
                                <w:szCs w:val="44"/>
                              </w:rPr>
                              <w:t xml:space="preserve">IBM </w:t>
                            </w:r>
                            <w:r>
                              <w:rPr>
                                <w:rFonts w:ascii="Arial" w:hAnsi="Arial" w:cs="Arial"/>
                                <w:b/>
                                <w:sz w:val="44"/>
                                <w:szCs w:val="44"/>
                              </w:rPr>
                              <w:t>Cloud</w:t>
                            </w:r>
                          </w:p>
                          <w:p w14:paraId="33E7CF70" w14:textId="77777777" w:rsidR="0099520D" w:rsidRPr="005D5B2A" w:rsidRDefault="0099520D" w:rsidP="00C22563">
                            <w:pPr>
                              <w:rPr>
                                <w:b/>
                                <w:sz w:val="44"/>
                                <w:szCs w:val="44"/>
                              </w:rPr>
                            </w:pPr>
                          </w:p>
                          <w:p w14:paraId="5F0DD886" w14:textId="21D1FDFE" w:rsidR="0099520D" w:rsidRPr="00545413" w:rsidRDefault="0099520D" w:rsidP="00C22563">
                            <w:pPr>
                              <w:rPr>
                                <w:rFonts w:ascii="Arial" w:hAnsi="Arial" w:cs="Arial"/>
                                <w:b/>
                                <w:sz w:val="44"/>
                                <w:szCs w:val="44"/>
                              </w:rPr>
                            </w:pPr>
                            <w:r>
                              <w:rPr>
                                <w:rFonts w:ascii="Arial" w:hAnsi="Arial" w:cs="Arial"/>
                                <w:b/>
                                <w:sz w:val="44"/>
                                <w:szCs w:val="44"/>
                              </w:rPr>
                              <w:t>Introduction to Blockchain</w:t>
                            </w:r>
                          </w:p>
                          <w:p w14:paraId="3138688B" w14:textId="5F040A1C" w:rsidR="0099520D" w:rsidRPr="00825D45" w:rsidRDefault="0099520D" w:rsidP="00C22563">
                            <w:pPr>
                              <w:rPr>
                                <w:rFonts w:ascii="Arial" w:hAnsi="Arial" w:cs="Arial"/>
                                <w:sz w:val="36"/>
                                <w:szCs w:val="36"/>
                              </w:rPr>
                            </w:pPr>
                            <w:r>
                              <w:rPr>
                                <w:rFonts w:ascii="Arial" w:hAnsi="Arial" w:cs="Arial"/>
                                <w:sz w:val="36"/>
                                <w:szCs w:val="36"/>
                              </w:rPr>
                              <w:t>Building your first Blockchain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FB61F" id="Rectangle 225" o:spid="_x0000_s1026" style="position:absolute;margin-left:0;margin-top:8.7pt;width:476.65pt;height:1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" fillcolor="#c9dce9 [660]" stroked="f" strokeweight="1pt">
                <v:fill color2="#13242f [1604]" rotate="t" angle="-90" colors="0 #cadde9;9830f #cadde9;30802f #5f98bd" focus="100%" type="gradient"/>
                <v:textbox>
                  <w:txbxContent>
                    <w:p w14:paraId="772079A6" w14:textId="77777777" w:rsidR="0099520D" w:rsidRPr="00545413" w:rsidRDefault="0099520D" w:rsidP="00C22563">
                      <w:pPr>
                        <w:rPr>
                          <w:rFonts w:ascii="Arial" w:hAnsi="Arial" w:cs="Arial"/>
                          <w:b/>
                          <w:sz w:val="44"/>
                          <w:szCs w:val="44"/>
                        </w:rPr>
                      </w:pPr>
                      <w:r w:rsidRPr="00545413">
                        <w:rPr>
                          <w:rFonts w:ascii="Arial" w:hAnsi="Arial" w:cs="Arial"/>
                          <w:b/>
                          <w:sz w:val="44"/>
                          <w:szCs w:val="44"/>
                        </w:rPr>
                        <w:t xml:space="preserve">IBM </w:t>
                      </w:r>
                      <w:r>
                        <w:rPr>
                          <w:rFonts w:ascii="Arial" w:hAnsi="Arial" w:cs="Arial"/>
                          <w:b/>
                          <w:sz w:val="44"/>
                          <w:szCs w:val="44"/>
                        </w:rPr>
                        <w:t>Cloud</w:t>
                      </w:r>
                    </w:p>
                    <w:p w14:paraId="33E7CF70" w14:textId="77777777" w:rsidR="0099520D" w:rsidRPr="005D5B2A" w:rsidRDefault="0099520D" w:rsidP="00C22563">
                      <w:pPr>
                        <w:rPr>
                          <w:b/>
                          <w:sz w:val="44"/>
                          <w:szCs w:val="44"/>
                        </w:rPr>
                      </w:pPr>
                    </w:p>
                    <w:p w14:paraId="5F0DD886" w14:textId="21D1FDFE" w:rsidR="0099520D" w:rsidRPr="00545413" w:rsidRDefault="0099520D" w:rsidP="00C22563">
                      <w:pPr>
                        <w:rPr>
                          <w:rFonts w:ascii="Arial" w:hAnsi="Arial" w:cs="Arial"/>
                          <w:b/>
                          <w:sz w:val="44"/>
                          <w:szCs w:val="44"/>
                        </w:rPr>
                      </w:pPr>
                      <w:r>
                        <w:rPr>
                          <w:rFonts w:ascii="Arial" w:hAnsi="Arial" w:cs="Arial"/>
                          <w:b/>
                          <w:sz w:val="44"/>
                          <w:szCs w:val="44"/>
                        </w:rPr>
                        <w:t>Introduction to Blockchain</w:t>
                      </w:r>
                    </w:p>
                    <w:p w14:paraId="3138688B" w14:textId="5F040A1C" w:rsidR="0099520D" w:rsidRPr="00825D45" w:rsidRDefault="0099520D" w:rsidP="00C22563">
                      <w:pPr>
                        <w:rPr>
                          <w:rFonts w:ascii="Arial" w:hAnsi="Arial" w:cs="Arial"/>
                          <w:sz w:val="36"/>
                          <w:szCs w:val="36"/>
                        </w:rPr>
                      </w:pPr>
                      <w:r>
                        <w:rPr>
                          <w:rFonts w:ascii="Arial" w:hAnsi="Arial" w:cs="Arial"/>
                          <w:sz w:val="36"/>
                          <w:szCs w:val="36"/>
                        </w:rPr>
                        <w:t>Building your first Blockchain Network</w:t>
                      </w:r>
                    </w:p>
                  </w:txbxContent>
                </v:textbox>
                <w10:wrap type="through"/>
              </v:rect>
            </w:pict>
          </mc:Fallback>
        </mc:AlternateContent>
      </w:r>
    </w:p>
    <w:p w14:paraId="2D83F3B5" w14:textId="77777777" w:rsidR="0032075E" w:rsidRDefault="0032075E" w:rsidP="0032075E">
      <w:pPr>
        <w:rPr>
          <w:rFonts w:ascii="Arial" w:hAnsi="Arial" w:cs="Arial"/>
          <w:b/>
          <w:color w:val="1C345C"/>
          <w:sz w:val="44"/>
          <w:szCs w:val="44"/>
        </w:rPr>
      </w:pPr>
      <w:r w:rsidRPr="00201C3C">
        <w:rPr>
          <w:rFonts w:ascii="Arial" w:hAnsi="Arial" w:cs="Arial"/>
          <w:b/>
          <w:color w:val="1C345C"/>
          <w:sz w:val="44"/>
          <w:szCs w:val="44"/>
        </w:rPr>
        <w:t>Lab Guide</w:t>
      </w:r>
    </w:p>
    <w:p w14:paraId="3A2929F7" w14:textId="77777777" w:rsidR="00657EE1" w:rsidRDefault="00657EE1" w:rsidP="0032075E">
      <w:pPr>
        <w:rPr>
          <w:rFonts w:ascii="Arial" w:hAnsi="Arial" w:cs="Arial"/>
          <w:b/>
          <w:color w:val="1C345C"/>
          <w:sz w:val="44"/>
          <w:szCs w:val="44"/>
        </w:rPr>
      </w:pPr>
    </w:p>
    <w:p w14:paraId="583BBFF2" w14:textId="77777777" w:rsidR="00657EE1" w:rsidRDefault="00657EE1" w:rsidP="0032075E">
      <w:pPr>
        <w:rPr>
          <w:rFonts w:ascii="Arial" w:hAnsi="Arial" w:cs="Arial"/>
          <w:b/>
          <w:color w:val="1C345C"/>
          <w:sz w:val="44"/>
          <w:szCs w:val="44"/>
        </w:rPr>
      </w:pPr>
    </w:p>
    <w:p w14:paraId="073F913E" w14:textId="77777777" w:rsidR="00927DDF" w:rsidRDefault="00927DDF" w:rsidP="0032075E">
      <w:pPr>
        <w:rPr>
          <w:rFonts w:ascii="Arial" w:hAnsi="Arial" w:cs="Arial"/>
          <w:b/>
          <w:color w:val="1C345C"/>
          <w:sz w:val="44"/>
          <w:szCs w:val="44"/>
        </w:rPr>
      </w:pPr>
    </w:p>
    <w:p w14:paraId="2CB3A156" w14:textId="77777777" w:rsidR="0032075E" w:rsidRDefault="0032075E" w:rsidP="0032075E">
      <w:pPr>
        <w:rPr>
          <w:rFonts w:ascii="Arial" w:hAnsi="Arial" w:cs="Arial"/>
          <w:b/>
          <w:color w:val="1C345C"/>
          <w:sz w:val="44"/>
          <w:szCs w:val="44"/>
        </w:rPr>
      </w:pPr>
    </w:p>
    <w:p w14:paraId="0241215C" w14:textId="77777777" w:rsidR="0032075E" w:rsidRPr="00EA33E4" w:rsidRDefault="0032075E" w:rsidP="0032075E">
      <w:pPr>
        <w:jc w:val="center"/>
        <w:rPr>
          <w:rFonts w:ascii="Arial" w:hAnsi="Arial" w:cs="Arial"/>
          <w:b/>
          <w:color w:val="1C345C"/>
          <w:sz w:val="44"/>
          <w:szCs w:val="44"/>
        </w:rPr>
      </w:pPr>
      <w:r w:rsidRPr="0032075E">
        <w:rPr>
          <w:rFonts w:ascii="Times New Roman" w:eastAsia="Calibri" w:hAnsi="Times New Roman" w:cs="Times New Roman"/>
          <w:noProof/>
        </w:rPr>
        <w:drawing>
          <wp:inline distT="0" distB="0" distL="0" distR="0" wp14:anchorId="22C5F80B" wp14:editId="1FC99284">
            <wp:extent cx="5486400" cy="3200400"/>
            <wp:effectExtent l="0" t="0" r="0" b="254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7A973FB" w14:textId="77777777" w:rsidR="0032075E" w:rsidRDefault="0032075E"/>
    <w:p w14:paraId="5AD32872" w14:textId="77777777" w:rsidR="006F6BC4" w:rsidRDefault="006F6BC4"/>
    <w:p w14:paraId="71C37A19" w14:textId="77777777" w:rsidR="006F6BC4" w:rsidRDefault="006F6BC4"/>
    <w:p w14:paraId="7330055E" w14:textId="77777777" w:rsidR="006F6BC4" w:rsidRDefault="006F6BC4"/>
    <w:p w14:paraId="144AE3C2" w14:textId="77777777" w:rsidR="006F6BC4" w:rsidRDefault="006F6BC4"/>
    <w:p w14:paraId="18103FA7" w14:textId="77777777" w:rsidR="006F6BC4" w:rsidRDefault="006F6BC4">
      <w:r>
        <w:br w:type="page"/>
      </w:r>
    </w:p>
    <w:p w14:paraId="4266A9A8" w14:textId="77777777" w:rsidR="00827B6C" w:rsidRDefault="00827B6C" w:rsidP="00827B6C">
      <w:pPr>
        <w:pStyle w:val="p1"/>
        <w:rPr>
          <w:rFonts w:ascii="Arial" w:hAnsi="Arial" w:cs="Arial"/>
          <w:sz w:val="36"/>
          <w:szCs w:val="36"/>
        </w:rPr>
      </w:pPr>
    </w:p>
    <w:p w14:paraId="77877083" w14:textId="77777777" w:rsidR="00827B6C" w:rsidRDefault="00827B6C" w:rsidP="00827B6C">
      <w:pPr>
        <w:pStyle w:val="p1"/>
        <w:rPr>
          <w:rFonts w:ascii="Arial" w:hAnsi="Arial" w:cs="Arial"/>
          <w:sz w:val="36"/>
          <w:szCs w:val="36"/>
        </w:rPr>
      </w:pPr>
    </w:p>
    <w:p w14:paraId="21F453AB" w14:textId="77777777" w:rsidR="00827B6C" w:rsidRDefault="00827B6C" w:rsidP="00827B6C">
      <w:pPr>
        <w:pStyle w:val="p1"/>
        <w:rPr>
          <w:rFonts w:ascii="Arial" w:hAnsi="Arial" w:cs="Arial"/>
          <w:sz w:val="36"/>
          <w:szCs w:val="36"/>
        </w:rPr>
      </w:pPr>
    </w:p>
    <w:p w14:paraId="353A8730" w14:textId="77777777" w:rsidR="00827B6C" w:rsidRDefault="00827B6C" w:rsidP="00827B6C">
      <w:pPr>
        <w:pStyle w:val="p1"/>
        <w:rPr>
          <w:rFonts w:ascii="Arial" w:hAnsi="Arial" w:cs="Arial"/>
          <w:sz w:val="36"/>
          <w:szCs w:val="36"/>
        </w:rPr>
      </w:pPr>
    </w:p>
    <w:p w14:paraId="2160FB88" w14:textId="77777777" w:rsidR="00827B6C" w:rsidRDefault="00827B6C" w:rsidP="00827B6C">
      <w:pPr>
        <w:pStyle w:val="p1"/>
        <w:rPr>
          <w:rFonts w:ascii="Arial" w:hAnsi="Arial" w:cs="Arial"/>
          <w:sz w:val="36"/>
          <w:szCs w:val="36"/>
        </w:rPr>
      </w:pPr>
    </w:p>
    <w:p w14:paraId="209E41A3" w14:textId="77777777" w:rsidR="00827B6C" w:rsidRDefault="00827B6C" w:rsidP="00827B6C">
      <w:pPr>
        <w:pStyle w:val="p1"/>
        <w:rPr>
          <w:rFonts w:ascii="Arial" w:hAnsi="Arial" w:cs="Arial"/>
          <w:sz w:val="36"/>
          <w:szCs w:val="36"/>
        </w:rPr>
      </w:pPr>
    </w:p>
    <w:p w14:paraId="7248CAA7" w14:textId="77777777" w:rsidR="00827B6C" w:rsidRDefault="00827B6C" w:rsidP="00827B6C">
      <w:pPr>
        <w:pStyle w:val="p1"/>
        <w:rPr>
          <w:rFonts w:ascii="Arial" w:hAnsi="Arial" w:cs="Arial"/>
          <w:sz w:val="36"/>
          <w:szCs w:val="36"/>
        </w:rPr>
      </w:pPr>
    </w:p>
    <w:p w14:paraId="6D934A99" w14:textId="77777777" w:rsidR="00827B6C" w:rsidRDefault="00827B6C" w:rsidP="00827B6C">
      <w:pPr>
        <w:pStyle w:val="p1"/>
        <w:rPr>
          <w:rFonts w:ascii="Arial" w:hAnsi="Arial" w:cs="Arial"/>
          <w:sz w:val="36"/>
          <w:szCs w:val="36"/>
        </w:rPr>
      </w:pPr>
    </w:p>
    <w:p w14:paraId="46A1B902" w14:textId="77777777" w:rsidR="00827B6C" w:rsidRDefault="00827B6C" w:rsidP="00827B6C">
      <w:pPr>
        <w:pStyle w:val="p1"/>
        <w:rPr>
          <w:rFonts w:ascii="Arial" w:hAnsi="Arial" w:cs="Arial"/>
          <w:sz w:val="36"/>
          <w:szCs w:val="36"/>
        </w:rPr>
      </w:pPr>
    </w:p>
    <w:p w14:paraId="45434B15" w14:textId="77777777" w:rsidR="00827B6C" w:rsidRDefault="00827B6C" w:rsidP="00827B6C">
      <w:pPr>
        <w:pStyle w:val="p1"/>
        <w:rPr>
          <w:rFonts w:ascii="Arial" w:hAnsi="Arial" w:cs="Arial"/>
          <w:sz w:val="36"/>
          <w:szCs w:val="36"/>
        </w:rPr>
      </w:pPr>
    </w:p>
    <w:p w14:paraId="41A437CD" w14:textId="77777777" w:rsidR="00827B6C" w:rsidRDefault="00827B6C" w:rsidP="00827B6C">
      <w:pPr>
        <w:pStyle w:val="p1"/>
        <w:rPr>
          <w:rFonts w:ascii="Arial" w:hAnsi="Arial" w:cs="Arial"/>
          <w:sz w:val="36"/>
          <w:szCs w:val="36"/>
        </w:rPr>
      </w:pPr>
    </w:p>
    <w:p w14:paraId="53FD7EC6" w14:textId="77777777" w:rsidR="00827B6C" w:rsidRPr="003E095F" w:rsidRDefault="00827B6C" w:rsidP="00827B6C">
      <w:pPr>
        <w:pStyle w:val="p1"/>
        <w:rPr>
          <w:rFonts w:ascii="Arial" w:hAnsi="Arial" w:cs="Arial"/>
          <w:sz w:val="36"/>
          <w:szCs w:val="36"/>
        </w:rPr>
      </w:pPr>
      <w:r w:rsidRPr="003E095F">
        <w:rPr>
          <w:rFonts w:ascii="Arial" w:hAnsi="Arial" w:cs="Arial"/>
          <w:sz w:val="36"/>
          <w:szCs w:val="36"/>
        </w:rPr>
        <w:t>Notices and Disclaimers</w:t>
      </w:r>
    </w:p>
    <w:p w14:paraId="3EF560D3" w14:textId="77777777" w:rsidR="00827B6C" w:rsidRDefault="00827B6C" w:rsidP="00827B6C">
      <w:pPr>
        <w:rPr>
          <w:rFonts w:ascii="Helvetica" w:hAnsi="Helvetica" w:cs="Times New Roman"/>
        </w:rPr>
      </w:pPr>
    </w:p>
    <w:p w14:paraId="669051E5" w14:textId="77777777" w:rsidR="00827B6C" w:rsidRPr="003E095F" w:rsidRDefault="00827B6C" w:rsidP="00827B6C">
      <w:pPr>
        <w:rPr>
          <w:rFonts w:ascii="Arial" w:hAnsi="Arial" w:cs="Arial"/>
          <w:sz w:val="20"/>
          <w:szCs w:val="20"/>
        </w:rPr>
      </w:pPr>
      <w:r w:rsidRPr="003E095F">
        <w:rPr>
          <w:rFonts w:ascii="Arial" w:hAnsi="Arial" w:cs="Arial"/>
          <w:sz w:val="20"/>
          <w:szCs w:val="20"/>
        </w:rPr>
        <w:t>© Copyright IBM Corporation 2017.</w:t>
      </w:r>
    </w:p>
    <w:p w14:paraId="49A2B6D3" w14:textId="77777777" w:rsidR="00827B6C" w:rsidRPr="003E095F" w:rsidRDefault="00827B6C" w:rsidP="00827B6C">
      <w:pPr>
        <w:rPr>
          <w:rFonts w:ascii="Arial" w:hAnsi="Arial" w:cs="Arial"/>
          <w:sz w:val="20"/>
          <w:szCs w:val="20"/>
        </w:rPr>
      </w:pPr>
    </w:p>
    <w:p w14:paraId="024CA76E" w14:textId="77777777" w:rsidR="00827B6C" w:rsidRPr="003E095F" w:rsidRDefault="00827B6C" w:rsidP="00827B6C">
      <w:pPr>
        <w:rPr>
          <w:rFonts w:ascii="Arial" w:hAnsi="Arial" w:cs="Arial"/>
          <w:sz w:val="20"/>
          <w:szCs w:val="20"/>
        </w:rPr>
      </w:pPr>
      <w:r w:rsidRPr="003E095F">
        <w:rPr>
          <w:rFonts w:ascii="Arial" w:hAnsi="Arial" w:cs="Arial"/>
          <w:sz w:val="20"/>
          <w:szCs w:val="20"/>
        </w:rPr>
        <w:t>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w:t>
      </w:r>
      <w:r>
        <w:rPr>
          <w:rFonts w:ascii="Arial" w:hAnsi="Arial" w:cs="Arial"/>
          <w:sz w:val="20"/>
          <w:szCs w:val="20"/>
        </w:rPr>
        <w:t xml:space="preserve"> </w:t>
      </w:r>
      <w:r w:rsidRPr="003E095F">
        <w:rPr>
          <w:rFonts w:ascii="Arial" w:hAnsi="Arial" w:cs="Arial"/>
          <w:sz w:val="20"/>
          <w:szCs w:val="20"/>
        </w:rPr>
        <w:t>change at any time at IBM’s sole discretion based on market opportunities or other factors, and are not intended to be a commitment to future product or feature availability in any way.</w:t>
      </w:r>
    </w:p>
    <w:p w14:paraId="51BFD438" w14:textId="77777777" w:rsidR="00827B6C" w:rsidRPr="003E095F" w:rsidRDefault="00827B6C" w:rsidP="00827B6C">
      <w:pPr>
        <w:rPr>
          <w:rFonts w:ascii="Arial" w:hAnsi="Arial" w:cs="Arial"/>
          <w:sz w:val="20"/>
          <w:szCs w:val="20"/>
        </w:rPr>
      </w:pPr>
    </w:p>
    <w:p w14:paraId="473D3718" w14:textId="77777777" w:rsidR="00827B6C" w:rsidRPr="003E095F" w:rsidRDefault="00827B6C" w:rsidP="00827B6C">
      <w:pPr>
        <w:rPr>
          <w:rFonts w:ascii="Arial" w:hAnsi="Arial" w:cs="Arial"/>
          <w:sz w:val="20"/>
          <w:szCs w:val="20"/>
        </w:rPr>
      </w:pPr>
      <w:r w:rsidRPr="003E095F">
        <w:rPr>
          <w:rFonts w:ascii="Arial" w:hAnsi="Arial" w:cs="Arial"/>
          <w:sz w:val="20"/>
          <w:szCs w:val="20"/>
        </w:rPr>
        <w:t xml:space="preserve">This document is current as of the initial date of publication and may be changed by IBM at any time. Not all offerings are available in every country in which IBM operates. </w:t>
      </w:r>
    </w:p>
    <w:p w14:paraId="127780E4" w14:textId="77777777" w:rsidR="00827B6C" w:rsidRPr="003E095F" w:rsidRDefault="00827B6C" w:rsidP="00827B6C">
      <w:pPr>
        <w:rPr>
          <w:rFonts w:ascii="Arial" w:hAnsi="Arial" w:cs="Arial"/>
          <w:sz w:val="20"/>
          <w:szCs w:val="20"/>
        </w:rPr>
      </w:pPr>
    </w:p>
    <w:p w14:paraId="0D987742" w14:textId="77777777" w:rsidR="00827B6C" w:rsidRPr="003E095F" w:rsidRDefault="00827B6C" w:rsidP="00827B6C">
      <w:pPr>
        <w:rPr>
          <w:rFonts w:ascii="Arial" w:hAnsi="Arial" w:cs="Arial"/>
          <w:sz w:val="20"/>
          <w:szCs w:val="20"/>
        </w:rPr>
      </w:pPr>
      <w:r w:rsidRPr="003E095F">
        <w:rPr>
          <w:rFonts w:ascii="Arial" w:hAnsi="Arial" w:cs="Arial"/>
          <w:sz w:val="20"/>
          <w:szCs w:val="20"/>
        </w:rPr>
        <w:t>IBM, the IBM logo and ibm.com are trademarks or registered trademarks of International Business Machines Corporation in the United States, other countries, or both. If these and other IBM trademarked terms are marked on their first occurrence in this information with a trademark symbol (® or ™), these symbols indicate U.S. registered or common law trademarks owned by IBM at the time this information was published. Such trademarks may also be registered or common law trademarks in other countries. A current list of IBM trademarks is available on the Web at “Copyright and trademark information” at ibm.com/legal/copytrade.shtml</w:t>
      </w:r>
    </w:p>
    <w:p w14:paraId="2D23DCF2" w14:textId="77777777" w:rsidR="00827B6C" w:rsidRPr="003E095F" w:rsidRDefault="00827B6C" w:rsidP="00827B6C">
      <w:pPr>
        <w:rPr>
          <w:rFonts w:ascii="Arial" w:hAnsi="Arial" w:cs="Arial"/>
          <w:sz w:val="20"/>
          <w:szCs w:val="20"/>
        </w:rPr>
      </w:pPr>
    </w:p>
    <w:p w14:paraId="53DFEBB5" w14:textId="77777777" w:rsidR="0083240E" w:rsidRDefault="00827B6C" w:rsidP="00827B6C">
      <w:pPr>
        <w:rPr>
          <w:rFonts w:ascii="Arial" w:hAnsi="Arial" w:cs="Arial"/>
          <w:sz w:val="20"/>
          <w:szCs w:val="20"/>
        </w:rPr>
      </w:pPr>
      <w:r w:rsidRPr="003E095F">
        <w:rPr>
          <w:rFonts w:ascii="Arial" w:hAnsi="Arial" w:cs="Arial"/>
          <w:sz w:val="20"/>
          <w:szCs w:val="20"/>
        </w:rPr>
        <w:t>Other company, product and service names may be trademarks or service marks of others</w:t>
      </w:r>
    </w:p>
    <w:p w14:paraId="506256A5" w14:textId="77777777" w:rsidR="00C112E7" w:rsidRDefault="0083240E" w:rsidP="00C112E7">
      <w:pPr>
        <w:jc w:val="center"/>
        <w:rPr>
          <w:rFonts w:ascii="Arial" w:hAnsi="Arial" w:cs="Arial"/>
          <w:b/>
          <w:color w:val="1C345C"/>
          <w:sz w:val="32"/>
          <w:szCs w:val="32"/>
        </w:rPr>
      </w:pPr>
      <w:r>
        <w:rPr>
          <w:rFonts w:ascii="Arial" w:hAnsi="Arial" w:cs="Arial"/>
          <w:sz w:val="20"/>
          <w:szCs w:val="20"/>
        </w:rPr>
        <w:br w:type="page"/>
      </w:r>
      <w:r w:rsidR="00C112E7" w:rsidRPr="0051467A">
        <w:rPr>
          <w:rFonts w:ascii="Arial" w:hAnsi="Arial" w:cs="Arial"/>
          <w:b/>
          <w:color w:val="1C345C"/>
          <w:sz w:val="32"/>
          <w:szCs w:val="32"/>
        </w:rPr>
        <w:lastRenderedPageBreak/>
        <w:t>Document Revision History</w:t>
      </w:r>
    </w:p>
    <w:p w14:paraId="67A2D440" w14:textId="77777777" w:rsidR="00C112E7" w:rsidRPr="0051467A" w:rsidRDefault="00C112E7" w:rsidP="00C112E7">
      <w:pPr>
        <w:jc w:val="center"/>
        <w:rPr>
          <w:rFonts w:ascii="Arial" w:hAnsi="Arial" w:cs="Arial"/>
          <w:b/>
          <w:color w:val="1C345C"/>
          <w:sz w:val="32"/>
          <w:szCs w:val="32"/>
        </w:rPr>
      </w:pPr>
    </w:p>
    <w:tbl>
      <w:tblPr>
        <w:tblW w:w="0" w:type="auto"/>
        <w:tblInd w:w="1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0"/>
        <w:gridCol w:w="3804"/>
        <w:gridCol w:w="1841"/>
      </w:tblGrid>
      <w:tr w:rsidR="00C112E7" w:rsidRPr="00C112E7" w14:paraId="766A8DE5" w14:textId="77777777" w:rsidTr="00923D60">
        <w:trPr>
          <w:trHeight w:val="1"/>
        </w:trPr>
        <w:tc>
          <w:tcPr>
            <w:tcW w:w="1020" w:type="dxa"/>
            <w:shd w:val="clear" w:color="auto" w:fill="1E4E77"/>
          </w:tcPr>
          <w:p w14:paraId="6CB5930F" w14:textId="77777777" w:rsidR="00C112E7" w:rsidRPr="00C53258" w:rsidRDefault="00C112E7" w:rsidP="00C53258">
            <w:pPr>
              <w:pStyle w:val="TableParagraph"/>
            </w:pPr>
            <w:r w:rsidRPr="00C53258">
              <w:rPr>
                <w:color w:val="FFFFFF" w:themeColor="background1"/>
              </w:rPr>
              <w:t>Rev #</w:t>
            </w:r>
          </w:p>
        </w:tc>
        <w:tc>
          <w:tcPr>
            <w:tcW w:w="3804" w:type="dxa"/>
            <w:shd w:val="clear" w:color="auto" w:fill="1E4E77"/>
          </w:tcPr>
          <w:p w14:paraId="0CD7914D" w14:textId="77777777" w:rsidR="00C112E7" w:rsidRPr="00C53258" w:rsidRDefault="00C112E7" w:rsidP="00C53258">
            <w:pPr>
              <w:pStyle w:val="TableParagraph"/>
              <w:rPr>
                <w:color w:val="FFFFFF" w:themeColor="background1"/>
              </w:rPr>
            </w:pPr>
            <w:r w:rsidRPr="00C53258">
              <w:rPr>
                <w:color w:val="FFFFFF" w:themeColor="background1"/>
              </w:rPr>
              <w:t>File Name</w:t>
            </w:r>
          </w:p>
        </w:tc>
        <w:tc>
          <w:tcPr>
            <w:tcW w:w="1841" w:type="dxa"/>
            <w:shd w:val="clear" w:color="auto" w:fill="1E4E77"/>
          </w:tcPr>
          <w:p w14:paraId="44EDEB59" w14:textId="77777777" w:rsidR="00C112E7" w:rsidRPr="00C53258" w:rsidRDefault="00C112E7" w:rsidP="00C53258">
            <w:pPr>
              <w:pStyle w:val="TableParagraph"/>
              <w:rPr>
                <w:color w:val="FFFFFF" w:themeColor="background1"/>
              </w:rPr>
            </w:pPr>
            <w:r w:rsidRPr="00C53258">
              <w:rPr>
                <w:color w:val="FFFFFF" w:themeColor="background1"/>
              </w:rPr>
              <w:t>Date</w:t>
            </w:r>
          </w:p>
        </w:tc>
      </w:tr>
      <w:tr w:rsidR="00C112E7" w:rsidRPr="007925AD" w14:paraId="4608E21C" w14:textId="77777777" w:rsidTr="00923D60">
        <w:trPr>
          <w:trHeight w:val="1"/>
        </w:trPr>
        <w:tc>
          <w:tcPr>
            <w:tcW w:w="1020" w:type="dxa"/>
          </w:tcPr>
          <w:p w14:paraId="70D27EDA" w14:textId="77777777" w:rsidR="00C112E7" w:rsidRPr="006D7BBB" w:rsidRDefault="00C112E7" w:rsidP="00C53258">
            <w:pPr>
              <w:pStyle w:val="TableParagraph"/>
            </w:pPr>
            <w:r w:rsidRPr="006D7BBB">
              <w:t>1.0</w:t>
            </w:r>
          </w:p>
        </w:tc>
        <w:tc>
          <w:tcPr>
            <w:tcW w:w="3804" w:type="dxa"/>
          </w:tcPr>
          <w:p w14:paraId="56596A5A" w14:textId="050A29F4" w:rsidR="00C112E7" w:rsidRPr="006D7BBB" w:rsidRDefault="006D7BBB" w:rsidP="00C53258">
            <w:pPr>
              <w:pStyle w:val="TableParagraph"/>
            </w:pPr>
            <w:r w:rsidRPr="006D7BBB">
              <w:t>Initial Course Development</w:t>
            </w:r>
          </w:p>
        </w:tc>
        <w:tc>
          <w:tcPr>
            <w:tcW w:w="1841" w:type="dxa"/>
          </w:tcPr>
          <w:p w14:paraId="3F51F3F5" w14:textId="5870B404" w:rsidR="00C112E7" w:rsidRPr="006D7BBB" w:rsidRDefault="006D7BBB" w:rsidP="00C53258">
            <w:pPr>
              <w:pStyle w:val="TableParagraph"/>
            </w:pPr>
            <w:r w:rsidRPr="006D7BBB">
              <w:t>02/08/2018</w:t>
            </w:r>
          </w:p>
        </w:tc>
      </w:tr>
      <w:tr w:rsidR="00C112E7" w:rsidRPr="007925AD" w14:paraId="0F77AF99" w14:textId="77777777" w:rsidTr="00923D60">
        <w:trPr>
          <w:trHeight w:val="1"/>
        </w:trPr>
        <w:tc>
          <w:tcPr>
            <w:tcW w:w="1020" w:type="dxa"/>
          </w:tcPr>
          <w:p w14:paraId="5DD7196C" w14:textId="77777777" w:rsidR="00C112E7" w:rsidRPr="00853984" w:rsidRDefault="00C112E7" w:rsidP="00C53258">
            <w:pPr>
              <w:pStyle w:val="TableParagraph"/>
            </w:pPr>
            <w:r>
              <w:t>1.1</w:t>
            </w:r>
          </w:p>
        </w:tc>
        <w:tc>
          <w:tcPr>
            <w:tcW w:w="3804" w:type="dxa"/>
          </w:tcPr>
          <w:p w14:paraId="1FF7287E" w14:textId="77777777" w:rsidR="00C112E7" w:rsidRDefault="00C112E7" w:rsidP="00C53258">
            <w:pPr>
              <w:pStyle w:val="TableParagraph"/>
            </w:pPr>
          </w:p>
        </w:tc>
        <w:tc>
          <w:tcPr>
            <w:tcW w:w="1841" w:type="dxa"/>
          </w:tcPr>
          <w:p w14:paraId="67D91E99" w14:textId="77777777" w:rsidR="00C112E7" w:rsidRPr="00853984" w:rsidRDefault="00C112E7" w:rsidP="00C53258">
            <w:pPr>
              <w:pStyle w:val="TableParagraph"/>
            </w:pPr>
          </w:p>
        </w:tc>
      </w:tr>
    </w:tbl>
    <w:p w14:paraId="7D983627" w14:textId="77777777" w:rsidR="006F6BC4" w:rsidRDefault="006F6BC4" w:rsidP="00C112E7">
      <w:pPr>
        <w:pStyle w:val="TableParagraph"/>
        <w:rPr>
          <w:rFonts w:asciiTheme="minorHAnsi" w:hAnsiTheme="minorHAnsi" w:cstheme="minorHAnsi"/>
        </w:rPr>
      </w:pPr>
    </w:p>
    <w:p w14:paraId="53627180" w14:textId="77777777" w:rsidR="00C5766C" w:rsidRDefault="00C5766C" w:rsidP="00C5766C">
      <w:pPr>
        <w:pStyle w:val="TableParagraph"/>
        <w:ind w:left="1350"/>
        <w:rPr>
          <w:rFonts w:asciiTheme="minorHAnsi" w:hAnsiTheme="minorHAnsi" w:cstheme="minorHAnsi"/>
          <w:b/>
        </w:rPr>
      </w:pPr>
      <w:r>
        <w:rPr>
          <w:rFonts w:asciiTheme="minorHAnsi" w:hAnsiTheme="minorHAnsi" w:cstheme="minorHAnsi"/>
          <w:b/>
        </w:rPr>
        <w:t>Prepared &amp; Revised by:</w:t>
      </w:r>
    </w:p>
    <w:p w14:paraId="0C7933AF" w14:textId="61D4F08C" w:rsidR="00B7121D" w:rsidRDefault="006D7BBB" w:rsidP="00B7121D">
      <w:pPr>
        <w:pStyle w:val="TableParagraph"/>
        <w:ind w:left="1350"/>
        <w:rPr>
          <w:rFonts w:asciiTheme="minorHAnsi" w:hAnsiTheme="minorHAnsi" w:cstheme="minorHAnsi"/>
        </w:rPr>
      </w:pPr>
      <w:r>
        <w:rPr>
          <w:rFonts w:asciiTheme="minorHAnsi" w:hAnsiTheme="minorHAnsi" w:cstheme="minorHAnsi"/>
        </w:rPr>
        <w:t>Chris Tyler – ctyler@us.ibm.com</w:t>
      </w:r>
    </w:p>
    <w:p w14:paraId="20C07926" w14:textId="77777777" w:rsidR="001577C9" w:rsidRDefault="001577C9" w:rsidP="00C5766C">
      <w:pPr>
        <w:pStyle w:val="TableParagraph"/>
        <w:ind w:left="1350"/>
        <w:rPr>
          <w:rFonts w:asciiTheme="minorHAnsi" w:hAnsiTheme="minorHAnsi" w:cstheme="minorHAnsi"/>
        </w:rPr>
      </w:pPr>
    </w:p>
    <w:p w14:paraId="12F45F9A" w14:textId="77777777" w:rsidR="001577C9" w:rsidRDefault="001577C9" w:rsidP="00C5766C">
      <w:pPr>
        <w:pStyle w:val="TableParagraph"/>
        <w:ind w:left="1350"/>
        <w:rPr>
          <w:rFonts w:asciiTheme="minorHAnsi" w:hAnsiTheme="minorHAnsi" w:cstheme="minorHAnsi"/>
        </w:rPr>
      </w:pPr>
    </w:p>
    <w:p w14:paraId="440464A5" w14:textId="77777777" w:rsidR="001577C9" w:rsidRDefault="001577C9" w:rsidP="00C5766C">
      <w:pPr>
        <w:pStyle w:val="TableParagraph"/>
        <w:ind w:left="1350"/>
        <w:rPr>
          <w:rFonts w:asciiTheme="minorHAnsi" w:hAnsiTheme="minorHAnsi" w:cstheme="minorHAnsi"/>
        </w:rPr>
      </w:pPr>
    </w:p>
    <w:p w14:paraId="7795F5A4" w14:textId="77777777" w:rsidR="001577C9" w:rsidRDefault="001577C9" w:rsidP="00C5766C">
      <w:pPr>
        <w:pStyle w:val="TableParagraph"/>
        <w:ind w:left="1350"/>
        <w:rPr>
          <w:rFonts w:asciiTheme="minorHAnsi" w:hAnsiTheme="minorHAnsi" w:cstheme="minorHAnsi"/>
        </w:rPr>
      </w:pPr>
    </w:p>
    <w:p w14:paraId="4EFD7D67" w14:textId="77777777" w:rsidR="001577C9" w:rsidRDefault="001577C9" w:rsidP="00C5766C">
      <w:pPr>
        <w:pStyle w:val="TableParagraph"/>
        <w:ind w:left="1350"/>
        <w:rPr>
          <w:rFonts w:asciiTheme="minorHAnsi" w:hAnsiTheme="minorHAnsi" w:cstheme="minorHAnsi"/>
        </w:rPr>
      </w:pPr>
    </w:p>
    <w:p w14:paraId="6DC0B6C0" w14:textId="77777777" w:rsidR="001577C9" w:rsidRDefault="001577C9">
      <w:pPr>
        <w:rPr>
          <w:rFonts w:eastAsia="Arial" w:cstheme="minorHAnsi"/>
          <w:szCs w:val="22"/>
          <w:highlight w:val="red"/>
        </w:rPr>
      </w:pPr>
      <w:r>
        <w:rPr>
          <w:rFonts w:cstheme="minorHAnsi"/>
          <w:highlight w:val="red"/>
        </w:rPr>
        <w:br w:type="page"/>
      </w:r>
    </w:p>
    <w:sdt>
      <w:sdtPr>
        <w:rPr>
          <w:rFonts w:asciiTheme="minorHAnsi" w:eastAsiaTheme="minorHAnsi" w:hAnsiTheme="minorHAnsi" w:cstheme="minorBidi"/>
          <w:bCs w:val="0"/>
          <w:color w:val="auto"/>
          <w:sz w:val="24"/>
          <w:szCs w:val="24"/>
        </w:rPr>
        <w:id w:val="842752040"/>
        <w:docPartObj>
          <w:docPartGallery w:val="Table of Contents"/>
          <w:docPartUnique/>
        </w:docPartObj>
      </w:sdtPr>
      <w:sdtEndPr>
        <w:rPr>
          <w:b/>
          <w:noProof/>
        </w:rPr>
      </w:sdtEndPr>
      <w:sdtContent>
        <w:p w14:paraId="152FD7E4" w14:textId="77777777" w:rsidR="001577C9" w:rsidRPr="00B62BDE" w:rsidRDefault="001577C9" w:rsidP="00B62BDE">
          <w:pPr>
            <w:pStyle w:val="TOCHeading"/>
            <w:jc w:val="center"/>
            <w:rPr>
              <w:b/>
              <w:sz w:val="32"/>
              <w:szCs w:val="32"/>
            </w:rPr>
          </w:pPr>
          <w:r w:rsidRPr="00B62BDE">
            <w:rPr>
              <w:b/>
              <w:sz w:val="32"/>
              <w:szCs w:val="32"/>
            </w:rPr>
            <w:t>Table of Contents</w:t>
          </w:r>
        </w:p>
        <w:p w14:paraId="42B65160" w14:textId="77777777" w:rsidR="00F00C3F" w:rsidRDefault="001577C9">
          <w:pPr>
            <w:pStyle w:val="TOC1"/>
            <w:tabs>
              <w:tab w:val="right" w:leader="dot" w:pos="9350"/>
            </w:tabs>
            <w:rPr>
              <w:rFonts w:eastAsiaTheme="minorEastAsia" w:cstheme="minorBidi"/>
              <w:b w:val="0"/>
              <w:bCs w:val="0"/>
              <w:noProof/>
            </w:rPr>
          </w:pPr>
          <w:r>
            <w:rPr>
              <w:b w:val="0"/>
              <w:bCs w:val="0"/>
            </w:rPr>
            <w:fldChar w:fldCharType="begin"/>
          </w:r>
          <w:r>
            <w:instrText xml:space="preserve"> TOC \o "1-3" \h \z \u </w:instrText>
          </w:r>
          <w:r>
            <w:rPr>
              <w:b w:val="0"/>
              <w:bCs w:val="0"/>
            </w:rPr>
            <w:fldChar w:fldCharType="separate"/>
          </w:r>
          <w:hyperlink w:anchor="_Toc506797704" w:history="1">
            <w:r w:rsidR="00F00C3F" w:rsidRPr="007100EA">
              <w:rPr>
                <w:rStyle w:val="Hyperlink"/>
                <w:rFonts w:eastAsia="Times New Roman"/>
                <w:noProof/>
              </w:rPr>
              <w:t>Lab Environment Overview</w:t>
            </w:r>
            <w:r w:rsidR="00F00C3F">
              <w:rPr>
                <w:noProof/>
                <w:webHidden/>
              </w:rPr>
              <w:tab/>
            </w:r>
            <w:r w:rsidR="00F00C3F">
              <w:rPr>
                <w:noProof/>
                <w:webHidden/>
              </w:rPr>
              <w:fldChar w:fldCharType="begin"/>
            </w:r>
            <w:r w:rsidR="00F00C3F">
              <w:rPr>
                <w:noProof/>
                <w:webHidden/>
              </w:rPr>
              <w:instrText xml:space="preserve"> PAGEREF _Toc506797704 \h </w:instrText>
            </w:r>
            <w:r w:rsidR="00F00C3F">
              <w:rPr>
                <w:noProof/>
                <w:webHidden/>
              </w:rPr>
            </w:r>
            <w:r w:rsidR="00F00C3F">
              <w:rPr>
                <w:noProof/>
                <w:webHidden/>
              </w:rPr>
              <w:fldChar w:fldCharType="separate"/>
            </w:r>
            <w:r w:rsidR="00F00C3F">
              <w:rPr>
                <w:noProof/>
                <w:webHidden/>
              </w:rPr>
              <w:t>5</w:t>
            </w:r>
            <w:r w:rsidR="00F00C3F">
              <w:rPr>
                <w:noProof/>
                <w:webHidden/>
              </w:rPr>
              <w:fldChar w:fldCharType="end"/>
            </w:r>
          </w:hyperlink>
        </w:p>
        <w:p w14:paraId="675CB21B" w14:textId="77777777" w:rsidR="00F00C3F" w:rsidRDefault="00F00C3F">
          <w:pPr>
            <w:pStyle w:val="TOC1"/>
            <w:tabs>
              <w:tab w:val="right" w:leader="dot" w:pos="9350"/>
            </w:tabs>
            <w:rPr>
              <w:rFonts w:eastAsiaTheme="minorEastAsia" w:cstheme="minorBidi"/>
              <w:b w:val="0"/>
              <w:bCs w:val="0"/>
              <w:noProof/>
            </w:rPr>
          </w:pPr>
          <w:hyperlink w:anchor="_Toc506797705" w:history="1">
            <w:r w:rsidRPr="007100EA">
              <w:rPr>
                <w:rStyle w:val="Hyperlink"/>
                <w:noProof/>
              </w:rPr>
              <w:t>Module 1: Building your Model</w:t>
            </w:r>
            <w:r>
              <w:rPr>
                <w:noProof/>
                <w:webHidden/>
              </w:rPr>
              <w:tab/>
            </w:r>
            <w:r>
              <w:rPr>
                <w:noProof/>
                <w:webHidden/>
              </w:rPr>
              <w:fldChar w:fldCharType="begin"/>
            </w:r>
            <w:r>
              <w:rPr>
                <w:noProof/>
                <w:webHidden/>
              </w:rPr>
              <w:instrText xml:space="preserve"> PAGEREF _Toc506797705 \h </w:instrText>
            </w:r>
            <w:r>
              <w:rPr>
                <w:noProof/>
                <w:webHidden/>
              </w:rPr>
            </w:r>
            <w:r>
              <w:rPr>
                <w:noProof/>
                <w:webHidden/>
              </w:rPr>
              <w:fldChar w:fldCharType="separate"/>
            </w:r>
            <w:r>
              <w:rPr>
                <w:noProof/>
                <w:webHidden/>
              </w:rPr>
              <w:t>6</w:t>
            </w:r>
            <w:r>
              <w:rPr>
                <w:noProof/>
                <w:webHidden/>
              </w:rPr>
              <w:fldChar w:fldCharType="end"/>
            </w:r>
          </w:hyperlink>
        </w:p>
        <w:p w14:paraId="6A2994AA" w14:textId="77777777" w:rsidR="00F00C3F" w:rsidRDefault="00F00C3F">
          <w:pPr>
            <w:pStyle w:val="TOC2"/>
            <w:tabs>
              <w:tab w:val="right" w:leader="dot" w:pos="9350"/>
            </w:tabs>
            <w:rPr>
              <w:rFonts w:eastAsiaTheme="minorEastAsia" w:cstheme="minorBidi"/>
              <w:b w:val="0"/>
              <w:bCs w:val="0"/>
              <w:noProof/>
              <w:sz w:val="24"/>
              <w:szCs w:val="24"/>
            </w:rPr>
          </w:pPr>
          <w:hyperlink w:anchor="_Toc506797706" w:history="1">
            <w:r w:rsidRPr="007100EA">
              <w:rPr>
                <w:rStyle w:val="Hyperlink"/>
                <w:noProof/>
              </w:rPr>
              <w:t>Module 1: Lab Workflow Overview</w:t>
            </w:r>
            <w:r>
              <w:rPr>
                <w:noProof/>
                <w:webHidden/>
              </w:rPr>
              <w:tab/>
            </w:r>
            <w:r>
              <w:rPr>
                <w:noProof/>
                <w:webHidden/>
              </w:rPr>
              <w:fldChar w:fldCharType="begin"/>
            </w:r>
            <w:r>
              <w:rPr>
                <w:noProof/>
                <w:webHidden/>
              </w:rPr>
              <w:instrText xml:space="preserve"> PAGEREF _Toc506797706 \h </w:instrText>
            </w:r>
            <w:r>
              <w:rPr>
                <w:noProof/>
                <w:webHidden/>
              </w:rPr>
            </w:r>
            <w:r>
              <w:rPr>
                <w:noProof/>
                <w:webHidden/>
              </w:rPr>
              <w:fldChar w:fldCharType="separate"/>
            </w:r>
            <w:r>
              <w:rPr>
                <w:noProof/>
                <w:webHidden/>
              </w:rPr>
              <w:t>7</w:t>
            </w:r>
            <w:r>
              <w:rPr>
                <w:noProof/>
                <w:webHidden/>
              </w:rPr>
              <w:fldChar w:fldCharType="end"/>
            </w:r>
          </w:hyperlink>
        </w:p>
        <w:p w14:paraId="58393C4F" w14:textId="77777777" w:rsidR="00F00C3F" w:rsidRDefault="00F00C3F">
          <w:pPr>
            <w:pStyle w:val="TOC2"/>
            <w:tabs>
              <w:tab w:val="right" w:leader="dot" w:pos="9350"/>
            </w:tabs>
            <w:rPr>
              <w:rFonts w:eastAsiaTheme="minorEastAsia" w:cstheme="minorBidi"/>
              <w:b w:val="0"/>
              <w:bCs w:val="0"/>
              <w:noProof/>
              <w:sz w:val="24"/>
              <w:szCs w:val="24"/>
            </w:rPr>
          </w:pPr>
          <w:hyperlink w:anchor="_Toc506797707" w:history="1">
            <w:r w:rsidRPr="007100EA">
              <w:rPr>
                <w:rStyle w:val="Hyperlink"/>
                <w:noProof/>
              </w:rPr>
              <w:t>Module 1: Lab Instructions</w:t>
            </w:r>
            <w:r>
              <w:rPr>
                <w:noProof/>
                <w:webHidden/>
              </w:rPr>
              <w:tab/>
            </w:r>
            <w:r>
              <w:rPr>
                <w:noProof/>
                <w:webHidden/>
              </w:rPr>
              <w:fldChar w:fldCharType="begin"/>
            </w:r>
            <w:r>
              <w:rPr>
                <w:noProof/>
                <w:webHidden/>
              </w:rPr>
              <w:instrText xml:space="preserve"> PAGEREF _Toc506797707 \h </w:instrText>
            </w:r>
            <w:r>
              <w:rPr>
                <w:noProof/>
                <w:webHidden/>
              </w:rPr>
            </w:r>
            <w:r>
              <w:rPr>
                <w:noProof/>
                <w:webHidden/>
              </w:rPr>
              <w:fldChar w:fldCharType="separate"/>
            </w:r>
            <w:r>
              <w:rPr>
                <w:noProof/>
                <w:webHidden/>
              </w:rPr>
              <w:t>8</w:t>
            </w:r>
            <w:r>
              <w:rPr>
                <w:noProof/>
                <w:webHidden/>
              </w:rPr>
              <w:fldChar w:fldCharType="end"/>
            </w:r>
          </w:hyperlink>
        </w:p>
        <w:p w14:paraId="26CB9AE3" w14:textId="77777777" w:rsidR="00F00C3F" w:rsidRDefault="00F00C3F">
          <w:pPr>
            <w:pStyle w:val="TOC2"/>
            <w:tabs>
              <w:tab w:val="right" w:leader="dot" w:pos="9350"/>
            </w:tabs>
            <w:rPr>
              <w:rFonts w:eastAsiaTheme="minorEastAsia" w:cstheme="minorBidi"/>
              <w:b w:val="0"/>
              <w:bCs w:val="0"/>
              <w:noProof/>
              <w:sz w:val="24"/>
              <w:szCs w:val="24"/>
            </w:rPr>
          </w:pPr>
          <w:hyperlink w:anchor="_Toc506797708" w:history="1">
            <w:r w:rsidRPr="007100EA">
              <w:rPr>
                <w:rStyle w:val="Hyperlink"/>
                <w:noProof/>
              </w:rPr>
              <w:t>Module 1: Lab Summary</w:t>
            </w:r>
            <w:r>
              <w:rPr>
                <w:noProof/>
                <w:webHidden/>
              </w:rPr>
              <w:tab/>
            </w:r>
            <w:r>
              <w:rPr>
                <w:noProof/>
                <w:webHidden/>
              </w:rPr>
              <w:fldChar w:fldCharType="begin"/>
            </w:r>
            <w:r>
              <w:rPr>
                <w:noProof/>
                <w:webHidden/>
              </w:rPr>
              <w:instrText xml:space="preserve"> PAGEREF _Toc506797708 \h </w:instrText>
            </w:r>
            <w:r>
              <w:rPr>
                <w:noProof/>
                <w:webHidden/>
              </w:rPr>
            </w:r>
            <w:r>
              <w:rPr>
                <w:noProof/>
                <w:webHidden/>
              </w:rPr>
              <w:fldChar w:fldCharType="separate"/>
            </w:r>
            <w:r>
              <w:rPr>
                <w:noProof/>
                <w:webHidden/>
              </w:rPr>
              <w:t>36</w:t>
            </w:r>
            <w:r>
              <w:rPr>
                <w:noProof/>
                <w:webHidden/>
              </w:rPr>
              <w:fldChar w:fldCharType="end"/>
            </w:r>
          </w:hyperlink>
        </w:p>
        <w:p w14:paraId="56CDDBE0" w14:textId="77777777" w:rsidR="001577C9" w:rsidRDefault="001577C9">
          <w:r>
            <w:rPr>
              <w:b/>
              <w:bCs/>
              <w:noProof/>
            </w:rPr>
            <w:fldChar w:fldCharType="end"/>
          </w:r>
        </w:p>
      </w:sdtContent>
    </w:sdt>
    <w:p w14:paraId="050C264B" w14:textId="77777777" w:rsidR="001577C9" w:rsidRDefault="001577C9" w:rsidP="00C5766C">
      <w:pPr>
        <w:pStyle w:val="TableParagraph"/>
        <w:ind w:left="1350"/>
        <w:rPr>
          <w:rFonts w:asciiTheme="minorHAnsi" w:hAnsiTheme="minorHAnsi" w:cstheme="minorHAnsi"/>
        </w:rPr>
      </w:pPr>
    </w:p>
    <w:p w14:paraId="3E25B728" w14:textId="77777777" w:rsidR="001577C9" w:rsidRDefault="001577C9">
      <w:pPr>
        <w:rPr>
          <w:rFonts w:eastAsia="Arial" w:cstheme="minorHAnsi"/>
          <w:szCs w:val="22"/>
        </w:rPr>
      </w:pPr>
      <w:r>
        <w:rPr>
          <w:rFonts w:cstheme="minorHAnsi"/>
        </w:rPr>
        <w:br w:type="page"/>
      </w:r>
    </w:p>
    <w:p w14:paraId="47F03DF1" w14:textId="77777777" w:rsidR="001577C9" w:rsidRPr="001577C9" w:rsidRDefault="001577C9" w:rsidP="00EA4A71">
      <w:pPr>
        <w:pStyle w:val="Heading1"/>
        <w:jc w:val="center"/>
        <w:rPr>
          <w:rFonts w:eastAsia="Times New Roman"/>
        </w:rPr>
      </w:pPr>
      <w:bookmarkStart w:id="0" w:name="_Toc493603826"/>
      <w:bookmarkStart w:id="1" w:name="_Toc506797704"/>
      <w:r w:rsidRPr="001577C9">
        <w:rPr>
          <w:rFonts w:eastAsia="Times New Roman"/>
        </w:rPr>
        <w:lastRenderedPageBreak/>
        <w:t>Lab Environment Overview</w:t>
      </w:r>
      <w:bookmarkEnd w:id="0"/>
      <w:bookmarkEnd w:id="1"/>
    </w:p>
    <w:p w14:paraId="66851A2B" w14:textId="77777777" w:rsidR="001577C9" w:rsidRDefault="001577C9" w:rsidP="001577C9">
      <w:pPr>
        <w:pStyle w:val="BodyText"/>
        <w:rPr>
          <w:b/>
          <w:color w:val="27495F" w:themeColor="accent1"/>
          <w:w w:val="110"/>
          <w:sz w:val="28"/>
          <w:szCs w:val="28"/>
        </w:rPr>
      </w:pPr>
    </w:p>
    <w:p w14:paraId="1B49D8BD" w14:textId="77777777" w:rsidR="001577C9" w:rsidRPr="00466A61" w:rsidRDefault="001577C9" w:rsidP="00B7121D">
      <w:pPr>
        <w:rPr>
          <w:b/>
          <w:color w:val="5F97BD" w:themeColor="accent1" w:themeTint="99"/>
          <w:sz w:val="28"/>
          <w:szCs w:val="28"/>
        </w:rPr>
      </w:pPr>
      <w:r w:rsidRPr="00466A61">
        <w:rPr>
          <w:b/>
          <w:color w:val="5F97BD" w:themeColor="accent1" w:themeTint="99"/>
          <w:sz w:val="28"/>
          <w:szCs w:val="28"/>
        </w:rPr>
        <w:t>Installed Software and Tools</w:t>
      </w:r>
    </w:p>
    <w:p w14:paraId="7B0C7A76" w14:textId="77777777" w:rsidR="001577C9" w:rsidRPr="007925AD" w:rsidRDefault="001577C9" w:rsidP="001577C9">
      <w:pPr>
        <w:pStyle w:val="BodyText"/>
        <w:spacing w:before="6"/>
        <w:rPr>
          <w:b/>
          <w:sz w:val="23"/>
        </w:rPr>
      </w:pPr>
    </w:p>
    <w:tbl>
      <w:tblPr>
        <w:tblW w:w="10359" w:type="dxa"/>
        <w:tblInd w:w="-289"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0" w:type="dxa"/>
          <w:right w:w="0" w:type="dxa"/>
        </w:tblCellMar>
        <w:tblLook w:val="01E0" w:firstRow="1" w:lastRow="1" w:firstColumn="1" w:lastColumn="1" w:noHBand="0" w:noVBand="0"/>
      </w:tblPr>
      <w:tblGrid>
        <w:gridCol w:w="4239"/>
        <w:gridCol w:w="6120"/>
      </w:tblGrid>
      <w:tr w:rsidR="001577C9" w:rsidRPr="007925AD" w14:paraId="79379037" w14:textId="77777777" w:rsidTr="00F80CA8">
        <w:trPr>
          <w:trHeight w:hRule="exact" w:val="325"/>
        </w:trPr>
        <w:tc>
          <w:tcPr>
            <w:tcW w:w="4239" w:type="dxa"/>
            <w:tcBorders>
              <w:bottom w:val="single" w:sz="4" w:space="0" w:color="4F81BD"/>
            </w:tcBorders>
          </w:tcPr>
          <w:p w14:paraId="28C2FCBA" w14:textId="77777777" w:rsidR="001577C9" w:rsidRPr="003E6844" w:rsidRDefault="001577C9" w:rsidP="00923D60">
            <w:pPr>
              <w:rPr>
                <w:rFonts w:cstheme="minorHAnsi"/>
                <w:b/>
                <w:sz w:val="28"/>
                <w:szCs w:val="28"/>
              </w:rPr>
            </w:pPr>
            <w:r w:rsidRPr="003E6844">
              <w:rPr>
                <w:rFonts w:cstheme="minorHAnsi"/>
                <w:b/>
                <w:sz w:val="28"/>
                <w:szCs w:val="28"/>
              </w:rPr>
              <w:t>Software</w:t>
            </w:r>
          </w:p>
        </w:tc>
        <w:tc>
          <w:tcPr>
            <w:tcW w:w="6120" w:type="dxa"/>
            <w:tcBorders>
              <w:bottom w:val="single" w:sz="4" w:space="0" w:color="4F81BD"/>
            </w:tcBorders>
          </w:tcPr>
          <w:p w14:paraId="5B6628C9" w14:textId="77777777" w:rsidR="001577C9" w:rsidRPr="003E6844" w:rsidRDefault="001577C9" w:rsidP="00923D60">
            <w:pPr>
              <w:rPr>
                <w:rFonts w:cstheme="minorHAnsi"/>
                <w:b/>
                <w:sz w:val="28"/>
                <w:szCs w:val="28"/>
              </w:rPr>
            </w:pPr>
            <w:r w:rsidRPr="003E6844">
              <w:rPr>
                <w:rFonts w:cstheme="minorHAnsi"/>
                <w:b/>
                <w:sz w:val="28"/>
                <w:szCs w:val="28"/>
              </w:rPr>
              <w:t>Link</w:t>
            </w:r>
          </w:p>
        </w:tc>
      </w:tr>
      <w:tr w:rsidR="001577C9" w:rsidRPr="007925AD" w14:paraId="3A61B956" w14:textId="77777777" w:rsidTr="00F80CA8">
        <w:trPr>
          <w:trHeight w:hRule="exact" w:val="570"/>
        </w:trPr>
        <w:tc>
          <w:tcPr>
            <w:tcW w:w="4239" w:type="dxa"/>
            <w:tcBorders>
              <w:top w:val="single" w:sz="4" w:space="0" w:color="4F81BD"/>
            </w:tcBorders>
            <w:shd w:val="clear" w:color="auto" w:fill="C9DCE9" w:themeFill="accent1" w:themeFillTint="33"/>
          </w:tcPr>
          <w:p w14:paraId="63A48F14" w14:textId="1B55F643" w:rsidR="001577C9" w:rsidRPr="003E6844" w:rsidRDefault="009751BF" w:rsidP="00923D60">
            <w:pPr>
              <w:rPr>
                <w:rFonts w:cstheme="minorHAnsi"/>
                <w:b/>
              </w:rPr>
            </w:pPr>
            <w:r>
              <w:rPr>
                <w:rFonts w:cstheme="minorHAnsi"/>
                <w:b/>
              </w:rPr>
              <w:t>Hyperledger Composer Playground on the IBM Cloud</w:t>
            </w:r>
          </w:p>
        </w:tc>
        <w:tc>
          <w:tcPr>
            <w:tcW w:w="6120" w:type="dxa"/>
            <w:tcBorders>
              <w:top w:val="single" w:sz="4" w:space="0" w:color="4F81BD"/>
            </w:tcBorders>
            <w:shd w:val="clear" w:color="auto" w:fill="C9DCE9" w:themeFill="accent1" w:themeFillTint="33"/>
          </w:tcPr>
          <w:p w14:paraId="3B11F145" w14:textId="3EC67221" w:rsidR="001577C9" w:rsidRPr="003E6844" w:rsidRDefault="009751BF" w:rsidP="00923D60">
            <w:pPr>
              <w:pStyle w:val="TableParagraph"/>
              <w:tabs>
                <w:tab w:val="left" w:pos="2630"/>
              </w:tabs>
              <w:spacing w:before="56"/>
              <w:ind w:left="98"/>
              <w:rPr>
                <w:rFonts w:asciiTheme="minorHAnsi" w:hAnsiTheme="minorHAnsi" w:cstheme="minorHAnsi"/>
                <w:color w:val="000000" w:themeColor="text1"/>
              </w:rPr>
            </w:pPr>
            <w:r w:rsidRPr="009751BF">
              <w:rPr>
                <w:rFonts w:cstheme="minorHAnsi"/>
              </w:rPr>
              <w:t>https://composer-playground.mybluemix.net/test</w:t>
            </w:r>
          </w:p>
        </w:tc>
      </w:tr>
      <w:tr w:rsidR="001577C9" w:rsidRPr="007925AD" w14:paraId="737C14C3" w14:textId="77777777" w:rsidTr="00F80CA8">
        <w:trPr>
          <w:trHeight w:hRule="exact" w:val="632"/>
        </w:trPr>
        <w:tc>
          <w:tcPr>
            <w:tcW w:w="4239" w:type="dxa"/>
            <w:tcBorders>
              <w:bottom w:val="single" w:sz="8" w:space="0" w:color="4F81BD"/>
            </w:tcBorders>
          </w:tcPr>
          <w:p w14:paraId="520FE6D7" w14:textId="1586B981" w:rsidR="001577C9" w:rsidRPr="003E6844" w:rsidRDefault="001577C9" w:rsidP="00923D60">
            <w:pPr>
              <w:rPr>
                <w:rFonts w:cstheme="minorHAnsi"/>
                <w:b/>
              </w:rPr>
            </w:pPr>
          </w:p>
        </w:tc>
        <w:tc>
          <w:tcPr>
            <w:tcW w:w="6120" w:type="dxa"/>
            <w:tcBorders>
              <w:bottom w:val="single" w:sz="8" w:space="0" w:color="4F81BD"/>
            </w:tcBorders>
          </w:tcPr>
          <w:p w14:paraId="4717B4B3" w14:textId="4DC83ADB" w:rsidR="001577C9" w:rsidRPr="003E6844" w:rsidRDefault="001577C9" w:rsidP="00923D60">
            <w:pPr>
              <w:pStyle w:val="TableParagraph"/>
              <w:tabs>
                <w:tab w:val="left" w:pos="2630"/>
              </w:tabs>
              <w:spacing w:before="56"/>
              <w:ind w:left="98"/>
              <w:rPr>
                <w:rFonts w:asciiTheme="minorHAnsi" w:hAnsiTheme="minorHAnsi" w:cstheme="minorHAnsi"/>
                <w:color w:val="000000" w:themeColor="text1"/>
              </w:rPr>
            </w:pPr>
          </w:p>
        </w:tc>
      </w:tr>
      <w:tr w:rsidR="001577C9" w:rsidRPr="007925AD" w14:paraId="7F470A4B" w14:textId="77777777" w:rsidTr="00F80CA8">
        <w:trPr>
          <w:trHeight w:hRule="exact" w:val="557"/>
        </w:trPr>
        <w:tc>
          <w:tcPr>
            <w:tcW w:w="4239" w:type="dxa"/>
            <w:shd w:val="clear" w:color="auto" w:fill="C9DCE9" w:themeFill="accent1" w:themeFillTint="33"/>
          </w:tcPr>
          <w:p w14:paraId="7A355F98" w14:textId="1D400DA6" w:rsidR="001577C9" w:rsidRPr="003E6844" w:rsidRDefault="001577C9" w:rsidP="00923D60">
            <w:pPr>
              <w:rPr>
                <w:rFonts w:cstheme="minorHAnsi"/>
                <w:b/>
              </w:rPr>
            </w:pPr>
          </w:p>
        </w:tc>
        <w:tc>
          <w:tcPr>
            <w:tcW w:w="6120" w:type="dxa"/>
            <w:shd w:val="clear" w:color="auto" w:fill="C9DCE9" w:themeFill="accent1" w:themeFillTint="33"/>
          </w:tcPr>
          <w:p w14:paraId="6CA133A4" w14:textId="6C874A73" w:rsidR="001577C9" w:rsidRPr="003E6844" w:rsidRDefault="001577C9" w:rsidP="00923D60">
            <w:pPr>
              <w:pStyle w:val="TableParagraph"/>
              <w:tabs>
                <w:tab w:val="left" w:pos="2630"/>
              </w:tabs>
              <w:spacing w:before="56"/>
              <w:ind w:left="98"/>
              <w:rPr>
                <w:rFonts w:asciiTheme="minorHAnsi" w:hAnsiTheme="minorHAnsi" w:cstheme="minorHAnsi"/>
                <w:color w:val="000000" w:themeColor="text1"/>
              </w:rPr>
            </w:pPr>
          </w:p>
        </w:tc>
      </w:tr>
      <w:tr w:rsidR="001577C9" w:rsidRPr="007925AD" w14:paraId="6B095EA8" w14:textId="77777777" w:rsidTr="00F80CA8">
        <w:trPr>
          <w:trHeight w:hRule="exact" w:val="559"/>
        </w:trPr>
        <w:tc>
          <w:tcPr>
            <w:tcW w:w="4239" w:type="dxa"/>
            <w:tcBorders>
              <w:bottom w:val="single" w:sz="8" w:space="0" w:color="4F81BD"/>
            </w:tcBorders>
          </w:tcPr>
          <w:p w14:paraId="6362D8DA" w14:textId="00A019A9" w:rsidR="001577C9" w:rsidRPr="003E6844" w:rsidRDefault="001577C9" w:rsidP="00923D60">
            <w:pPr>
              <w:rPr>
                <w:rFonts w:cstheme="minorHAnsi"/>
                <w:b/>
              </w:rPr>
            </w:pPr>
          </w:p>
        </w:tc>
        <w:tc>
          <w:tcPr>
            <w:tcW w:w="6120" w:type="dxa"/>
            <w:tcBorders>
              <w:bottom w:val="single" w:sz="8" w:space="0" w:color="4F81BD"/>
            </w:tcBorders>
          </w:tcPr>
          <w:p w14:paraId="62261BE7" w14:textId="3D585420" w:rsidR="001577C9" w:rsidRPr="003E6844" w:rsidRDefault="001577C9" w:rsidP="00923D60">
            <w:pPr>
              <w:pStyle w:val="TableParagraph"/>
              <w:spacing w:before="38" w:line="288" w:lineRule="auto"/>
              <w:ind w:left="103" w:right="246"/>
              <w:rPr>
                <w:rFonts w:asciiTheme="minorHAnsi" w:hAnsiTheme="minorHAnsi" w:cstheme="minorHAnsi"/>
                <w:color w:val="000000" w:themeColor="text1"/>
              </w:rPr>
            </w:pPr>
          </w:p>
        </w:tc>
      </w:tr>
      <w:tr w:rsidR="001577C9" w:rsidRPr="007925AD" w14:paraId="32A3FDF2" w14:textId="77777777" w:rsidTr="00F80CA8">
        <w:trPr>
          <w:trHeight w:hRule="exact" w:val="556"/>
        </w:trPr>
        <w:tc>
          <w:tcPr>
            <w:tcW w:w="4239" w:type="dxa"/>
            <w:shd w:val="clear" w:color="auto" w:fill="C9DCE9" w:themeFill="accent1" w:themeFillTint="33"/>
          </w:tcPr>
          <w:p w14:paraId="618148E4" w14:textId="70F1AF60" w:rsidR="001577C9" w:rsidRPr="003E6844" w:rsidRDefault="001577C9" w:rsidP="00923D60">
            <w:pPr>
              <w:rPr>
                <w:rFonts w:cstheme="minorHAnsi"/>
                <w:b/>
              </w:rPr>
            </w:pPr>
          </w:p>
        </w:tc>
        <w:tc>
          <w:tcPr>
            <w:tcW w:w="6120" w:type="dxa"/>
            <w:shd w:val="clear" w:color="auto" w:fill="C9DCE9" w:themeFill="accent1" w:themeFillTint="33"/>
          </w:tcPr>
          <w:p w14:paraId="37D64864" w14:textId="19050731" w:rsidR="001577C9" w:rsidRPr="003E6844" w:rsidRDefault="001577C9" w:rsidP="00923D60">
            <w:pPr>
              <w:pStyle w:val="TableParagraph"/>
              <w:tabs>
                <w:tab w:val="left" w:pos="2630"/>
              </w:tabs>
              <w:spacing w:before="56"/>
              <w:ind w:left="98"/>
              <w:rPr>
                <w:rFonts w:asciiTheme="minorHAnsi" w:hAnsiTheme="minorHAnsi" w:cstheme="minorHAnsi"/>
                <w:color w:val="000000" w:themeColor="text1"/>
              </w:rPr>
            </w:pPr>
          </w:p>
        </w:tc>
      </w:tr>
      <w:tr w:rsidR="001577C9" w:rsidRPr="007925AD" w14:paraId="697ED9D4" w14:textId="77777777" w:rsidTr="00923D60">
        <w:trPr>
          <w:trHeight w:hRule="exact" w:val="556"/>
        </w:trPr>
        <w:tc>
          <w:tcPr>
            <w:tcW w:w="4239" w:type="dxa"/>
            <w:shd w:val="clear" w:color="auto" w:fill="FFFFFF" w:themeFill="background1"/>
          </w:tcPr>
          <w:p w14:paraId="5851E9AE" w14:textId="314CC341" w:rsidR="001577C9" w:rsidRPr="003E6844" w:rsidRDefault="001577C9" w:rsidP="00923D60">
            <w:pPr>
              <w:rPr>
                <w:rFonts w:cstheme="minorHAnsi"/>
                <w:b/>
              </w:rPr>
            </w:pPr>
          </w:p>
        </w:tc>
        <w:tc>
          <w:tcPr>
            <w:tcW w:w="6120" w:type="dxa"/>
            <w:shd w:val="clear" w:color="auto" w:fill="FFFFFF" w:themeFill="background1"/>
          </w:tcPr>
          <w:p w14:paraId="597E9DF6" w14:textId="02E1F3A5" w:rsidR="001577C9" w:rsidRPr="003E6844" w:rsidRDefault="001577C9" w:rsidP="00923D60">
            <w:pPr>
              <w:pStyle w:val="TableParagraph"/>
              <w:tabs>
                <w:tab w:val="left" w:pos="2630"/>
              </w:tabs>
              <w:spacing w:before="56"/>
              <w:ind w:left="98"/>
              <w:rPr>
                <w:rFonts w:asciiTheme="minorHAnsi" w:hAnsiTheme="minorHAnsi" w:cstheme="minorHAnsi"/>
                <w:color w:val="000000" w:themeColor="text1"/>
              </w:rPr>
            </w:pPr>
          </w:p>
        </w:tc>
      </w:tr>
    </w:tbl>
    <w:p w14:paraId="427796B2" w14:textId="77777777" w:rsidR="001577C9" w:rsidRDefault="001577C9" w:rsidP="001577C9">
      <w:pPr>
        <w:pStyle w:val="BodyText"/>
        <w:rPr>
          <w:rFonts w:ascii="Times New Roman"/>
          <w:b/>
          <w:sz w:val="20"/>
        </w:rPr>
      </w:pPr>
    </w:p>
    <w:p w14:paraId="00DD0E19" w14:textId="77777777" w:rsidR="004937CA" w:rsidRDefault="004937CA">
      <w:pPr>
        <w:rPr>
          <w:rFonts w:eastAsia="Arial" w:cstheme="minorHAnsi"/>
          <w:szCs w:val="22"/>
        </w:rPr>
      </w:pPr>
      <w:r>
        <w:rPr>
          <w:rFonts w:cstheme="minorHAnsi"/>
        </w:rPr>
        <w:br w:type="page"/>
      </w:r>
    </w:p>
    <w:p w14:paraId="3B7289FB" w14:textId="16231D69" w:rsidR="001577C9" w:rsidRDefault="004937CA" w:rsidP="004937CA">
      <w:pPr>
        <w:pStyle w:val="Heading1"/>
      </w:pPr>
      <w:bookmarkStart w:id="2" w:name="_Toc506797705"/>
      <w:r>
        <w:lastRenderedPageBreak/>
        <w:t xml:space="preserve">Module 1: </w:t>
      </w:r>
      <w:r w:rsidR="008134F5">
        <w:t>Building your Model</w:t>
      </w:r>
      <w:bookmarkEnd w:id="2"/>
    </w:p>
    <w:p w14:paraId="3424452B" w14:textId="77777777" w:rsidR="004937CA" w:rsidRDefault="004937CA" w:rsidP="004937CA"/>
    <w:tbl>
      <w:tblPr>
        <w:tblStyle w:val="TableGrid"/>
        <w:tblpPr w:leftFromText="180" w:rightFromText="180" w:vertAnchor="text" w:horzAnchor="page" w:tblpX="1630" w:tblpY="76"/>
        <w:tblW w:w="0" w:type="auto"/>
        <w:tblBorders>
          <w:left w:val="none" w:sz="0" w:space="0" w:color="auto"/>
          <w:right w:val="none" w:sz="0" w:space="0" w:color="auto"/>
        </w:tblBorders>
        <w:tblLook w:val="04A0" w:firstRow="1" w:lastRow="0" w:firstColumn="1" w:lastColumn="0" w:noHBand="0" w:noVBand="1"/>
      </w:tblPr>
      <w:tblGrid>
        <w:gridCol w:w="2254"/>
        <w:gridCol w:w="7096"/>
      </w:tblGrid>
      <w:tr w:rsidR="004937CA" w14:paraId="0B78DFFD" w14:textId="77777777" w:rsidTr="00923D60">
        <w:tc>
          <w:tcPr>
            <w:tcW w:w="2254" w:type="dxa"/>
            <w:tcBorders>
              <w:bottom w:val="single" w:sz="4" w:space="0" w:color="auto"/>
            </w:tcBorders>
            <w:shd w:val="clear" w:color="auto" w:fill="D9D9D9" w:themeFill="background1" w:themeFillShade="D9"/>
          </w:tcPr>
          <w:p w14:paraId="6E7E3F89" w14:textId="77777777" w:rsidR="004937CA" w:rsidRPr="00C7412B" w:rsidRDefault="004937CA" w:rsidP="00923D60">
            <w:pPr>
              <w:rPr>
                <w:rFonts w:cstheme="minorHAnsi"/>
                <w:color w:val="4F81BD"/>
                <w:w w:val="105"/>
                <w:sz w:val="28"/>
                <w:szCs w:val="28"/>
              </w:rPr>
            </w:pPr>
            <w:r w:rsidRPr="00C7412B">
              <w:rPr>
                <w:rFonts w:cstheme="minorHAnsi"/>
                <w:color w:val="000000" w:themeColor="text1"/>
                <w:w w:val="105"/>
                <w:sz w:val="28"/>
                <w:szCs w:val="28"/>
              </w:rPr>
              <w:t>Purpose:</w:t>
            </w:r>
          </w:p>
        </w:tc>
        <w:tc>
          <w:tcPr>
            <w:tcW w:w="7096" w:type="dxa"/>
          </w:tcPr>
          <w:p w14:paraId="7C585E75" w14:textId="2040C2AA" w:rsidR="004937CA" w:rsidRPr="00C7412B" w:rsidRDefault="004937CA" w:rsidP="00923D60">
            <w:pPr>
              <w:rPr>
                <w:rFonts w:cstheme="minorHAnsi"/>
                <w:color w:val="000000" w:themeColor="text1"/>
                <w:w w:val="105"/>
              </w:rPr>
            </w:pPr>
            <w:r w:rsidRPr="00C7412B">
              <w:rPr>
                <w:rFonts w:cstheme="minorHAnsi"/>
                <w:color w:val="000000" w:themeColor="text1"/>
                <w:w w:val="105"/>
              </w:rPr>
              <w:t xml:space="preserve">This lab introduces the subject of </w:t>
            </w:r>
            <w:r w:rsidR="008134F5">
              <w:rPr>
                <w:rFonts w:cstheme="minorHAnsi"/>
                <w:color w:val="000000" w:themeColor="text1"/>
                <w:w w:val="105"/>
              </w:rPr>
              <w:t>using Hyperledger Composer to build a network model</w:t>
            </w:r>
            <w:r w:rsidR="00C7412B">
              <w:rPr>
                <w:rFonts w:cstheme="minorHAnsi"/>
                <w:color w:val="000000" w:themeColor="text1"/>
                <w:w w:val="105"/>
              </w:rPr>
              <w:t xml:space="preserve">. </w:t>
            </w:r>
            <w:r w:rsidRPr="00C7412B">
              <w:rPr>
                <w:rFonts w:cstheme="minorHAnsi"/>
                <w:color w:val="000000" w:themeColor="text1"/>
                <w:w w:val="105"/>
              </w:rPr>
              <w:t>After completing the lab, you should be able to:</w:t>
            </w:r>
          </w:p>
          <w:p w14:paraId="652C99B9" w14:textId="77777777" w:rsidR="004937CA" w:rsidRPr="00C7412B" w:rsidRDefault="004937CA" w:rsidP="00923D60">
            <w:pPr>
              <w:rPr>
                <w:rFonts w:cstheme="minorHAnsi"/>
                <w:color w:val="000000" w:themeColor="text1"/>
                <w:w w:val="105"/>
              </w:rPr>
            </w:pPr>
          </w:p>
          <w:p w14:paraId="668AE653" w14:textId="79B2EE04" w:rsidR="009E353E" w:rsidRPr="009E353E" w:rsidRDefault="009E353E" w:rsidP="004937CA">
            <w:pPr>
              <w:pStyle w:val="ListParagraph"/>
              <w:numPr>
                <w:ilvl w:val="0"/>
                <w:numId w:val="1"/>
              </w:numPr>
              <w:rPr>
                <w:rFonts w:asciiTheme="minorHAnsi" w:hAnsiTheme="minorHAnsi" w:cstheme="minorHAnsi"/>
                <w:color w:val="000000" w:themeColor="text1"/>
                <w:w w:val="105"/>
                <w:sz w:val="24"/>
                <w:szCs w:val="24"/>
              </w:rPr>
            </w:pPr>
            <w:r w:rsidRPr="009E353E">
              <w:rPr>
                <w:rFonts w:asciiTheme="minorHAnsi" w:hAnsiTheme="minorHAnsi" w:cstheme="minorHAnsi"/>
                <w:color w:val="000000" w:themeColor="text1"/>
                <w:w w:val="105"/>
                <w:sz w:val="24"/>
                <w:szCs w:val="24"/>
              </w:rPr>
              <w:t>Learn the concepts of a Hyperledger Business Network</w:t>
            </w:r>
          </w:p>
          <w:p w14:paraId="7B124BB5" w14:textId="298BDA45" w:rsidR="004937CA" w:rsidRPr="009E353E" w:rsidRDefault="009E353E" w:rsidP="004937CA">
            <w:pPr>
              <w:pStyle w:val="ListParagraph"/>
              <w:numPr>
                <w:ilvl w:val="0"/>
                <w:numId w:val="1"/>
              </w:numPr>
              <w:rPr>
                <w:rFonts w:asciiTheme="minorHAnsi" w:hAnsiTheme="minorHAnsi" w:cstheme="minorHAnsi"/>
                <w:color w:val="000000" w:themeColor="text1"/>
                <w:w w:val="105"/>
                <w:sz w:val="24"/>
                <w:szCs w:val="24"/>
              </w:rPr>
            </w:pPr>
            <w:r w:rsidRPr="009E353E">
              <w:rPr>
                <w:rFonts w:asciiTheme="minorHAnsi" w:hAnsiTheme="minorHAnsi" w:cstheme="minorHAnsi"/>
                <w:color w:val="000000" w:themeColor="text1"/>
                <w:w w:val="105"/>
                <w:sz w:val="24"/>
                <w:szCs w:val="24"/>
              </w:rPr>
              <w:t>Understand the Hyperledger Composer modeling language</w:t>
            </w:r>
          </w:p>
          <w:p w14:paraId="07EF687A" w14:textId="5BB52D8C" w:rsidR="00C7412B" w:rsidRPr="009E353E" w:rsidRDefault="009E353E" w:rsidP="00C7412B">
            <w:pPr>
              <w:pStyle w:val="ListParagraph"/>
              <w:numPr>
                <w:ilvl w:val="0"/>
                <w:numId w:val="1"/>
              </w:numPr>
              <w:rPr>
                <w:rFonts w:asciiTheme="minorHAnsi" w:hAnsiTheme="minorHAnsi" w:cstheme="minorHAnsi"/>
                <w:color w:val="000000" w:themeColor="text1"/>
                <w:w w:val="105"/>
                <w:sz w:val="24"/>
                <w:szCs w:val="24"/>
              </w:rPr>
            </w:pPr>
            <w:r w:rsidRPr="009E353E">
              <w:rPr>
                <w:rFonts w:asciiTheme="minorHAnsi" w:hAnsiTheme="minorHAnsi" w:cstheme="minorHAnsi"/>
                <w:color w:val="000000" w:themeColor="text1"/>
                <w:w w:val="105"/>
                <w:sz w:val="24"/>
                <w:szCs w:val="24"/>
              </w:rPr>
              <w:t>Use the modeling language to model the business network</w:t>
            </w:r>
          </w:p>
          <w:p w14:paraId="3F611BEB" w14:textId="31C0D3BB" w:rsidR="00C7412B" w:rsidRPr="00C7412B" w:rsidRDefault="009E353E" w:rsidP="009E353E">
            <w:pPr>
              <w:pStyle w:val="ListParagraph"/>
              <w:numPr>
                <w:ilvl w:val="0"/>
                <w:numId w:val="1"/>
              </w:numPr>
              <w:rPr>
                <w:rFonts w:cstheme="minorHAnsi"/>
                <w:color w:val="000000" w:themeColor="text1"/>
                <w:w w:val="105"/>
              </w:rPr>
            </w:pPr>
            <w:r w:rsidRPr="009E353E">
              <w:rPr>
                <w:rFonts w:asciiTheme="minorHAnsi" w:hAnsiTheme="minorHAnsi" w:cstheme="minorHAnsi"/>
                <w:color w:val="000000" w:themeColor="text1"/>
                <w:w w:val="105"/>
                <w:sz w:val="24"/>
                <w:szCs w:val="24"/>
              </w:rPr>
              <w:t>Test the business network</w:t>
            </w:r>
          </w:p>
        </w:tc>
      </w:tr>
      <w:tr w:rsidR="004937CA" w14:paraId="4950DC0C" w14:textId="77777777" w:rsidTr="00923D60">
        <w:trPr>
          <w:trHeight w:val="353"/>
        </w:trPr>
        <w:tc>
          <w:tcPr>
            <w:tcW w:w="2254" w:type="dxa"/>
            <w:tcBorders>
              <w:right w:val="nil"/>
            </w:tcBorders>
          </w:tcPr>
          <w:p w14:paraId="3735A9AE" w14:textId="77777777" w:rsidR="004937CA" w:rsidRPr="00C7412B" w:rsidRDefault="004937CA" w:rsidP="00923D60">
            <w:pPr>
              <w:rPr>
                <w:rFonts w:cstheme="minorHAnsi"/>
                <w:b/>
                <w:bCs/>
                <w:color w:val="4F81BD"/>
                <w:w w:val="105"/>
                <w:sz w:val="28"/>
                <w:szCs w:val="28"/>
              </w:rPr>
            </w:pPr>
          </w:p>
        </w:tc>
        <w:tc>
          <w:tcPr>
            <w:tcW w:w="7096" w:type="dxa"/>
            <w:tcBorders>
              <w:left w:val="nil"/>
            </w:tcBorders>
          </w:tcPr>
          <w:p w14:paraId="20BB379A" w14:textId="77777777" w:rsidR="004937CA" w:rsidRPr="00C7412B" w:rsidRDefault="004937CA" w:rsidP="00923D60">
            <w:pPr>
              <w:rPr>
                <w:rFonts w:cstheme="minorHAnsi"/>
                <w:b/>
                <w:bCs/>
                <w:color w:val="4F81BD"/>
                <w:w w:val="105"/>
                <w:sz w:val="28"/>
                <w:szCs w:val="28"/>
              </w:rPr>
            </w:pPr>
          </w:p>
        </w:tc>
      </w:tr>
      <w:tr w:rsidR="004937CA" w14:paraId="4FD85CA9" w14:textId="77777777" w:rsidTr="00923D60">
        <w:tc>
          <w:tcPr>
            <w:tcW w:w="2254" w:type="dxa"/>
            <w:tcBorders>
              <w:bottom w:val="single" w:sz="4" w:space="0" w:color="auto"/>
            </w:tcBorders>
            <w:shd w:val="clear" w:color="auto" w:fill="D9D9D9" w:themeFill="background1" w:themeFillShade="D9"/>
          </w:tcPr>
          <w:p w14:paraId="3E168EAD" w14:textId="77777777" w:rsidR="004937CA" w:rsidRPr="00C7412B" w:rsidRDefault="004937CA" w:rsidP="00923D60">
            <w:pPr>
              <w:rPr>
                <w:rFonts w:cstheme="minorHAnsi"/>
                <w:color w:val="4F81BD"/>
                <w:w w:val="105"/>
                <w:sz w:val="28"/>
                <w:szCs w:val="28"/>
              </w:rPr>
            </w:pPr>
            <w:r w:rsidRPr="00C7412B">
              <w:rPr>
                <w:rFonts w:cstheme="minorHAnsi"/>
                <w:color w:val="000000" w:themeColor="text1"/>
                <w:w w:val="105"/>
                <w:sz w:val="28"/>
                <w:szCs w:val="28"/>
              </w:rPr>
              <w:t>Tasks:</w:t>
            </w:r>
          </w:p>
        </w:tc>
        <w:tc>
          <w:tcPr>
            <w:tcW w:w="7096" w:type="dxa"/>
          </w:tcPr>
          <w:p w14:paraId="026C6648" w14:textId="77777777" w:rsidR="004937CA" w:rsidRPr="00C7412B" w:rsidRDefault="004937CA" w:rsidP="00923D60">
            <w:pPr>
              <w:rPr>
                <w:rFonts w:cstheme="minorHAnsi"/>
                <w:color w:val="000000" w:themeColor="text1"/>
                <w:w w:val="105"/>
              </w:rPr>
            </w:pPr>
            <w:r w:rsidRPr="00C7412B">
              <w:rPr>
                <w:rFonts w:cstheme="minorHAnsi"/>
                <w:color w:val="000000" w:themeColor="text1"/>
                <w:w w:val="105"/>
              </w:rPr>
              <w:t>Tasks you will complete in this lab exercise include:</w:t>
            </w:r>
          </w:p>
          <w:p w14:paraId="139C8D0F" w14:textId="77777777" w:rsidR="004937CA" w:rsidRPr="00C7412B" w:rsidRDefault="004937CA" w:rsidP="00923D60">
            <w:pPr>
              <w:rPr>
                <w:rFonts w:cstheme="minorHAnsi"/>
                <w:color w:val="000000" w:themeColor="text1"/>
                <w:w w:val="105"/>
              </w:rPr>
            </w:pPr>
          </w:p>
          <w:p w14:paraId="37ECE857" w14:textId="62D2FC70" w:rsidR="009E353E" w:rsidRPr="009E353E" w:rsidRDefault="009E353E" w:rsidP="009E353E">
            <w:pPr>
              <w:pStyle w:val="ListParagraph"/>
              <w:numPr>
                <w:ilvl w:val="0"/>
                <w:numId w:val="2"/>
              </w:numPr>
              <w:rPr>
                <w:rFonts w:asciiTheme="minorHAnsi" w:hAnsiTheme="minorHAnsi" w:cstheme="minorHAnsi"/>
                <w:color w:val="000000" w:themeColor="text1"/>
                <w:w w:val="105"/>
                <w:sz w:val="24"/>
                <w:szCs w:val="24"/>
              </w:rPr>
            </w:pPr>
            <w:r w:rsidRPr="009E353E">
              <w:rPr>
                <w:rFonts w:asciiTheme="minorHAnsi" w:hAnsiTheme="minorHAnsi" w:cstheme="minorHAnsi"/>
                <w:color w:val="000000" w:themeColor="text1"/>
                <w:w w:val="105"/>
                <w:sz w:val="24"/>
                <w:szCs w:val="24"/>
              </w:rPr>
              <w:t>Learn Business Network Concepts</w:t>
            </w:r>
          </w:p>
          <w:p w14:paraId="532B4574" w14:textId="77777777" w:rsidR="009E353E" w:rsidRPr="009E353E" w:rsidRDefault="009E353E" w:rsidP="009E353E">
            <w:pPr>
              <w:pStyle w:val="ListParagraph"/>
              <w:numPr>
                <w:ilvl w:val="0"/>
                <w:numId w:val="2"/>
              </w:numPr>
              <w:rPr>
                <w:rFonts w:asciiTheme="minorHAnsi" w:hAnsiTheme="minorHAnsi" w:cstheme="minorHAnsi"/>
                <w:color w:val="000000" w:themeColor="text1"/>
                <w:w w:val="105"/>
                <w:sz w:val="24"/>
                <w:szCs w:val="24"/>
              </w:rPr>
            </w:pPr>
            <w:r w:rsidRPr="009E353E">
              <w:rPr>
                <w:rFonts w:asciiTheme="minorHAnsi" w:hAnsiTheme="minorHAnsi" w:cstheme="minorHAnsi"/>
                <w:color w:val="000000" w:themeColor="text1"/>
                <w:w w:val="105"/>
                <w:sz w:val="24"/>
                <w:szCs w:val="24"/>
              </w:rPr>
              <w:t>Access the Hyperledger Composer Playground</w:t>
            </w:r>
          </w:p>
          <w:p w14:paraId="3E145B24" w14:textId="037F255C" w:rsidR="009E353E" w:rsidRPr="009E353E" w:rsidRDefault="009E353E" w:rsidP="009E353E">
            <w:pPr>
              <w:pStyle w:val="ListParagraph"/>
              <w:numPr>
                <w:ilvl w:val="0"/>
                <w:numId w:val="2"/>
              </w:numPr>
              <w:rPr>
                <w:rFonts w:asciiTheme="minorHAnsi" w:hAnsiTheme="minorHAnsi" w:cstheme="minorHAnsi"/>
                <w:color w:val="000000" w:themeColor="text1"/>
                <w:w w:val="105"/>
                <w:sz w:val="24"/>
                <w:szCs w:val="24"/>
              </w:rPr>
            </w:pPr>
            <w:r w:rsidRPr="009E353E">
              <w:rPr>
                <w:rFonts w:asciiTheme="minorHAnsi" w:hAnsiTheme="minorHAnsi" w:cstheme="minorHAnsi"/>
                <w:color w:val="000000" w:themeColor="text1"/>
                <w:w w:val="105"/>
                <w:sz w:val="24"/>
                <w:szCs w:val="24"/>
              </w:rPr>
              <w:t>Learn the basics of the Hyperledger Composer modeling language</w:t>
            </w:r>
          </w:p>
          <w:p w14:paraId="3FC8F2B2" w14:textId="38C16B3C" w:rsidR="009E353E" w:rsidRPr="009E353E" w:rsidRDefault="00B63522" w:rsidP="009E353E">
            <w:pPr>
              <w:pStyle w:val="ListParagraph"/>
              <w:numPr>
                <w:ilvl w:val="0"/>
                <w:numId w:val="2"/>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Model a Business N</w:t>
            </w:r>
            <w:r w:rsidR="009E353E" w:rsidRPr="009E353E">
              <w:rPr>
                <w:rFonts w:asciiTheme="minorHAnsi" w:hAnsiTheme="minorHAnsi" w:cstheme="minorHAnsi"/>
                <w:color w:val="000000" w:themeColor="text1"/>
                <w:w w:val="105"/>
                <w:sz w:val="24"/>
                <w:szCs w:val="24"/>
              </w:rPr>
              <w:t>etwork</w:t>
            </w:r>
          </w:p>
          <w:p w14:paraId="1B1359F4" w14:textId="60A0DF79" w:rsidR="009E353E" w:rsidRDefault="00B63522" w:rsidP="009E353E">
            <w:pPr>
              <w:pStyle w:val="ListParagraph"/>
              <w:numPr>
                <w:ilvl w:val="0"/>
                <w:numId w:val="2"/>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Test the Business N</w:t>
            </w:r>
            <w:r w:rsidR="009E353E" w:rsidRPr="009E353E">
              <w:rPr>
                <w:rFonts w:asciiTheme="minorHAnsi" w:hAnsiTheme="minorHAnsi" w:cstheme="minorHAnsi"/>
                <w:color w:val="000000" w:themeColor="text1"/>
                <w:w w:val="105"/>
                <w:sz w:val="24"/>
                <w:szCs w:val="24"/>
              </w:rPr>
              <w:t>etwork</w:t>
            </w:r>
          </w:p>
          <w:p w14:paraId="2058EBC2" w14:textId="30CBC335" w:rsidR="00B63522" w:rsidRPr="009E353E" w:rsidRDefault="00B63522" w:rsidP="009E353E">
            <w:pPr>
              <w:pStyle w:val="ListParagraph"/>
              <w:numPr>
                <w:ilvl w:val="0"/>
                <w:numId w:val="2"/>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 xml:space="preserve">Export your </w:t>
            </w:r>
            <w:r w:rsidR="00CC7F10">
              <w:rPr>
                <w:rFonts w:asciiTheme="minorHAnsi" w:hAnsiTheme="minorHAnsi" w:cstheme="minorHAnsi"/>
                <w:color w:val="000000" w:themeColor="text1"/>
                <w:w w:val="105"/>
                <w:sz w:val="24"/>
                <w:szCs w:val="24"/>
              </w:rPr>
              <w:t>Business</w:t>
            </w:r>
            <w:r>
              <w:rPr>
                <w:rFonts w:asciiTheme="minorHAnsi" w:hAnsiTheme="minorHAnsi" w:cstheme="minorHAnsi"/>
                <w:color w:val="000000" w:themeColor="text1"/>
                <w:w w:val="105"/>
                <w:sz w:val="24"/>
                <w:szCs w:val="24"/>
              </w:rPr>
              <w:t xml:space="preserve"> Network for deployment</w:t>
            </w:r>
          </w:p>
          <w:p w14:paraId="0378E43B" w14:textId="77777777" w:rsidR="004937CA" w:rsidRPr="00C7412B" w:rsidRDefault="004937CA" w:rsidP="00923D60">
            <w:pPr>
              <w:pStyle w:val="ListParagraph"/>
              <w:ind w:left="1440"/>
              <w:rPr>
                <w:rFonts w:asciiTheme="minorHAnsi" w:hAnsiTheme="minorHAnsi" w:cstheme="minorHAnsi"/>
                <w:color w:val="4F81BD"/>
                <w:w w:val="105"/>
                <w:sz w:val="24"/>
                <w:szCs w:val="24"/>
              </w:rPr>
            </w:pPr>
          </w:p>
        </w:tc>
      </w:tr>
    </w:tbl>
    <w:p w14:paraId="3A67A632" w14:textId="506E9D76" w:rsidR="004937CA" w:rsidRDefault="004937CA" w:rsidP="004937CA"/>
    <w:p w14:paraId="32A6B812" w14:textId="77777777" w:rsidR="00640557" w:rsidRDefault="00640557" w:rsidP="004937CA"/>
    <w:p w14:paraId="40F04CDA" w14:textId="77777777" w:rsidR="00640557" w:rsidRDefault="00640557" w:rsidP="004937CA"/>
    <w:p w14:paraId="5DC11784" w14:textId="77777777" w:rsidR="00640557" w:rsidRDefault="00640557">
      <w:pPr>
        <w:rPr>
          <w:highlight w:val="red"/>
        </w:rPr>
      </w:pPr>
      <w:r>
        <w:rPr>
          <w:highlight w:val="red"/>
        </w:rPr>
        <w:br w:type="page"/>
      </w:r>
    </w:p>
    <w:p w14:paraId="53B0185D" w14:textId="77777777" w:rsidR="00640557" w:rsidRDefault="00640557" w:rsidP="00640557">
      <w:pPr>
        <w:pStyle w:val="Heading2"/>
        <w:jc w:val="center"/>
      </w:pPr>
      <w:bookmarkStart w:id="3" w:name="_Toc506797706"/>
      <w:r>
        <w:lastRenderedPageBreak/>
        <w:t>Module 1: Lab Workflow Overview</w:t>
      </w:r>
      <w:bookmarkEnd w:id="3"/>
    </w:p>
    <w:p w14:paraId="25A399D4" w14:textId="77777777" w:rsidR="00474C65" w:rsidRDefault="00474C65" w:rsidP="00474C65"/>
    <w:p w14:paraId="10511F07" w14:textId="77777777" w:rsidR="00474C65" w:rsidRDefault="00474C65" w:rsidP="00474C65">
      <w:r>
        <w:rPr>
          <w:noProof/>
        </w:rPr>
        <w:drawing>
          <wp:inline distT="0" distB="0" distL="0" distR="0" wp14:anchorId="1306A799" wp14:editId="18193BFF">
            <wp:extent cx="5943600" cy="2382225"/>
            <wp:effectExtent l="0" t="50800" r="25400" b="56515"/>
            <wp:docPr id="238" name="Diagram 2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3200E30" w14:textId="77777777" w:rsidR="00C17558" w:rsidRDefault="00C17558" w:rsidP="00474C65"/>
    <w:p w14:paraId="4FCCF538" w14:textId="77777777" w:rsidR="00C17558" w:rsidRDefault="00C17558">
      <w:r>
        <w:br w:type="page"/>
      </w:r>
    </w:p>
    <w:p w14:paraId="04E83E83" w14:textId="77777777" w:rsidR="00C17558" w:rsidRDefault="00A31355" w:rsidP="00A31355">
      <w:pPr>
        <w:pStyle w:val="Heading2"/>
      </w:pPr>
      <w:bookmarkStart w:id="4" w:name="_Toc506797707"/>
      <w:r>
        <w:lastRenderedPageBreak/>
        <w:t>Module 1: Lab Instructions</w:t>
      </w:r>
      <w:bookmarkEnd w:id="4"/>
    </w:p>
    <w:p w14:paraId="5CB2E0E9" w14:textId="77777777" w:rsidR="00A31355" w:rsidRDefault="00A31355" w:rsidP="00A31355"/>
    <w:tbl>
      <w:tblPr>
        <w:tblStyle w:val="TableGrid"/>
        <w:tblW w:w="5272" w:type="pct"/>
        <w:tblLook w:val="04A0" w:firstRow="1" w:lastRow="0" w:firstColumn="1" w:lastColumn="0" w:noHBand="0" w:noVBand="1"/>
      </w:tblPr>
      <w:tblGrid>
        <w:gridCol w:w="793"/>
        <w:gridCol w:w="9066"/>
      </w:tblGrid>
      <w:tr w:rsidR="00A31355" w:rsidRPr="00A31355" w14:paraId="3D143AC0" w14:textId="77777777" w:rsidTr="00923D60">
        <w:trPr>
          <w:trHeight w:val="566"/>
          <w:tblHeader/>
        </w:trPr>
        <w:tc>
          <w:tcPr>
            <w:tcW w:w="402" w:type="pct"/>
            <w:shd w:val="clear" w:color="auto" w:fill="D9D9D9" w:themeFill="background1" w:themeFillShade="D9"/>
          </w:tcPr>
          <w:p w14:paraId="556B22C2" w14:textId="77777777" w:rsidR="00A31355" w:rsidRPr="00A31355" w:rsidRDefault="00A31355" w:rsidP="00923D60">
            <w:pPr>
              <w:jc w:val="center"/>
              <w:rPr>
                <w:rFonts w:cstheme="minorHAnsi"/>
                <w:sz w:val="28"/>
                <w:szCs w:val="28"/>
              </w:rPr>
            </w:pPr>
            <w:r w:rsidRPr="00A31355">
              <w:rPr>
                <w:rFonts w:cstheme="minorHAnsi"/>
                <w:sz w:val="28"/>
                <w:szCs w:val="28"/>
              </w:rPr>
              <w:t>Step</w:t>
            </w:r>
          </w:p>
        </w:tc>
        <w:tc>
          <w:tcPr>
            <w:tcW w:w="4598" w:type="pct"/>
            <w:shd w:val="clear" w:color="auto" w:fill="D9D9D9" w:themeFill="background1" w:themeFillShade="D9"/>
          </w:tcPr>
          <w:p w14:paraId="0A215DB2" w14:textId="77777777" w:rsidR="00A31355" w:rsidRPr="00A31355" w:rsidRDefault="00A31355" w:rsidP="00A31355">
            <w:pPr>
              <w:tabs>
                <w:tab w:val="left" w:pos="3870"/>
                <w:tab w:val="left" w:pos="4050"/>
              </w:tabs>
              <w:jc w:val="center"/>
              <w:rPr>
                <w:rFonts w:cstheme="minorHAnsi"/>
                <w:sz w:val="28"/>
                <w:szCs w:val="28"/>
              </w:rPr>
            </w:pPr>
            <w:r w:rsidRPr="00A31355">
              <w:rPr>
                <w:rFonts w:cstheme="minorHAnsi"/>
                <w:sz w:val="28"/>
                <w:szCs w:val="28"/>
              </w:rPr>
              <w:t>Action</w:t>
            </w:r>
          </w:p>
        </w:tc>
      </w:tr>
      <w:tr w:rsidR="00A31355" w:rsidRPr="00A31355" w14:paraId="6139F68E" w14:textId="77777777" w:rsidTr="00923D60">
        <w:tc>
          <w:tcPr>
            <w:tcW w:w="402" w:type="pct"/>
          </w:tcPr>
          <w:p w14:paraId="4C1E9D5C" w14:textId="77777777" w:rsidR="00A31355" w:rsidRPr="00A31355" w:rsidRDefault="00A31355" w:rsidP="00923D60">
            <w:pPr>
              <w:jc w:val="center"/>
              <w:rPr>
                <w:rFonts w:cstheme="minorHAnsi"/>
              </w:rPr>
            </w:pPr>
            <w:r w:rsidRPr="00A31355">
              <w:rPr>
                <w:rFonts w:cstheme="minorHAnsi"/>
              </w:rPr>
              <w:t>1</w:t>
            </w:r>
          </w:p>
        </w:tc>
        <w:tc>
          <w:tcPr>
            <w:tcW w:w="4598" w:type="pct"/>
          </w:tcPr>
          <w:p w14:paraId="4D87A272" w14:textId="298C313E" w:rsidR="00A31355" w:rsidRPr="00A31355" w:rsidRDefault="009751BF" w:rsidP="00923D60">
            <w:pPr>
              <w:rPr>
                <w:rFonts w:cstheme="minorHAnsi"/>
                <w:b/>
                <w:u w:val="single"/>
              </w:rPr>
            </w:pPr>
            <w:r>
              <w:rPr>
                <w:rFonts w:cstheme="minorHAnsi"/>
                <w:b/>
                <w:u w:val="single"/>
              </w:rPr>
              <w:t>Understand the Hyperledger Composer concepts</w:t>
            </w:r>
          </w:p>
          <w:p w14:paraId="676FC8F4" w14:textId="77777777" w:rsidR="00A31355" w:rsidRPr="00A31355" w:rsidRDefault="00A31355" w:rsidP="00923D60">
            <w:pPr>
              <w:pStyle w:val="TableParagraph"/>
              <w:spacing w:before="8"/>
              <w:rPr>
                <w:rFonts w:asciiTheme="minorHAnsi" w:hAnsiTheme="minorHAnsi" w:cstheme="minorHAnsi"/>
                <w:b/>
                <w:szCs w:val="24"/>
              </w:rPr>
            </w:pPr>
          </w:p>
          <w:p w14:paraId="680531D1" w14:textId="0A0F2E22" w:rsidR="004B24C2" w:rsidRDefault="004B24C2" w:rsidP="00A31355">
            <w:pPr>
              <w:pStyle w:val="ListParagraph"/>
              <w:numPr>
                <w:ilvl w:val="0"/>
                <w:numId w:val="3"/>
              </w:numPr>
              <w:rPr>
                <w:rFonts w:asciiTheme="minorHAnsi" w:hAnsiTheme="minorHAnsi" w:cstheme="minorHAnsi"/>
                <w:sz w:val="24"/>
                <w:szCs w:val="24"/>
              </w:rPr>
            </w:pPr>
            <w:r>
              <w:rPr>
                <w:rFonts w:asciiTheme="minorHAnsi" w:hAnsiTheme="minorHAnsi" w:cstheme="minorHAnsi"/>
                <w:sz w:val="24"/>
                <w:szCs w:val="24"/>
              </w:rPr>
              <w:t xml:space="preserve">Hyperledger Composer </w:t>
            </w:r>
            <w:r w:rsidR="00CC66A5">
              <w:rPr>
                <w:rFonts w:asciiTheme="minorHAnsi" w:hAnsiTheme="minorHAnsi" w:cstheme="minorHAnsi"/>
                <w:sz w:val="24"/>
                <w:szCs w:val="24"/>
              </w:rPr>
              <w:t>Components</w:t>
            </w:r>
          </w:p>
          <w:p w14:paraId="03697F6F" w14:textId="41297A86" w:rsidR="00CC66A5" w:rsidRDefault="000F6B0D" w:rsidP="000F6B0D">
            <w:pPr>
              <w:ind w:left="720"/>
              <w:rPr>
                <w:rFonts w:cstheme="minorHAnsi"/>
              </w:rPr>
            </w:pPr>
            <w:r w:rsidRPr="000F6B0D">
              <w:rPr>
                <w:rFonts w:cstheme="minorHAnsi"/>
                <w:noProof/>
              </w:rPr>
              <w:drawing>
                <wp:inline distT="0" distB="0" distL="0" distR="0" wp14:anchorId="6F4E3C05" wp14:editId="3AB5509C">
                  <wp:extent cx="4770563" cy="2444404"/>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2816" cy="2455806"/>
                          </a:xfrm>
                          <a:prstGeom prst="rect">
                            <a:avLst/>
                          </a:prstGeom>
                        </pic:spPr>
                      </pic:pic>
                    </a:graphicData>
                  </a:graphic>
                </wp:inline>
              </w:drawing>
            </w:r>
          </w:p>
          <w:p w14:paraId="58E23142" w14:textId="77777777" w:rsidR="000F6B0D" w:rsidRDefault="000F6B0D" w:rsidP="000F6B0D">
            <w:pPr>
              <w:ind w:left="720"/>
              <w:rPr>
                <w:rFonts w:cstheme="minorHAnsi"/>
              </w:rPr>
            </w:pPr>
          </w:p>
          <w:p w14:paraId="7888A0D7" w14:textId="46359419" w:rsidR="000F6B0D" w:rsidRDefault="000F6B0D" w:rsidP="000F6B0D">
            <w:pPr>
              <w:ind w:left="720"/>
              <w:rPr>
                <w:rFonts w:cstheme="minorHAnsi"/>
              </w:rPr>
            </w:pPr>
            <w:r>
              <w:rPr>
                <w:rFonts w:cstheme="minorHAnsi"/>
              </w:rPr>
              <w:t xml:space="preserve">Hyperledger Composer is a web-based UI for building and deploying Hyperledger Fabric </w:t>
            </w:r>
            <w:r w:rsidR="007C320E">
              <w:rPr>
                <w:rFonts w:cstheme="minorHAnsi"/>
              </w:rPr>
              <w:t>Business Networks.</w:t>
            </w:r>
            <w:r w:rsidR="00162148">
              <w:rPr>
                <w:rFonts w:cstheme="minorHAnsi"/>
              </w:rPr>
              <w:t xml:space="preserve"> A Business N</w:t>
            </w:r>
            <w:r w:rsidR="007C320E">
              <w:rPr>
                <w:rFonts w:cstheme="minorHAnsi"/>
              </w:rPr>
              <w:t>etwork</w:t>
            </w:r>
            <w:r w:rsidR="00162148">
              <w:rPr>
                <w:rFonts w:cstheme="minorHAnsi"/>
              </w:rPr>
              <w:t xml:space="preserve"> is the definition of the parties and events involved in tracking transactions which can include trading of assets.</w:t>
            </w:r>
            <w:r w:rsidR="007C320E">
              <w:rPr>
                <w:rFonts w:cstheme="minorHAnsi"/>
              </w:rPr>
              <w:t xml:space="preserve"> </w:t>
            </w:r>
            <w:r w:rsidR="00162148">
              <w:rPr>
                <w:rFonts w:cstheme="minorHAnsi"/>
              </w:rPr>
              <w:t>There are multiple components to a Business Network which we will discuss below and create in some cases. In the Business Network definition, there are multiple files which are used to define and execute the Network.</w:t>
            </w:r>
          </w:p>
          <w:p w14:paraId="107F56C8" w14:textId="1FC19409" w:rsidR="00162148" w:rsidRDefault="00162148" w:rsidP="00162148">
            <w:pPr>
              <w:pStyle w:val="ListParagraph"/>
              <w:numPr>
                <w:ilvl w:val="0"/>
                <w:numId w:val="13"/>
              </w:numPr>
              <w:rPr>
                <w:rFonts w:cstheme="minorHAnsi"/>
              </w:rPr>
            </w:pPr>
            <w:r>
              <w:rPr>
                <w:rFonts w:cstheme="minorHAnsi"/>
              </w:rPr>
              <w:t>Model File – defines the parties involved, the assets that are to be tracked and the transactions that can occur</w:t>
            </w:r>
          </w:p>
          <w:p w14:paraId="6058D83D" w14:textId="7B07B487" w:rsidR="00162148" w:rsidRDefault="00162148" w:rsidP="00162148">
            <w:pPr>
              <w:pStyle w:val="ListParagraph"/>
              <w:numPr>
                <w:ilvl w:val="0"/>
                <w:numId w:val="13"/>
              </w:numPr>
              <w:rPr>
                <w:rFonts w:cstheme="minorHAnsi"/>
              </w:rPr>
            </w:pPr>
            <w:r>
              <w:rPr>
                <w:rFonts w:cstheme="minorHAnsi"/>
              </w:rPr>
              <w:t>Script File – defines what happens when transactions are submitted</w:t>
            </w:r>
          </w:p>
          <w:p w14:paraId="71A59C78" w14:textId="7AA073B8" w:rsidR="00162148" w:rsidRDefault="00162148" w:rsidP="00162148">
            <w:pPr>
              <w:pStyle w:val="ListParagraph"/>
              <w:numPr>
                <w:ilvl w:val="0"/>
                <w:numId w:val="13"/>
              </w:numPr>
              <w:rPr>
                <w:rFonts w:cstheme="minorHAnsi"/>
              </w:rPr>
            </w:pPr>
            <w:r>
              <w:rPr>
                <w:rFonts w:cstheme="minorHAnsi"/>
              </w:rPr>
              <w:t>Access Control – defines who can access what components of the Business Network</w:t>
            </w:r>
          </w:p>
          <w:p w14:paraId="7884437D" w14:textId="55DE76DF" w:rsidR="00162148" w:rsidRDefault="00162148" w:rsidP="00162148">
            <w:pPr>
              <w:pStyle w:val="ListParagraph"/>
              <w:numPr>
                <w:ilvl w:val="0"/>
                <w:numId w:val="13"/>
              </w:numPr>
              <w:rPr>
                <w:rFonts w:cstheme="minorHAnsi"/>
              </w:rPr>
            </w:pPr>
            <w:r>
              <w:rPr>
                <w:rFonts w:cstheme="minorHAnsi"/>
              </w:rPr>
              <w:t>Query File – defines the types of queries that will be accessible to retrieve information from the Business Network</w:t>
            </w:r>
          </w:p>
          <w:p w14:paraId="528335F5" w14:textId="12DFFFC5" w:rsidR="00162148" w:rsidRDefault="00162148" w:rsidP="00162148">
            <w:pPr>
              <w:pStyle w:val="ListParagraph"/>
              <w:numPr>
                <w:ilvl w:val="0"/>
                <w:numId w:val="13"/>
              </w:numPr>
              <w:rPr>
                <w:rFonts w:cstheme="minorHAnsi"/>
              </w:rPr>
            </w:pPr>
            <w:r>
              <w:rPr>
                <w:rFonts w:cstheme="minorHAnsi"/>
              </w:rPr>
              <w:t>Business Network Archive – the packaging of the Business Network for deployment into another environment</w:t>
            </w:r>
          </w:p>
          <w:p w14:paraId="3663F5F8" w14:textId="5CB856B3" w:rsidR="00162148" w:rsidRPr="00162148" w:rsidRDefault="00162148" w:rsidP="00162148">
            <w:pPr>
              <w:pStyle w:val="ListParagraph"/>
              <w:numPr>
                <w:ilvl w:val="0"/>
                <w:numId w:val="13"/>
              </w:numPr>
              <w:rPr>
                <w:rFonts w:cstheme="minorHAnsi"/>
              </w:rPr>
            </w:pPr>
            <w:r>
              <w:rPr>
                <w:rFonts w:cstheme="minorHAnsi"/>
              </w:rPr>
              <w:t>Business Network Card – a file containing the identity and credentials of an authorized user of the Business Network</w:t>
            </w:r>
          </w:p>
          <w:p w14:paraId="0F1F1D07" w14:textId="77777777" w:rsidR="007C320E" w:rsidRPr="000F6B0D" w:rsidRDefault="007C320E" w:rsidP="000F6B0D">
            <w:pPr>
              <w:ind w:left="720"/>
              <w:rPr>
                <w:rFonts w:cstheme="minorHAnsi"/>
              </w:rPr>
            </w:pPr>
          </w:p>
          <w:p w14:paraId="33B7D293" w14:textId="77777777" w:rsidR="00180931" w:rsidRDefault="00162148" w:rsidP="00A31355">
            <w:pPr>
              <w:pStyle w:val="ListParagraph"/>
              <w:numPr>
                <w:ilvl w:val="0"/>
                <w:numId w:val="3"/>
              </w:numPr>
              <w:rPr>
                <w:rFonts w:asciiTheme="minorHAnsi" w:hAnsiTheme="minorHAnsi" w:cstheme="minorHAnsi"/>
                <w:sz w:val="24"/>
                <w:szCs w:val="24"/>
              </w:rPr>
            </w:pPr>
            <w:r>
              <w:rPr>
                <w:rFonts w:asciiTheme="minorHAnsi" w:hAnsiTheme="minorHAnsi" w:cstheme="minorHAnsi"/>
                <w:sz w:val="24"/>
                <w:szCs w:val="24"/>
              </w:rPr>
              <w:t xml:space="preserve">Identities – Users who are authorized to participate in the Business Network and are allowed or required to endorse transactions need an Identity which is handled by a Business Network Card. Some participants in </w:t>
            </w:r>
            <w:r>
              <w:rPr>
                <w:rFonts w:asciiTheme="minorHAnsi" w:hAnsiTheme="minorHAnsi" w:cstheme="minorHAnsi"/>
                <w:sz w:val="24"/>
                <w:szCs w:val="24"/>
              </w:rPr>
              <w:lastRenderedPageBreak/>
              <w:t xml:space="preserve">the Business Network may not be endorsing transactions and are simply involved in a transaction. For example, I may be buying a car that is tracked on a Blockchain, but I am not necessarily the endorser of a transaction and may have no need to ever interact directly with the Blockchain. Therefore, I would not need an Identity in the Business Network. </w:t>
            </w:r>
          </w:p>
          <w:p w14:paraId="1FBFE6A7" w14:textId="77777777" w:rsidR="00180931" w:rsidRDefault="00180931" w:rsidP="00180931">
            <w:pPr>
              <w:pStyle w:val="ListParagraph"/>
              <w:ind w:left="823"/>
              <w:rPr>
                <w:rFonts w:asciiTheme="minorHAnsi" w:hAnsiTheme="minorHAnsi" w:cstheme="minorHAnsi"/>
                <w:sz w:val="24"/>
                <w:szCs w:val="24"/>
              </w:rPr>
            </w:pPr>
          </w:p>
          <w:p w14:paraId="6642368C" w14:textId="2E161211" w:rsidR="009751BF" w:rsidRDefault="00162148" w:rsidP="00180931">
            <w:pPr>
              <w:pStyle w:val="ListParagraph"/>
              <w:ind w:left="823"/>
              <w:rPr>
                <w:rFonts w:asciiTheme="minorHAnsi" w:hAnsiTheme="minorHAnsi" w:cstheme="minorHAnsi"/>
                <w:sz w:val="24"/>
                <w:szCs w:val="24"/>
              </w:rPr>
            </w:pPr>
            <w:r>
              <w:rPr>
                <w:rFonts w:asciiTheme="minorHAnsi" w:hAnsiTheme="minorHAnsi" w:cstheme="minorHAnsi"/>
                <w:sz w:val="24"/>
                <w:szCs w:val="24"/>
              </w:rPr>
              <w:t>However, the Sales Manager and Manufacturing Plant would be involved in endorsing the sale of the vehicle and the request for manufacturing as well as the delivery to the customer.</w:t>
            </w:r>
            <w:r w:rsidR="00180931">
              <w:rPr>
                <w:rFonts w:asciiTheme="minorHAnsi" w:hAnsiTheme="minorHAnsi" w:cstheme="minorHAnsi"/>
                <w:sz w:val="24"/>
                <w:szCs w:val="24"/>
              </w:rPr>
              <w:t xml:space="preserve"> Those participants directly involved with endorsing that those things occurred, would need identities.</w:t>
            </w:r>
          </w:p>
          <w:p w14:paraId="4714638C" w14:textId="77777777" w:rsidR="00180931" w:rsidRPr="009751BF" w:rsidRDefault="00180931" w:rsidP="00180931">
            <w:pPr>
              <w:pStyle w:val="ListParagraph"/>
              <w:ind w:left="823"/>
              <w:rPr>
                <w:rFonts w:asciiTheme="minorHAnsi" w:hAnsiTheme="minorHAnsi" w:cstheme="minorHAnsi"/>
                <w:sz w:val="24"/>
                <w:szCs w:val="24"/>
              </w:rPr>
            </w:pPr>
          </w:p>
          <w:p w14:paraId="77F92425" w14:textId="157A7B7A" w:rsidR="00B0145D" w:rsidRPr="00B0145D" w:rsidRDefault="004B24C2" w:rsidP="00923D60">
            <w:pPr>
              <w:pStyle w:val="ListParagraph"/>
              <w:numPr>
                <w:ilvl w:val="0"/>
                <w:numId w:val="3"/>
              </w:numPr>
              <w:rPr>
                <w:rFonts w:asciiTheme="minorHAnsi" w:hAnsiTheme="minorHAnsi" w:cstheme="minorHAnsi"/>
                <w:sz w:val="24"/>
                <w:szCs w:val="24"/>
              </w:rPr>
            </w:pPr>
            <w:r w:rsidRPr="00B0145D">
              <w:rPr>
                <w:rFonts w:asciiTheme="minorHAnsi" w:hAnsiTheme="minorHAnsi" w:cstheme="minorHAnsi"/>
                <w:sz w:val="24"/>
                <w:szCs w:val="24"/>
              </w:rPr>
              <w:t xml:space="preserve">Model File </w:t>
            </w:r>
          </w:p>
          <w:p w14:paraId="31339D6A" w14:textId="77777777" w:rsidR="00B0145D" w:rsidRDefault="00B0145D" w:rsidP="00B0145D">
            <w:pPr>
              <w:pStyle w:val="ListParagraph"/>
              <w:ind w:left="823"/>
              <w:rPr>
                <w:rFonts w:asciiTheme="minorHAnsi" w:hAnsiTheme="minorHAnsi" w:cstheme="minorHAnsi"/>
                <w:sz w:val="24"/>
                <w:szCs w:val="24"/>
              </w:rPr>
            </w:pPr>
          </w:p>
          <w:p w14:paraId="16DFA255" w14:textId="77777777" w:rsidR="00B0145D" w:rsidRDefault="00B0145D" w:rsidP="00B0145D">
            <w:pPr>
              <w:pStyle w:val="ListParagraph"/>
              <w:ind w:left="823"/>
              <w:rPr>
                <w:rFonts w:asciiTheme="minorHAnsi" w:hAnsiTheme="minorHAnsi" w:cstheme="minorHAnsi"/>
                <w:sz w:val="24"/>
                <w:szCs w:val="24"/>
              </w:rPr>
            </w:pPr>
            <w:r>
              <w:rPr>
                <w:rFonts w:asciiTheme="minorHAnsi" w:hAnsiTheme="minorHAnsi" w:cstheme="minorHAnsi"/>
                <w:sz w:val="24"/>
                <w:szCs w:val="24"/>
              </w:rPr>
              <w:t>The model file uses the Hyperledger Composer modeling language to define components such as:</w:t>
            </w:r>
          </w:p>
          <w:p w14:paraId="1C635466" w14:textId="7CF5B2D0" w:rsidR="00B0145D" w:rsidRDefault="00B0145D" w:rsidP="00B0145D">
            <w:pPr>
              <w:pStyle w:val="ListParagraph"/>
              <w:numPr>
                <w:ilvl w:val="0"/>
                <w:numId w:val="14"/>
              </w:numPr>
              <w:rPr>
                <w:rFonts w:asciiTheme="minorHAnsi" w:hAnsiTheme="minorHAnsi" w:cstheme="minorHAnsi"/>
                <w:sz w:val="24"/>
                <w:szCs w:val="24"/>
              </w:rPr>
            </w:pPr>
            <w:r>
              <w:rPr>
                <w:rFonts w:asciiTheme="minorHAnsi" w:hAnsiTheme="minorHAnsi" w:cstheme="minorHAnsi"/>
                <w:sz w:val="24"/>
                <w:szCs w:val="24"/>
              </w:rPr>
              <w:t>Assets – the entities which can be owned, traded, shipped, serviced, etc.</w:t>
            </w:r>
          </w:p>
          <w:p w14:paraId="78D9C1FB" w14:textId="05625065" w:rsidR="00B0145D" w:rsidRDefault="00B0145D" w:rsidP="00B0145D">
            <w:pPr>
              <w:pStyle w:val="ListParagraph"/>
              <w:numPr>
                <w:ilvl w:val="0"/>
                <w:numId w:val="14"/>
              </w:numPr>
              <w:rPr>
                <w:rFonts w:asciiTheme="minorHAnsi" w:hAnsiTheme="minorHAnsi" w:cstheme="minorHAnsi"/>
                <w:sz w:val="24"/>
                <w:szCs w:val="24"/>
              </w:rPr>
            </w:pPr>
            <w:r>
              <w:rPr>
                <w:rFonts w:asciiTheme="minorHAnsi" w:hAnsiTheme="minorHAnsi" w:cstheme="minorHAnsi"/>
                <w:sz w:val="24"/>
                <w:szCs w:val="24"/>
              </w:rPr>
              <w:t xml:space="preserve">Participants – the people or things that will act on assets </w:t>
            </w:r>
          </w:p>
          <w:p w14:paraId="0B89ECE2" w14:textId="540102B3" w:rsidR="00B0145D" w:rsidRPr="00B0145D" w:rsidRDefault="00B0145D" w:rsidP="00B0145D">
            <w:pPr>
              <w:pStyle w:val="ListParagraph"/>
              <w:numPr>
                <w:ilvl w:val="0"/>
                <w:numId w:val="14"/>
              </w:numPr>
              <w:rPr>
                <w:rFonts w:asciiTheme="minorHAnsi" w:hAnsiTheme="minorHAnsi" w:cstheme="minorHAnsi"/>
                <w:sz w:val="24"/>
                <w:szCs w:val="24"/>
              </w:rPr>
            </w:pPr>
            <w:r>
              <w:rPr>
                <w:rFonts w:asciiTheme="minorHAnsi" w:hAnsiTheme="minorHAnsi" w:cstheme="minorHAnsi"/>
                <w:sz w:val="24"/>
                <w:szCs w:val="24"/>
              </w:rPr>
              <w:t>Transactions – the actions that can occur between participants and their assets</w:t>
            </w:r>
          </w:p>
          <w:p w14:paraId="2BECA99C" w14:textId="77777777" w:rsidR="00B0145D" w:rsidRDefault="00B0145D" w:rsidP="00B0145D">
            <w:pPr>
              <w:pStyle w:val="ListParagraph"/>
              <w:ind w:left="823"/>
              <w:rPr>
                <w:rFonts w:asciiTheme="minorHAnsi" w:hAnsiTheme="minorHAnsi" w:cstheme="minorHAnsi"/>
                <w:sz w:val="24"/>
                <w:szCs w:val="24"/>
              </w:rPr>
            </w:pPr>
          </w:p>
          <w:p w14:paraId="0F470E99" w14:textId="3407B4D0" w:rsidR="00B0145D" w:rsidRDefault="00B0145D" w:rsidP="00B0145D">
            <w:pPr>
              <w:pStyle w:val="ListParagraph"/>
              <w:ind w:left="823"/>
              <w:rPr>
                <w:rFonts w:asciiTheme="minorHAnsi" w:hAnsiTheme="minorHAnsi" w:cstheme="minorHAnsi"/>
                <w:sz w:val="24"/>
                <w:szCs w:val="24"/>
              </w:rPr>
            </w:pPr>
            <w:r>
              <w:rPr>
                <w:rFonts w:asciiTheme="minorHAnsi" w:hAnsiTheme="minorHAnsi" w:cstheme="minorHAnsi"/>
                <w:sz w:val="24"/>
                <w:szCs w:val="24"/>
              </w:rPr>
              <w:t>All of the attributes for each type of entity are defined in the model file as well as the relationships between them</w:t>
            </w:r>
          </w:p>
          <w:p w14:paraId="45D17374" w14:textId="77777777" w:rsidR="00B0145D" w:rsidRDefault="00B0145D" w:rsidP="00B0145D">
            <w:pPr>
              <w:pStyle w:val="ListParagraph"/>
              <w:ind w:left="823"/>
              <w:rPr>
                <w:rFonts w:asciiTheme="minorHAnsi" w:hAnsiTheme="minorHAnsi" w:cstheme="minorHAnsi"/>
                <w:sz w:val="24"/>
                <w:szCs w:val="24"/>
              </w:rPr>
            </w:pPr>
          </w:p>
          <w:p w14:paraId="26B05001" w14:textId="3CE0688D" w:rsidR="00B0145D" w:rsidRDefault="00B0145D" w:rsidP="00B0145D">
            <w:pPr>
              <w:pStyle w:val="ListParagraph"/>
              <w:numPr>
                <w:ilvl w:val="0"/>
                <w:numId w:val="3"/>
              </w:numPr>
              <w:rPr>
                <w:rFonts w:asciiTheme="minorHAnsi" w:hAnsiTheme="minorHAnsi" w:cstheme="minorHAnsi"/>
                <w:sz w:val="24"/>
                <w:szCs w:val="24"/>
              </w:rPr>
            </w:pPr>
            <w:r>
              <w:rPr>
                <w:rFonts w:asciiTheme="minorHAnsi" w:hAnsiTheme="minorHAnsi" w:cstheme="minorHAnsi"/>
                <w:sz w:val="24"/>
                <w:szCs w:val="24"/>
              </w:rPr>
              <w:t>Script File</w:t>
            </w:r>
          </w:p>
          <w:p w14:paraId="1F6332D9" w14:textId="0ABC2D02" w:rsidR="00B0145D" w:rsidRDefault="00B0145D" w:rsidP="00B0145D">
            <w:pPr>
              <w:pStyle w:val="ListParagraph"/>
              <w:ind w:left="823"/>
              <w:rPr>
                <w:rFonts w:asciiTheme="minorHAnsi" w:hAnsiTheme="minorHAnsi" w:cstheme="minorHAnsi"/>
                <w:sz w:val="24"/>
                <w:szCs w:val="24"/>
              </w:rPr>
            </w:pPr>
          </w:p>
          <w:p w14:paraId="4CF95837" w14:textId="6543992C" w:rsidR="00B0145D" w:rsidRPr="00B0145D" w:rsidRDefault="00B0145D" w:rsidP="00B0145D">
            <w:pPr>
              <w:pStyle w:val="ListParagraph"/>
              <w:ind w:left="823"/>
              <w:rPr>
                <w:rFonts w:asciiTheme="minorHAnsi" w:hAnsiTheme="minorHAnsi" w:cstheme="minorHAnsi"/>
                <w:sz w:val="24"/>
                <w:szCs w:val="24"/>
              </w:rPr>
            </w:pPr>
            <w:r>
              <w:rPr>
                <w:rFonts w:asciiTheme="minorHAnsi" w:hAnsiTheme="minorHAnsi" w:cstheme="minorHAnsi"/>
                <w:sz w:val="24"/>
                <w:szCs w:val="24"/>
              </w:rPr>
              <w:t>This is the code that is executed when transactions are submitted for endorsement. In the Blockchain world, this is commonly referred to as “Chaincode” and also is thought of as the vehicle for providing “Smart Contracts”. Before a transaction is endorsed, it must pass the validation of the Chaincode and then it can be added to the Blockchain. This Chaincode can be as sophisticated or as simple as you would like.</w:t>
            </w:r>
          </w:p>
          <w:p w14:paraId="14BA0D6D" w14:textId="77777777" w:rsidR="00B0145D" w:rsidRPr="00B0145D" w:rsidRDefault="00B0145D" w:rsidP="00B0145D">
            <w:pPr>
              <w:pStyle w:val="ListParagraph"/>
              <w:ind w:left="823"/>
              <w:rPr>
                <w:rFonts w:asciiTheme="minorHAnsi" w:hAnsiTheme="minorHAnsi" w:cstheme="minorHAnsi"/>
                <w:sz w:val="24"/>
                <w:szCs w:val="24"/>
              </w:rPr>
            </w:pPr>
          </w:p>
          <w:p w14:paraId="05E2AB8B" w14:textId="77777777" w:rsidR="009751BF" w:rsidRDefault="009751BF" w:rsidP="00A31355">
            <w:pPr>
              <w:pStyle w:val="ListParagraph"/>
              <w:numPr>
                <w:ilvl w:val="0"/>
                <w:numId w:val="3"/>
              </w:numPr>
              <w:rPr>
                <w:rFonts w:asciiTheme="minorHAnsi" w:hAnsiTheme="minorHAnsi" w:cstheme="minorHAnsi"/>
                <w:sz w:val="24"/>
                <w:szCs w:val="24"/>
              </w:rPr>
            </w:pPr>
            <w:r w:rsidRPr="009751BF">
              <w:rPr>
                <w:rFonts w:asciiTheme="minorHAnsi" w:hAnsiTheme="minorHAnsi" w:cstheme="minorHAnsi"/>
                <w:sz w:val="24"/>
                <w:szCs w:val="24"/>
              </w:rPr>
              <w:t>Events</w:t>
            </w:r>
          </w:p>
          <w:p w14:paraId="6D5821F2" w14:textId="77777777" w:rsidR="00B0145D" w:rsidRDefault="00B0145D" w:rsidP="00B0145D">
            <w:pPr>
              <w:pStyle w:val="ListParagraph"/>
              <w:ind w:left="823"/>
              <w:rPr>
                <w:rFonts w:asciiTheme="minorHAnsi" w:hAnsiTheme="minorHAnsi" w:cstheme="minorHAnsi"/>
                <w:sz w:val="24"/>
                <w:szCs w:val="24"/>
              </w:rPr>
            </w:pPr>
          </w:p>
          <w:p w14:paraId="691B2F82" w14:textId="6C0C9F1F" w:rsidR="00B0145D" w:rsidRDefault="00B0145D" w:rsidP="00B0145D">
            <w:pPr>
              <w:pStyle w:val="ListParagraph"/>
              <w:ind w:left="823"/>
              <w:rPr>
                <w:rFonts w:asciiTheme="minorHAnsi" w:hAnsiTheme="minorHAnsi" w:cstheme="minorHAnsi"/>
                <w:sz w:val="24"/>
                <w:szCs w:val="24"/>
              </w:rPr>
            </w:pPr>
            <w:r>
              <w:rPr>
                <w:rFonts w:asciiTheme="minorHAnsi" w:hAnsiTheme="minorHAnsi" w:cstheme="minorHAnsi"/>
                <w:sz w:val="24"/>
                <w:szCs w:val="24"/>
              </w:rPr>
              <w:t>These can be thought of as alerts or notifications when certain situations arise. Users can subscribe to listen for events and then take action.</w:t>
            </w:r>
          </w:p>
          <w:p w14:paraId="52FA6BF6" w14:textId="77777777" w:rsidR="00B0145D" w:rsidRPr="009751BF" w:rsidRDefault="00B0145D" w:rsidP="00B0145D">
            <w:pPr>
              <w:pStyle w:val="ListParagraph"/>
              <w:ind w:left="823"/>
              <w:rPr>
                <w:rFonts w:asciiTheme="minorHAnsi" w:hAnsiTheme="minorHAnsi" w:cstheme="minorHAnsi"/>
                <w:sz w:val="24"/>
                <w:szCs w:val="24"/>
              </w:rPr>
            </w:pPr>
          </w:p>
          <w:p w14:paraId="0FF8B110" w14:textId="7CE38D27" w:rsidR="00A31355" w:rsidRDefault="009751BF" w:rsidP="00A31355">
            <w:pPr>
              <w:pStyle w:val="ListParagraph"/>
              <w:numPr>
                <w:ilvl w:val="0"/>
                <w:numId w:val="3"/>
              </w:numPr>
              <w:rPr>
                <w:rFonts w:asciiTheme="minorHAnsi" w:hAnsiTheme="minorHAnsi" w:cstheme="minorHAnsi"/>
                <w:sz w:val="24"/>
                <w:szCs w:val="24"/>
              </w:rPr>
            </w:pPr>
            <w:r w:rsidRPr="009751BF">
              <w:rPr>
                <w:rFonts w:asciiTheme="minorHAnsi" w:hAnsiTheme="minorHAnsi" w:cstheme="minorHAnsi"/>
                <w:sz w:val="24"/>
                <w:szCs w:val="24"/>
              </w:rPr>
              <w:t>Access Control</w:t>
            </w:r>
            <w:r w:rsidR="00A31355" w:rsidRPr="009751BF">
              <w:rPr>
                <w:rFonts w:asciiTheme="minorHAnsi" w:hAnsiTheme="minorHAnsi" w:cstheme="minorHAnsi"/>
                <w:sz w:val="24"/>
                <w:szCs w:val="24"/>
              </w:rPr>
              <w:t xml:space="preserve"> </w:t>
            </w:r>
          </w:p>
          <w:p w14:paraId="3B415189" w14:textId="77777777" w:rsidR="00B0145D" w:rsidRDefault="00B0145D" w:rsidP="00B0145D">
            <w:pPr>
              <w:pStyle w:val="ListParagraph"/>
              <w:ind w:left="823"/>
              <w:rPr>
                <w:rFonts w:asciiTheme="minorHAnsi" w:hAnsiTheme="minorHAnsi" w:cstheme="minorHAnsi"/>
                <w:sz w:val="24"/>
                <w:szCs w:val="24"/>
              </w:rPr>
            </w:pPr>
          </w:p>
          <w:p w14:paraId="53E1D68D" w14:textId="08EA9BB8" w:rsidR="00B0145D" w:rsidRDefault="00B0145D" w:rsidP="00B0145D">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This defines which Identities can Create, Read, Update or Delete </w:t>
            </w:r>
            <w:r>
              <w:rPr>
                <w:rFonts w:asciiTheme="minorHAnsi" w:hAnsiTheme="minorHAnsi" w:cstheme="minorHAnsi"/>
                <w:sz w:val="24"/>
                <w:szCs w:val="24"/>
              </w:rPr>
              <w:lastRenderedPageBreak/>
              <w:t>components of the Business Network. Of course, the immutability of the Blockchain prohibits any Updates or Deletes of Transactions or Events, but</w:t>
            </w:r>
            <w:r w:rsidR="00E15EA1">
              <w:rPr>
                <w:rFonts w:asciiTheme="minorHAnsi" w:hAnsiTheme="minorHAnsi" w:cstheme="minorHAnsi"/>
                <w:sz w:val="24"/>
                <w:szCs w:val="24"/>
              </w:rPr>
              <w:t xml:space="preserve"> Assets and Participants may come and go.</w:t>
            </w:r>
          </w:p>
          <w:p w14:paraId="19F0BAA3" w14:textId="77777777" w:rsidR="00B0145D" w:rsidRDefault="00B0145D" w:rsidP="00B0145D">
            <w:pPr>
              <w:pStyle w:val="ListParagraph"/>
              <w:ind w:left="823"/>
              <w:rPr>
                <w:rFonts w:asciiTheme="minorHAnsi" w:hAnsiTheme="minorHAnsi" w:cstheme="minorHAnsi"/>
                <w:sz w:val="24"/>
                <w:szCs w:val="24"/>
              </w:rPr>
            </w:pPr>
          </w:p>
          <w:p w14:paraId="3631FA9F" w14:textId="3668866C" w:rsidR="004B24C2" w:rsidRDefault="004B24C2" w:rsidP="00A31355">
            <w:pPr>
              <w:pStyle w:val="ListParagraph"/>
              <w:numPr>
                <w:ilvl w:val="0"/>
                <w:numId w:val="3"/>
              </w:numPr>
              <w:rPr>
                <w:rFonts w:asciiTheme="minorHAnsi" w:hAnsiTheme="minorHAnsi" w:cstheme="minorHAnsi"/>
                <w:sz w:val="24"/>
                <w:szCs w:val="24"/>
              </w:rPr>
            </w:pPr>
            <w:r>
              <w:rPr>
                <w:rFonts w:asciiTheme="minorHAnsi" w:hAnsiTheme="minorHAnsi" w:cstheme="minorHAnsi"/>
                <w:sz w:val="24"/>
                <w:szCs w:val="24"/>
              </w:rPr>
              <w:t>Query Definitions</w:t>
            </w:r>
          </w:p>
          <w:p w14:paraId="2B64A7C1" w14:textId="77777777" w:rsidR="00E15EA1" w:rsidRDefault="00E15EA1" w:rsidP="00E15EA1">
            <w:pPr>
              <w:pStyle w:val="ListParagraph"/>
              <w:ind w:left="823"/>
              <w:rPr>
                <w:rFonts w:asciiTheme="minorHAnsi" w:hAnsiTheme="minorHAnsi" w:cstheme="minorHAnsi"/>
                <w:sz w:val="24"/>
                <w:szCs w:val="24"/>
              </w:rPr>
            </w:pPr>
          </w:p>
          <w:p w14:paraId="4F845CA5" w14:textId="23E3155D" w:rsidR="00E15EA1" w:rsidRPr="009751BF" w:rsidRDefault="00E15EA1" w:rsidP="00E15EA1">
            <w:pPr>
              <w:pStyle w:val="ListParagraph"/>
              <w:ind w:left="823"/>
              <w:rPr>
                <w:rFonts w:asciiTheme="minorHAnsi" w:hAnsiTheme="minorHAnsi" w:cstheme="minorHAnsi"/>
                <w:sz w:val="24"/>
                <w:szCs w:val="24"/>
              </w:rPr>
            </w:pPr>
            <w:r>
              <w:rPr>
                <w:rFonts w:asciiTheme="minorHAnsi" w:hAnsiTheme="minorHAnsi" w:cstheme="minorHAnsi"/>
                <w:sz w:val="24"/>
                <w:szCs w:val="24"/>
              </w:rPr>
              <w:t>This defines what data elements will be exposed with a query.</w:t>
            </w:r>
          </w:p>
          <w:p w14:paraId="52AD664A" w14:textId="77777777" w:rsidR="00A31355" w:rsidRPr="00A31355" w:rsidRDefault="00A31355" w:rsidP="00A31355">
            <w:pPr>
              <w:pStyle w:val="TableParagraph"/>
              <w:tabs>
                <w:tab w:val="left" w:pos="824"/>
              </w:tabs>
              <w:spacing w:before="15"/>
              <w:ind w:left="823"/>
              <w:rPr>
                <w:rFonts w:asciiTheme="minorHAnsi" w:hAnsiTheme="minorHAnsi" w:cstheme="minorHAnsi"/>
              </w:rPr>
            </w:pPr>
          </w:p>
        </w:tc>
      </w:tr>
    </w:tbl>
    <w:p w14:paraId="4C50BC91" w14:textId="77777777" w:rsidR="00661DCB" w:rsidRDefault="00661DCB">
      <w:r>
        <w:lastRenderedPageBreak/>
        <w:br w:type="page"/>
      </w:r>
    </w:p>
    <w:tbl>
      <w:tblPr>
        <w:tblStyle w:val="TableGrid"/>
        <w:tblW w:w="5272" w:type="pct"/>
        <w:tblLook w:val="04A0" w:firstRow="1" w:lastRow="0" w:firstColumn="1" w:lastColumn="0" w:noHBand="0" w:noVBand="1"/>
      </w:tblPr>
      <w:tblGrid>
        <w:gridCol w:w="793"/>
        <w:gridCol w:w="9066"/>
      </w:tblGrid>
      <w:tr w:rsidR="00BE37C6" w:rsidRPr="00A31355" w14:paraId="183336D0" w14:textId="77777777" w:rsidTr="00923D60">
        <w:trPr>
          <w:trHeight w:val="20"/>
        </w:trPr>
        <w:tc>
          <w:tcPr>
            <w:tcW w:w="402" w:type="pct"/>
          </w:tcPr>
          <w:p w14:paraId="07B47EFB" w14:textId="4D0823C3" w:rsidR="00A31355" w:rsidRPr="00A31355" w:rsidRDefault="00A31355" w:rsidP="00923D60">
            <w:pPr>
              <w:jc w:val="center"/>
              <w:rPr>
                <w:rFonts w:cstheme="minorHAnsi"/>
              </w:rPr>
            </w:pPr>
            <w:r w:rsidRPr="00A31355">
              <w:rPr>
                <w:rFonts w:cstheme="minorHAnsi"/>
              </w:rPr>
              <w:lastRenderedPageBreak/>
              <w:t>2</w:t>
            </w:r>
          </w:p>
        </w:tc>
        <w:tc>
          <w:tcPr>
            <w:tcW w:w="4598" w:type="pct"/>
          </w:tcPr>
          <w:p w14:paraId="32780B0C" w14:textId="1D0312D7" w:rsidR="00A31355" w:rsidRDefault="004B24C2" w:rsidP="00A31355">
            <w:pPr>
              <w:rPr>
                <w:rFonts w:cstheme="minorHAnsi"/>
                <w:b/>
                <w:u w:val="single"/>
              </w:rPr>
            </w:pPr>
            <w:r>
              <w:rPr>
                <w:rFonts w:cstheme="minorHAnsi"/>
                <w:b/>
                <w:u w:val="single"/>
              </w:rPr>
              <w:t>Access the Hyperledger Composer Playground</w:t>
            </w:r>
          </w:p>
          <w:p w14:paraId="424C971D" w14:textId="77777777" w:rsidR="00A31355" w:rsidRDefault="00A31355" w:rsidP="00A31355">
            <w:pPr>
              <w:rPr>
                <w:rFonts w:cstheme="minorHAnsi"/>
                <w:b/>
                <w:u w:val="single"/>
              </w:rPr>
            </w:pPr>
          </w:p>
          <w:p w14:paraId="0F4DFF84" w14:textId="22680001" w:rsidR="00A31355" w:rsidRDefault="004B24C2" w:rsidP="00A31355">
            <w:pPr>
              <w:pStyle w:val="ListParagraph"/>
              <w:numPr>
                <w:ilvl w:val="0"/>
                <w:numId w:val="8"/>
              </w:numPr>
              <w:rPr>
                <w:rFonts w:asciiTheme="minorHAnsi" w:hAnsiTheme="minorHAnsi" w:cstheme="minorHAnsi"/>
                <w:sz w:val="24"/>
                <w:szCs w:val="24"/>
              </w:rPr>
            </w:pPr>
            <w:r w:rsidRPr="004B24C2">
              <w:rPr>
                <w:rFonts w:asciiTheme="minorHAnsi" w:hAnsiTheme="minorHAnsi" w:cstheme="minorHAnsi"/>
                <w:sz w:val="24"/>
                <w:szCs w:val="24"/>
              </w:rPr>
              <w:t>Access the web UI on the IBM Cloud</w:t>
            </w:r>
          </w:p>
          <w:p w14:paraId="59B74815" w14:textId="77777777" w:rsidR="00E15EA1" w:rsidRDefault="00E15EA1" w:rsidP="00E15EA1">
            <w:pPr>
              <w:pStyle w:val="ListParagraph"/>
              <w:ind w:left="823"/>
              <w:rPr>
                <w:rFonts w:asciiTheme="minorHAnsi" w:hAnsiTheme="minorHAnsi" w:cstheme="minorHAnsi"/>
                <w:sz w:val="24"/>
                <w:szCs w:val="24"/>
              </w:rPr>
            </w:pPr>
          </w:p>
          <w:p w14:paraId="6755296A" w14:textId="364739A9" w:rsidR="00E15EA1" w:rsidRDefault="00E15EA1" w:rsidP="00E15EA1">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Open your web browser, preferably Chrome or Firefox, and navigate to the Hyperledger Composer Playground on IBM Cloud using the URL </w:t>
            </w:r>
            <w:hyperlink r:id="rId20" w:history="1">
              <w:r w:rsidRPr="00111C18">
                <w:rPr>
                  <w:rStyle w:val="Hyperlink"/>
                  <w:rFonts w:cstheme="minorHAnsi"/>
                  <w:szCs w:val="24"/>
                </w:rPr>
                <w:t>https://composer-playground.mybluemix.net/test</w:t>
              </w:r>
            </w:hyperlink>
            <w:r>
              <w:rPr>
                <w:rFonts w:asciiTheme="minorHAnsi" w:hAnsiTheme="minorHAnsi" w:cstheme="minorHAnsi"/>
                <w:sz w:val="24"/>
                <w:szCs w:val="24"/>
              </w:rPr>
              <w:t>. You will be presented with this:</w:t>
            </w:r>
          </w:p>
          <w:p w14:paraId="657BCCF4" w14:textId="77777777" w:rsidR="00E15EA1" w:rsidRDefault="00E15EA1" w:rsidP="00E15EA1">
            <w:pPr>
              <w:pStyle w:val="ListParagraph"/>
              <w:ind w:left="823"/>
              <w:rPr>
                <w:rFonts w:asciiTheme="minorHAnsi" w:hAnsiTheme="minorHAnsi" w:cstheme="minorHAnsi"/>
                <w:sz w:val="24"/>
                <w:szCs w:val="24"/>
              </w:rPr>
            </w:pPr>
          </w:p>
          <w:p w14:paraId="5216D701" w14:textId="0C22B665" w:rsidR="00923D60" w:rsidRDefault="00923D60" w:rsidP="00E15EA1">
            <w:pPr>
              <w:pStyle w:val="ListParagraph"/>
              <w:ind w:left="823"/>
              <w:rPr>
                <w:rFonts w:asciiTheme="minorHAnsi" w:hAnsiTheme="minorHAnsi" w:cstheme="minorHAnsi"/>
                <w:sz w:val="24"/>
                <w:szCs w:val="24"/>
              </w:rPr>
            </w:pPr>
            <w:r w:rsidRPr="00923D60">
              <w:rPr>
                <w:rFonts w:asciiTheme="minorHAnsi" w:hAnsiTheme="minorHAnsi" w:cstheme="minorHAnsi"/>
                <w:noProof/>
                <w:sz w:val="24"/>
                <w:szCs w:val="24"/>
              </w:rPr>
              <w:drawing>
                <wp:inline distT="0" distB="0" distL="0" distR="0" wp14:anchorId="2ABBFBF6" wp14:editId="27D53B12">
                  <wp:extent cx="4701934" cy="21917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4193" cy="2202100"/>
                          </a:xfrm>
                          <a:prstGeom prst="rect">
                            <a:avLst/>
                          </a:prstGeom>
                        </pic:spPr>
                      </pic:pic>
                    </a:graphicData>
                  </a:graphic>
                </wp:inline>
              </w:drawing>
            </w:r>
          </w:p>
          <w:p w14:paraId="3A47EAE5" w14:textId="77777777" w:rsidR="00923D60" w:rsidRDefault="00923D60" w:rsidP="00E15EA1">
            <w:pPr>
              <w:pStyle w:val="ListParagraph"/>
              <w:ind w:left="823"/>
              <w:rPr>
                <w:rFonts w:asciiTheme="minorHAnsi" w:hAnsiTheme="minorHAnsi" w:cstheme="minorHAnsi"/>
                <w:sz w:val="24"/>
                <w:szCs w:val="24"/>
              </w:rPr>
            </w:pPr>
          </w:p>
          <w:p w14:paraId="2DA65AA8" w14:textId="1A5F47DB" w:rsidR="00923D60" w:rsidRDefault="00923D60" w:rsidP="00E15EA1">
            <w:pPr>
              <w:pStyle w:val="ListParagraph"/>
              <w:ind w:left="823"/>
              <w:rPr>
                <w:rFonts w:asciiTheme="minorHAnsi" w:hAnsiTheme="minorHAnsi" w:cstheme="minorHAnsi"/>
                <w:sz w:val="24"/>
                <w:szCs w:val="24"/>
              </w:rPr>
            </w:pPr>
            <w:r>
              <w:rPr>
                <w:rFonts w:asciiTheme="minorHAnsi" w:hAnsiTheme="minorHAnsi" w:cstheme="minorHAnsi"/>
                <w:sz w:val="24"/>
                <w:szCs w:val="24"/>
              </w:rPr>
              <w:t>If you receive a message stating that you have an older version, only if you’ve used this in the past, click the Clear State button.</w:t>
            </w:r>
          </w:p>
          <w:p w14:paraId="5454532E" w14:textId="77777777" w:rsidR="00923D60" w:rsidRDefault="00923D60" w:rsidP="00E15EA1">
            <w:pPr>
              <w:pStyle w:val="ListParagraph"/>
              <w:ind w:left="823"/>
              <w:rPr>
                <w:rFonts w:asciiTheme="minorHAnsi" w:hAnsiTheme="minorHAnsi" w:cstheme="minorHAnsi"/>
                <w:sz w:val="24"/>
                <w:szCs w:val="24"/>
              </w:rPr>
            </w:pPr>
          </w:p>
          <w:p w14:paraId="46626859" w14:textId="5A466E29" w:rsidR="00923D60" w:rsidRDefault="00923D60" w:rsidP="00E15EA1">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On this page, click the </w:t>
            </w:r>
            <w:r w:rsidRPr="00923D60">
              <w:rPr>
                <w:rFonts w:asciiTheme="minorHAnsi" w:hAnsiTheme="minorHAnsi" w:cstheme="minorHAnsi"/>
                <w:color w:val="FFFFFF" w:themeColor="background1"/>
                <w:sz w:val="24"/>
                <w:szCs w:val="24"/>
                <w:highlight w:val="blue"/>
              </w:rPr>
              <w:t>“Let’s Blockchain!”</w:t>
            </w:r>
            <w:r w:rsidRPr="00923D60">
              <w:rPr>
                <w:rFonts w:asciiTheme="minorHAnsi" w:hAnsiTheme="minorHAnsi" w:cstheme="minorHAnsi"/>
                <w:color w:val="FFFFFF" w:themeColor="background1"/>
                <w:sz w:val="24"/>
                <w:szCs w:val="24"/>
              </w:rPr>
              <w:t xml:space="preserve"> </w:t>
            </w:r>
            <w:r>
              <w:rPr>
                <w:rFonts w:asciiTheme="minorHAnsi" w:hAnsiTheme="minorHAnsi" w:cstheme="minorHAnsi"/>
                <w:sz w:val="24"/>
                <w:szCs w:val="24"/>
              </w:rPr>
              <w:t>button. After that, you will see a mostly black canvas that looks like this:</w:t>
            </w:r>
          </w:p>
          <w:p w14:paraId="5AFCF16F" w14:textId="77777777" w:rsidR="00923D60" w:rsidRDefault="00923D60" w:rsidP="00E15EA1">
            <w:pPr>
              <w:pStyle w:val="ListParagraph"/>
              <w:ind w:left="823"/>
              <w:rPr>
                <w:rFonts w:asciiTheme="minorHAnsi" w:hAnsiTheme="minorHAnsi" w:cstheme="minorHAnsi"/>
                <w:sz w:val="24"/>
                <w:szCs w:val="24"/>
              </w:rPr>
            </w:pPr>
          </w:p>
          <w:p w14:paraId="57494D4B" w14:textId="7D3CAF32" w:rsidR="00923D60" w:rsidRDefault="00923D60" w:rsidP="00E15EA1">
            <w:pPr>
              <w:pStyle w:val="ListParagraph"/>
              <w:ind w:left="823"/>
              <w:rPr>
                <w:rFonts w:asciiTheme="minorHAnsi" w:hAnsiTheme="minorHAnsi" w:cstheme="minorHAnsi"/>
                <w:sz w:val="24"/>
                <w:szCs w:val="24"/>
              </w:rPr>
            </w:pPr>
            <w:r w:rsidRPr="00923D60">
              <w:rPr>
                <w:rFonts w:asciiTheme="minorHAnsi" w:hAnsiTheme="minorHAnsi" w:cstheme="minorHAnsi"/>
                <w:noProof/>
                <w:sz w:val="24"/>
                <w:szCs w:val="24"/>
              </w:rPr>
              <w:drawing>
                <wp:inline distT="0" distB="0" distL="0" distR="0" wp14:anchorId="1C19FBA4" wp14:editId="7E3B8C97">
                  <wp:extent cx="4518346" cy="2131732"/>
                  <wp:effectExtent l="0" t="0" r="317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7836" cy="2136209"/>
                          </a:xfrm>
                          <a:prstGeom prst="rect">
                            <a:avLst/>
                          </a:prstGeom>
                        </pic:spPr>
                      </pic:pic>
                    </a:graphicData>
                  </a:graphic>
                </wp:inline>
              </w:drawing>
            </w:r>
          </w:p>
          <w:p w14:paraId="32271A5A" w14:textId="77777777" w:rsidR="00923D60" w:rsidRDefault="00923D60" w:rsidP="00E15EA1">
            <w:pPr>
              <w:pStyle w:val="ListParagraph"/>
              <w:ind w:left="823"/>
              <w:rPr>
                <w:rFonts w:asciiTheme="minorHAnsi" w:hAnsiTheme="minorHAnsi" w:cstheme="minorHAnsi"/>
                <w:sz w:val="24"/>
                <w:szCs w:val="24"/>
              </w:rPr>
            </w:pPr>
          </w:p>
          <w:p w14:paraId="212ABBF3" w14:textId="449F6141" w:rsidR="00923D60" w:rsidRDefault="00923D60" w:rsidP="00E15EA1">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This is the main Composer page where you can see all available Business Networks. To start with, you have one, the my-basic-sample Business </w:t>
            </w:r>
            <w:r>
              <w:rPr>
                <w:rFonts w:asciiTheme="minorHAnsi" w:hAnsiTheme="minorHAnsi" w:cstheme="minorHAnsi"/>
                <w:sz w:val="24"/>
                <w:szCs w:val="24"/>
              </w:rPr>
              <w:lastRenderedPageBreak/>
              <w:t>Network. We will use this to navigate and explore the Composer user interface.</w:t>
            </w:r>
          </w:p>
          <w:p w14:paraId="4922B4E7" w14:textId="77777777" w:rsidR="00E15EA1" w:rsidRPr="004B24C2" w:rsidRDefault="00E15EA1" w:rsidP="00E15EA1">
            <w:pPr>
              <w:pStyle w:val="ListParagraph"/>
              <w:ind w:left="823"/>
              <w:rPr>
                <w:rFonts w:asciiTheme="minorHAnsi" w:hAnsiTheme="minorHAnsi" w:cstheme="minorHAnsi"/>
                <w:sz w:val="24"/>
                <w:szCs w:val="24"/>
              </w:rPr>
            </w:pPr>
          </w:p>
          <w:p w14:paraId="3E502579" w14:textId="2716EC58" w:rsidR="00A31355" w:rsidRDefault="004B24C2" w:rsidP="00A31355">
            <w:pPr>
              <w:pStyle w:val="ListParagraph"/>
              <w:numPr>
                <w:ilvl w:val="0"/>
                <w:numId w:val="8"/>
              </w:numPr>
              <w:rPr>
                <w:rFonts w:asciiTheme="minorHAnsi" w:hAnsiTheme="minorHAnsi" w:cstheme="minorHAnsi"/>
                <w:sz w:val="24"/>
                <w:szCs w:val="24"/>
              </w:rPr>
            </w:pPr>
            <w:r>
              <w:rPr>
                <w:rFonts w:asciiTheme="minorHAnsi" w:hAnsiTheme="minorHAnsi" w:cstheme="minorHAnsi"/>
                <w:sz w:val="24"/>
                <w:szCs w:val="24"/>
              </w:rPr>
              <w:t>Explore the UI</w:t>
            </w:r>
            <w:r w:rsidR="00A31355" w:rsidRPr="004B24C2">
              <w:rPr>
                <w:rFonts w:asciiTheme="minorHAnsi" w:hAnsiTheme="minorHAnsi" w:cstheme="minorHAnsi"/>
                <w:sz w:val="24"/>
                <w:szCs w:val="24"/>
              </w:rPr>
              <w:t xml:space="preserve"> </w:t>
            </w:r>
          </w:p>
          <w:p w14:paraId="3162C58B" w14:textId="77777777" w:rsidR="00923D60" w:rsidRDefault="00923D60" w:rsidP="00923D60">
            <w:pPr>
              <w:pStyle w:val="ListParagraph"/>
              <w:ind w:left="823"/>
              <w:rPr>
                <w:rFonts w:asciiTheme="minorHAnsi" w:hAnsiTheme="minorHAnsi" w:cstheme="minorHAnsi"/>
                <w:sz w:val="24"/>
                <w:szCs w:val="24"/>
              </w:rPr>
            </w:pPr>
          </w:p>
          <w:p w14:paraId="3541318D" w14:textId="36F702F9" w:rsidR="00923D60" w:rsidRDefault="00923D60" w:rsidP="00923D6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on the </w:t>
            </w:r>
            <w:r w:rsidRPr="00923D60">
              <w:rPr>
                <w:rFonts w:asciiTheme="minorHAnsi" w:hAnsiTheme="minorHAnsi" w:cstheme="minorHAnsi"/>
                <w:color w:val="0070C0"/>
                <w:sz w:val="24"/>
                <w:szCs w:val="24"/>
              </w:rPr>
              <w:t>Connect now -&gt;</w:t>
            </w:r>
            <w:r>
              <w:rPr>
                <w:rFonts w:asciiTheme="minorHAnsi" w:hAnsiTheme="minorHAnsi" w:cstheme="minorHAnsi"/>
                <w:sz w:val="24"/>
                <w:szCs w:val="24"/>
              </w:rPr>
              <w:t xml:space="preserve"> link at the bottom of the my-basic-sample network card.</w:t>
            </w:r>
          </w:p>
          <w:p w14:paraId="3D39D204" w14:textId="77777777" w:rsidR="00923D60" w:rsidRDefault="00923D60" w:rsidP="00923D60">
            <w:pPr>
              <w:pStyle w:val="ListParagraph"/>
              <w:ind w:left="823"/>
              <w:rPr>
                <w:rFonts w:asciiTheme="minorHAnsi" w:hAnsiTheme="minorHAnsi" w:cstheme="minorHAnsi"/>
                <w:sz w:val="24"/>
                <w:szCs w:val="24"/>
              </w:rPr>
            </w:pPr>
          </w:p>
          <w:p w14:paraId="5B6BFB39" w14:textId="42ED89D7" w:rsidR="00923D60" w:rsidRDefault="00923D60" w:rsidP="00923D60">
            <w:pPr>
              <w:pStyle w:val="ListParagraph"/>
              <w:ind w:left="823"/>
              <w:rPr>
                <w:rFonts w:asciiTheme="minorHAnsi" w:hAnsiTheme="minorHAnsi" w:cstheme="minorHAnsi"/>
                <w:sz w:val="24"/>
                <w:szCs w:val="24"/>
              </w:rPr>
            </w:pPr>
            <w:r w:rsidRPr="00923D60">
              <w:rPr>
                <w:rFonts w:asciiTheme="minorHAnsi" w:hAnsiTheme="minorHAnsi" w:cstheme="minorHAnsi"/>
                <w:noProof/>
                <w:sz w:val="24"/>
                <w:szCs w:val="24"/>
              </w:rPr>
              <w:drawing>
                <wp:inline distT="0" distB="0" distL="0" distR="0" wp14:anchorId="2DCDC975" wp14:editId="7F9B4625">
                  <wp:extent cx="1470266" cy="2148452"/>
                  <wp:effectExtent l="0" t="0" r="317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76743" cy="2157917"/>
                          </a:xfrm>
                          <a:prstGeom prst="rect">
                            <a:avLst/>
                          </a:prstGeom>
                        </pic:spPr>
                      </pic:pic>
                    </a:graphicData>
                  </a:graphic>
                </wp:inline>
              </w:drawing>
            </w:r>
          </w:p>
          <w:p w14:paraId="02DF05F0" w14:textId="77777777" w:rsidR="00923D60" w:rsidRDefault="00923D60" w:rsidP="00923D60">
            <w:pPr>
              <w:pStyle w:val="ListParagraph"/>
              <w:ind w:left="823"/>
              <w:rPr>
                <w:rFonts w:asciiTheme="minorHAnsi" w:hAnsiTheme="minorHAnsi" w:cstheme="minorHAnsi"/>
                <w:sz w:val="24"/>
                <w:szCs w:val="24"/>
              </w:rPr>
            </w:pPr>
          </w:p>
          <w:p w14:paraId="73B8426B" w14:textId="06C2F4F4" w:rsidR="00923D60" w:rsidRDefault="00923D60" w:rsidP="00923D60">
            <w:pPr>
              <w:pStyle w:val="ListParagraph"/>
              <w:ind w:left="823"/>
              <w:rPr>
                <w:rFonts w:asciiTheme="minorHAnsi" w:hAnsiTheme="minorHAnsi" w:cstheme="minorHAnsi"/>
                <w:sz w:val="24"/>
                <w:szCs w:val="24"/>
              </w:rPr>
            </w:pPr>
            <w:r>
              <w:rPr>
                <w:rFonts w:asciiTheme="minorHAnsi" w:hAnsiTheme="minorHAnsi" w:cstheme="minorHAnsi"/>
                <w:sz w:val="24"/>
                <w:szCs w:val="24"/>
              </w:rPr>
              <w:t>This will open the Composer UI and display the README.md file which gives an overview of what is in the Basic Sample Business Network. In short, there is one type of Participant called SampleParticipant, one type of Asset called SampleAsset, one type of Transaction called SampleTransaction and one Event type called SampleEvent.</w:t>
            </w:r>
          </w:p>
          <w:p w14:paraId="1F169BC0" w14:textId="77777777" w:rsidR="00685EFF" w:rsidRDefault="00685EFF" w:rsidP="00923D60">
            <w:pPr>
              <w:pStyle w:val="ListParagraph"/>
              <w:ind w:left="823"/>
              <w:rPr>
                <w:rFonts w:asciiTheme="minorHAnsi" w:hAnsiTheme="minorHAnsi" w:cstheme="minorHAnsi"/>
                <w:sz w:val="24"/>
                <w:szCs w:val="24"/>
              </w:rPr>
            </w:pPr>
          </w:p>
          <w:p w14:paraId="4161CC92" w14:textId="5FF1E33D" w:rsidR="00685EFF" w:rsidRDefault="00685EFF" w:rsidP="00923D60">
            <w:pPr>
              <w:pStyle w:val="ListParagraph"/>
              <w:ind w:left="823"/>
              <w:rPr>
                <w:rFonts w:asciiTheme="minorHAnsi" w:hAnsiTheme="minorHAnsi" w:cstheme="minorHAnsi"/>
                <w:sz w:val="24"/>
                <w:szCs w:val="24"/>
              </w:rPr>
            </w:pPr>
            <w:r>
              <w:rPr>
                <w:rFonts w:asciiTheme="minorHAnsi" w:hAnsiTheme="minorHAnsi" w:cstheme="minorHAnsi"/>
                <w:sz w:val="24"/>
                <w:szCs w:val="24"/>
              </w:rPr>
              <w:t>The Hyperledger Composer is broken down into 5 main areas.</w:t>
            </w:r>
          </w:p>
          <w:p w14:paraId="64E1C499" w14:textId="77777777" w:rsidR="00F44AE1" w:rsidRDefault="00F44AE1" w:rsidP="00923D60">
            <w:pPr>
              <w:pStyle w:val="ListParagraph"/>
              <w:ind w:left="823"/>
              <w:rPr>
                <w:rFonts w:asciiTheme="minorHAnsi" w:hAnsiTheme="minorHAnsi" w:cstheme="minorHAnsi"/>
                <w:sz w:val="24"/>
                <w:szCs w:val="24"/>
              </w:rPr>
            </w:pPr>
          </w:p>
          <w:p w14:paraId="44400F21" w14:textId="401A2950" w:rsidR="00F44AE1" w:rsidRDefault="00F44AE1" w:rsidP="00923D60">
            <w:pPr>
              <w:pStyle w:val="ListParagraph"/>
              <w:ind w:left="823"/>
              <w:rPr>
                <w:rFonts w:asciiTheme="minorHAnsi" w:hAnsiTheme="minorHAnsi" w:cstheme="minorHAnsi"/>
                <w:sz w:val="24"/>
                <w:szCs w:val="24"/>
              </w:rPr>
            </w:pPr>
            <w:r w:rsidRPr="00F44AE1">
              <w:rPr>
                <w:rFonts w:asciiTheme="minorHAnsi" w:hAnsiTheme="minorHAnsi" w:cstheme="minorHAnsi"/>
                <w:noProof/>
                <w:sz w:val="24"/>
                <w:szCs w:val="24"/>
              </w:rPr>
              <w:drawing>
                <wp:inline distT="0" distB="0" distL="0" distR="0" wp14:anchorId="46AFC8A4" wp14:editId="1A0C5698">
                  <wp:extent cx="4473334" cy="21181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9284" cy="2130430"/>
                          </a:xfrm>
                          <a:prstGeom prst="rect">
                            <a:avLst/>
                          </a:prstGeom>
                        </pic:spPr>
                      </pic:pic>
                    </a:graphicData>
                  </a:graphic>
                </wp:inline>
              </w:drawing>
            </w:r>
          </w:p>
          <w:p w14:paraId="6662D2C4" w14:textId="77777777" w:rsidR="00F44AE1" w:rsidRDefault="00F44AE1" w:rsidP="00923D60">
            <w:pPr>
              <w:pStyle w:val="ListParagraph"/>
              <w:ind w:left="823"/>
              <w:rPr>
                <w:rFonts w:asciiTheme="minorHAnsi" w:hAnsiTheme="minorHAnsi" w:cstheme="minorHAnsi"/>
                <w:sz w:val="24"/>
                <w:szCs w:val="24"/>
              </w:rPr>
            </w:pPr>
          </w:p>
          <w:p w14:paraId="11245A4D" w14:textId="4A118D91" w:rsidR="00F44AE1" w:rsidRDefault="0031284E" w:rsidP="0031284E">
            <w:pPr>
              <w:pStyle w:val="ListParagraph"/>
              <w:numPr>
                <w:ilvl w:val="0"/>
                <w:numId w:val="15"/>
              </w:numPr>
              <w:rPr>
                <w:rFonts w:asciiTheme="minorHAnsi" w:hAnsiTheme="minorHAnsi" w:cstheme="minorHAnsi"/>
                <w:sz w:val="24"/>
                <w:szCs w:val="24"/>
              </w:rPr>
            </w:pPr>
            <w:r>
              <w:rPr>
                <w:rFonts w:asciiTheme="minorHAnsi" w:hAnsiTheme="minorHAnsi" w:cstheme="minorHAnsi"/>
                <w:sz w:val="24"/>
                <w:szCs w:val="24"/>
              </w:rPr>
              <w:t xml:space="preserve">Navigation – Move between defining and testing and jump between </w:t>
            </w:r>
            <w:r>
              <w:rPr>
                <w:rFonts w:asciiTheme="minorHAnsi" w:hAnsiTheme="minorHAnsi" w:cstheme="minorHAnsi"/>
                <w:sz w:val="24"/>
                <w:szCs w:val="24"/>
              </w:rPr>
              <w:lastRenderedPageBreak/>
              <w:t>business networks and identities</w:t>
            </w:r>
          </w:p>
          <w:p w14:paraId="1E70D96E" w14:textId="37E84A2B" w:rsidR="0031284E" w:rsidRDefault="0031284E" w:rsidP="0031284E">
            <w:pPr>
              <w:pStyle w:val="ListParagraph"/>
              <w:numPr>
                <w:ilvl w:val="0"/>
                <w:numId w:val="15"/>
              </w:numPr>
              <w:rPr>
                <w:rFonts w:asciiTheme="minorHAnsi" w:hAnsiTheme="minorHAnsi" w:cstheme="minorHAnsi"/>
                <w:sz w:val="24"/>
                <w:szCs w:val="24"/>
              </w:rPr>
            </w:pPr>
            <w:r>
              <w:rPr>
                <w:rFonts w:asciiTheme="minorHAnsi" w:hAnsiTheme="minorHAnsi" w:cstheme="minorHAnsi"/>
                <w:sz w:val="24"/>
                <w:szCs w:val="24"/>
              </w:rPr>
              <w:t>Network Definition</w:t>
            </w:r>
            <w:r w:rsidR="00D96876">
              <w:rPr>
                <w:rFonts w:asciiTheme="minorHAnsi" w:hAnsiTheme="minorHAnsi" w:cstheme="minorHAnsi"/>
                <w:sz w:val="24"/>
                <w:szCs w:val="24"/>
              </w:rPr>
              <w:t xml:space="preserve"> – The various files that are used to define the Business Network</w:t>
            </w:r>
          </w:p>
          <w:p w14:paraId="657214F5" w14:textId="6522CC5F" w:rsidR="00D96876" w:rsidRDefault="00D96876" w:rsidP="0031284E">
            <w:pPr>
              <w:pStyle w:val="ListParagraph"/>
              <w:numPr>
                <w:ilvl w:val="0"/>
                <w:numId w:val="15"/>
              </w:numPr>
              <w:rPr>
                <w:rFonts w:asciiTheme="minorHAnsi" w:hAnsiTheme="minorHAnsi" w:cstheme="minorHAnsi"/>
                <w:sz w:val="24"/>
                <w:szCs w:val="24"/>
              </w:rPr>
            </w:pPr>
            <w:r>
              <w:rPr>
                <w:rFonts w:asciiTheme="minorHAnsi" w:hAnsiTheme="minorHAnsi" w:cstheme="minorHAnsi"/>
                <w:sz w:val="24"/>
                <w:szCs w:val="24"/>
              </w:rPr>
              <w:t>Network Maintenance – Tools to export and import the Business Network</w:t>
            </w:r>
          </w:p>
          <w:p w14:paraId="03073CD8" w14:textId="0A1EE022" w:rsidR="00D96876" w:rsidRDefault="00D96876" w:rsidP="0031284E">
            <w:pPr>
              <w:pStyle w:val="ListParagraph"/>
              <w:numPr>
                <w:ilvl w:val="0"/>
                <w:numId w:val="15"/>
              </w:numPr>
              <w:rPr>
                <w:rFonts w:asciiTheme="minorHAnsi" w:hAnsiTheme="minorHAnsi" w:cstheme="minorHAnsi"/>
                <w:sz w:val="24"/>
                <w:szCs w:val="24"/>
              </w:rPr>
            </w:pPr>
            <w:r>
              <w:rPr>
                <w:rFonts w:asciiTheme="minorHAnsi" w:hAnsiTheme="minorHAnsi" w:cstheme="minorHAnsi"/>
                <w:sz w:val="24"/>
                <w:szCs w:val="24"/>
              </w:rPr>
              <w:t>Workarea – The main area for editing files and testing the network</w:t>
            </w:r>
          </w:p>
          <w:p w14:paraId="5D893DA9" w14:textId="5C5ABBF2" w:rsidR="00D96876" w:rsidRDefault="00D96876" w:rsidP="0031284E">
            <w:pPr>
              <w:pStyle w:val="ListParagraph"/>
              <w:numPr>
                <w:ilvl w:val="0"/>
                <w:numId w:val="15"/>
              </w:numPr>
              <w:rPr>
                <w:rFonts w:asciiTheme="minorHAnsi" w:hAnsiTheme="minorHAnsi" w:cstheme="minorHAnsi"/>
                <w:sz w:val="24"/>
                <w:szCs w:val="24"/>
              </w:rPr>
            </w:pPr>
            <w:r>
              <w:rPr>
                <w:rFonts w:asciiTheme="minorHAnsi" w:hAnsiTheme="minorHAnsi" w:cstheme="minorHAnsi"/>
                <w:sz w:val="24"/>
                <w:szCs w:val="24"/>
              </w:rPr>
              <w:t xml:space="preserve">Additional Help – Links to additional resources such as the GitHub repository, Documentation, Tutorial and Help from the Community </w:t>
            </w:r>
          </w:p>
          <w:p w14:paraId="2116AFB6" w14:textId="77777777" w:rsidR="00923D60" w:rsidRPr="004B24C2" w:rsidRDefault="00923D60" w:rsidP="00923D60">
            <w:pPr>
              <w:pStyle w:val="ListParagraph"/>
              <w:ind w:left="823"/>
              <w:rPr>
                <w:rFonts w:asciiTheme="minorHAnsi" w:hAnsiTheme="minorHAnsi" w:cstheme="minorHAnsi"/>
                <w:sz w:val="24"/>
                <w:szCs w:val="24"/>
              </w:rPr>
            </w:pPr>
          </w:p>
          <w:p w14:paraId="23BA677A" w14:textId="7CFCA3E0" w:rsidR="00A31355" w:rsidRDefault="004B24C2" w:rsidP="00A31355">
            <w:pPr>
              <w:pStyle w:val="ListParagraph"/>
              <w:numPr>
                <w:ilvl w:val="0"/>
                <w:numId w:val="8"/>
              </w:numPr>
              <w:rPr>
                <w:rFonts w:asciiTheme="minorHAnsi" w:hAnsiTheme="minorHAnsi" w:cstheme="minorHAnsi"/>
                <w:sz w:val="24"/>
                <w:szCs w:val="24"/>
              </w:rPr>
            </w:pPr>
            <w:r>
              <w:rPr>
                <w:rFonts w:asciiTheme="minorHAnsi" w:hAnsiTheme="minorHAnsi" w:cstheme="minorHAnsi"/>
                <w:sz w:val="24"/>
                <w:szCs w:val="24"/>
              </w:rPr>
              <w:t>Review the Basic Network Sample in the Playground</w:t>
            </w:r>
          </w:p>
          <w:p w14:paraId="518D5FEC" w14:textId="77777777" w:rsidR="00761C6E" w:rsidRDefault="00761C6E" w:rsidP="00761C6E">
            <w:pPr>
              <w:pStyle w:val="ListParagraph"/>
              <w:ind w:left="823"/>
              <w:rPr>
                <w:rFonts w:asciiTheme="minorHAnsi" w:hAnsiTheme="minorHAnsi" w:cstheme="minorHAnsi"/>
                <w:sz w:val="24"/>
                <w:szCs w:val="24"/>
              </w:rPr>
            </w:pPr>
          </w:p>
          <w:p w14:paraId="33AC78DF" w14:textId="1D769396" w:rsidR="00661DCB" w:rsidRDefault="00661DCB"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Let’s start out by navigating around the files within this Business Network. On the left hand side of the page is the Files section. You should see this:</w:t>
            </w:r>
          </w:p>
          <w:p w14:paraId="6908A287" w14:textId="77777777" w:rsidR="00661DCB" w:rsidRDefault="00661DCB" w:rsidP="00761C6E">
            <w:pPr>
              <w:pStyle w:val="ListParagraph"/>
              <w:ind w:left="823"/>
              <w:rPr>
                <w:rFonts w:asciiTheme="minorHAnsi" w:hAnsiTheme="minorHAnsi" w:cstheme="minorHAnsi"/>
                <w:sz w:val="24"/>
                <w:szCs w:val="24"/>
              </w:rPr>
            </w:pPr>
          </w:p>
          <w:p w14:paraId="185D79CE" w14:textId="7764248E" w:rsidR="00661DCB" w:rsidRDefault="00661DCB" w:rsidP="00761C6E">
            <w:pPr>
              <w:pStyle w:val="ListParagraph"/>
              <w:ind w:left="823"/>
              <w:rPr>
                <w:rFonts w:asciiTheme="minorHAnsi" w:hAnsiTheme="minorHAnsi" w:cstheme="minorHAnsi"/>
                <w:sz w:val="24"/>
                <w:szCs w:val="24"/>
              </w:rPr>
            </w:pPr>
            <w:r w:rsidRPr="00661DCB">
              <w:rPr>
                <w:rFonts w:asciiTheme="minorHAnsi" w:hAnsiTheme="minorHAnsi" w:cstheme="minorHAnsi"/>
                <w:noProof/>
                <w:sz w:val="24"/>
                <w:szCs w:val="24"/>
              </w:rPr>
              <w:drawing>
                <wp:inline distT="0" distB="0" distL="0" distR="0" wp14:anchorId="57DB51D2" wp14:editId="28AE9563">
                  <wp:extent cx="1292246" cy="2588932"/>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05103" cy="2614691"/>
                          </a:xfrm>
                          <a:prstGeom prst="rect">
                            <a:avLst/>
                          </a:prstGeom>
                        </pic:spPr>
                      </pic:pic>
                    </a:graphicData>
                  </a:graphic>
                </wp:inline>
              </w:drawing>
            </w:r>
          </w:p>
          <w:p w14:paraId="505EE084" w14:textId="77777777" w:rsidR="00661DCB" w:rsidRDefault="00661DCB" w:rsidP="00761C6E">
            <w:pPr>
              <w:pStyle w:val="ListParagraph"/>
              <w:ind w:left="823"/>
              <w:rPr>
                <w:rFonts w:asciiTheme="minorHAnsi" w:hAnsiTheme="minorHAnsi" w:cstheme="minorHAnsi"/>
                <w:sz w:val="24"/>
                <w:szCs w:val="24"/>
              </w:rPr>
            </w:pPr>
          </w:p>
          <w:p w14:paraId="1C9EB677" w14:textId="77777777" w:rsidR="00661DCB" w:rsidRDefault="00661DCB"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You are currently looking at the README.md file which gives the overview of the Business Network.</w:t>
            </w:r>
          </w:p>
          <w:p w14:paraId="0FCABF36" w14:textId="77777777" w:rsidR="00661DCB" w:rsidRDefault="00661DCB" w:rsidP="00761C6E">
            <w:pPr>
              <w:pStyle w:val="ListParagraph"/>
              <w:ind w:left="823"/>
              <w:rPr>
                <w:rFonts w:asciiTheme="minorHAnsi" w:hAnsiTheme="minorHAnsi" w:cstheme="minorHAnsi"/>
                <w:sz w:val="24"/>
                <w:szCs w:val="24"/>
              </w:rPr>
            </w:pPr>
          </w:p>
          <w:p w14:paraId="1F01543C" w14:textId="77777777" w:rsidR="00661DCB" w:rsidRDefault="00661DCB"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Click on the Model File models/sample.cto. In the workarea, you should now see an editor with the models/sample.cto file.</w:t>
            </w:r>
          </w:p>
          <w:p w14:paraId="6D9AD26D" w14:textId="77777777" w:rsidR="00661DCB" w:rsidRDefault="00661DCB" w:rsidP="00761C6E">
            <w:pPr>
              <w:pStyle w:val="ListParagraph"/>
              <w:ind w:left="823"/>
              <w:rPr>
                <w:rFonts w:asciiTheme="minorHAnsi" w:hAnsiTheme="minorHAnsi" w:cstheme="minorHAnsi"/>
                <w:sz w:val="24"/>
                <w:szCs w:val="24"/>
              </w:rPr>
            </w:pPr>
          </w:p>
          <w:p w14:paraId="57BCDC38" w14:textId="5D42E4AE" w:rsidR="00661DCB" w:rsidRDefault="00661DCB" w:rsidP="00761C6E">
            <w:pPr>
              <w:pStyle w:val="ListParagraph"/>
              <w:ind w:left="823"/>
              <w:rPr>
                <w:rFonts w:asciiTheme="minorHAnsi" w:hAnsiTheme="minorHAnsi" w:cstheme="minorHAnsi"/>
                <w:sz w:val="24"/>
                <w:szCs w:val="24"/>
              </w:rPr>
            </w:pPr>
            <w:r w:rsidRPr="00661DCB">
              <w:rPr>
                <w:rFonts w:asciiTheme="minorHAnsi" w:hAnsiTheme="minorHAnsi" w:cstheme="minorHAnsi"/>
                <w:noProof/>
                <w:sz w:val="24"/>
                <w:szCs w:val="24"/>
              </w:rPr>
              <w:lastRenderedPageBreak/>
              <w:drawing>
                <wp:inline distT="0" distB="0" distL="0" distR="0" wp14:anchorId="6A4BD355" wp14:editId="512DB48A">
                  <wp:extent cx="4590475" cy="2037269"/>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4063" cy="2043300"/>
                          </a:xfrm>
                          <a:prstGeom prst="rect">
                            <a:avLst/>
                          </a:prstGeom>
                        </pic:spPr>
                      </pic:pic>
                    </a:graphicData>
                  </a:graphic>
                </wp:inline>
              </w:drawing>
            </w:r>
          </w:p>
          <w:p w14:paraId="1CF00337" w14:textId="77777777" w:rsidR="00661DCB" w:rsidRDefault="00661DCB" w:rsidP="00761C6E">
            <w:pPr>
              <w:pStyle w:val="ListParagraph"/>
              <w:ind w:left="823"/>
              <w:rPr>
                <w:rFonts w:asciiTheme="minorHAnsi" w:hAnsiTheme="minorHAnsi" w:cstheme="minorHAnsi"/>
                <w:sz w:val="24"/>
                <w:szCs w:val="24"/>
              </w:rPr>
            </w:pPr>
          </w:p>
          <w:p w14:paraId="29A97332" w14:textId="6A5E0817" w:rsidR="00661DCB" w:rsidRDefault="00661DCB"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We will cover the modeling language basics in the next section. In this model file, you’ll see the following defined:</w:t>
            </w:r>
          </w:p>
          <w:p w14:paraId="346943DB" w14:textId="7A252A8B" w:rsidR="00661DCB" w:rsidRDefault="00661DCB" w:rsidP="00661DCB">
            <w:pPr>
              <w:pStyle w:val="ListParagraph"/>
              <w:numPr>
                <w:ilvl w:val="0"/>
                <w:numId w:val="16"/>
              </w:numPr>
              <w:rPr>
                <w:rFonts w:asciiTheme="minorHAnsi" w:hAnsiTheme="minorHAnsi" w:cstheme="minorHAnsi"/>
                <w:sz w:val="24"/>
                <w:szCs w:val="24"/>
              </w:rPr>
            </w:pPr>
            <w:r>
              <w:rPr>
                <w:rFonts w:asciiTheme="minorHAnsi" w:hAnsiTheme="minorHAnsi" w:cstheme="minorHAnsi"/>
                <w:sz w:val="24"/>
                <w:szCs w:val="24"/>
              </w:rPr>
              <w:t>Asset – SampleAsset with an Identifier attribute and a value attribute. Additionally, the SampleAsset can be related to a SampleParticipant who is the owner of this SampleAsset.</w:t>
            </w:r>
          </w:p>
          <w:p w14:paraId="7EDE06B3" w14:textId="2F6FD08C" w:rsidR="00661DCB" w:rsidRDefault="00661DCB" w:rsidP="00661DCB">
            <w:pPr>
              <w:pStyle w:val="ListParagraph"/>
              <w:numPr>
                <w:ilvl w:val="0"/>
                <w:numId w:val="16"/>
              </w:numPr>
              <w:rPr>
                <w:rFonts w:asciiTheme="minorHAnsi" w:hAnsiTheme="minorHAnsi" w:cstheme="minorHAnsi"/>
                <w:sz w:val="24"/>
                <w:szCs w:val="24"/>
              </w:rPr>
            </w:pPr>
            <w:r>
              <w:rPr>
                <w:rFonts w:asciiTheme="minorHAnsi" w:hAnsiTheme="minorHAnsi" w:cstheme="minorHAnsi"/>
                <w:sz w:val="24"/>
                <w:szCs w:val="24"/>
              </w:rPr>
              <w:t>Participant – SampleParticipant with an identifier attribute and a firstName and lastName attribute.</w:t>
            </w:r>
          </w:p>
          <w:p w14:paraId="6FA05C14" w14:textId="1FFA2928" w:rsidR="00661DCB" w:rsidRDefault="00661DCB" w:rsidP="00661DCB">
            <w:pPr>
              <w:pStyle w:val="ListParagraph"/>
              <w:numPr>
                <w:ilvl w:val="0"/>
                <w:numId w:val="16"/>
              </w:numPr>
              <w:rPr>
                <w:rFonts w:asciiTheme="minorHAnsi" w:hAnsiTheme="minorHAnsi" w:cstheme="minorHAnsi"/>
                <w:sz w:val="24"/>
                <w:szCs w:val="24"/>
              </w:rPr>
            </w:pPr>
            <w:r>
              <w:rPr>
                <w:rFonts w:asciiTheme="minorHAnsi" w:hAnsiTheme="minorHAnsi" w:cstheme="minorHAnsi"/>
                <w:sz w:val="24"/>
                <w:szCs w:val="24"/>
              </w:rPr>
              <w:t>Transaction – SampleTransaction with a newValue attribute which will be used to update the related SampleAsset’s value attribute.</w:t>
            </w:r>
          </w:p>
          <w:p w14:paraId="37EF16C8" w14:textId="1B4362C6" w:rsidR="00661DCB" w:rsidRDefault="00661DCB" w:rsidP="00661DCB">
            <w:pPr>
              <w:pStyle w:val="ListParagraph"/>
              <w:numPr>
                <w:ilvl w:val="0"/>
                <w:numId w:val="16"/>
              </w:numPr>
              <w:rPr>
                <w:rFonts w:asciiTheme="minorHAnsi" w:hAnsiTheme="minorHAnsi" w:cstheme="minorHAnsi"/>
                <w:sz w:val="24"/>
                <w:szCs w:val="24"/>
              </w:rPr>
            </w:pPr>
            <w:r>
              <w:rPr>
                <w:rFonts w:asciiTheme="minorHAnsi" w:hAnsiTheme="minorHAnsi" w:cstheme="minorHAnsi"/>
                <w:sz w:val="24"/>
                <w:szCs w:val="24"/>
              </w:rPr>
              <w:t>Event – SampleEvent which shows the old and new value attributes for the related SampleAsset</w:t>
            </w:r>
          </w:p>
          <w:p w14:paraId="0330F477" w14:textId="77777777" w:rsidR="00661DCB" w:rsidRPr="00661DCB" w:rsidRDefault="00661DCB" w:rsidP="00661DCB">
            <w:pPr>
              <w:pStyle w:val="ListParagraph"/>
              <w:rPr>
                <w:rFonts w:asciiTheme="minorHAnsi" w:hAnsiTheme="minorHAnsi" w:cstheme="minorHAnsi"/>
                <w:sz w:val="24"/>
                <w:szCs w:val="24"/>
              </w:rPr>
            </w:pPr>
          </w:p>
          <w:p w14:paraId="11095771" w14:textId="77777777" w:rsidR="00661DCB" w:rsidRDefault="00661DCB"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So, you can see that you define the players in the network along with the attributes which describe each as well as the relationships among them.</w:t>
            </w:r>
          </w:p>
          <w:p w14:paraId="081F24FE" w14:textId="77777777" w:rsidR="00661DCB" w:rsidRDefault="00661DCB" w:rsidP="00761C6E">
            <w:pPr>
              <w:pStyle w:val="ListParagraph"/>
              <w:ind w:left="823"/>
              <w:rPr>
                <w:rFonts w:asciiTheme="minorHAnsi" w:hAnsiTheme="minorHAnsi" w:cstheme="minorHAnsi"/>
                <w:sz w:val="24"/>
                <w:szCs w:val="24"/>
              </w:rPr>
            </w:pPr>
          </w:p>
          <w:p w14:paraId="4006C43E" w14:textId="51597C5A" w:rsidR="00661DCB" w:rsidRDefault="00661DCB"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Now, click on</w:t>
            </w:r>
            <w:r w:rsidR="00355E09">
              <w:rPr>
                <w:rFonts w:asciiTheme="minorHAnsi" w:hAnsiTheme="minorHAnsi" w:cstheme="minorHAnsi"/>
                <w:sz w:val="24"/>
                <w:szCs w:val="24"/>
              </w:rPr>
              <w:t xml:space="preserve"> the Script File lib/sample.js and you will see the code that is executed when transactions are submitted. Remember, we have only one type of Transaction, SampleTransaction.</w:t>
            </w:r>
          </w:p>
          <w:p w14:paraId="71046DB2" w14:textId="77777777" w:rsidR="00355E09" w:rsidRDefault="00355E09" w:rsidP="00761C6E">
            <w:pPr>
              <w:pStyle w:val="ListParagraph"/>
              <w:ind w:left="823"/>
              <w:rPr>
                <w:rFonts w:asciiTheme="minorHAnsi" w:hAnsiTheme="minorHAnsi" w:cstheme="minorHAnsi"/>
                <w:sz w:val="24"/>
                <w:szCs w:val="24"/>
              </w:rPr>
            </w:pPr>
          </w:p>
          <w:p w14:paraId="0696BE5D" w14:textId="2C580CE7" w:rsidR="00355E09" w:rsidRDefault="00355E09" w:rsidP="00761C6E">
            <w:pPr>
              <w:pStyle w:val="ListParagraph"/>
              <w:ind w:left="823"/>
              <w:rPr>
                <w:rFonts w:asciiTheme="minorHAnsi" w:hAnsiTheme="minorHAnsi" w:cstheme="minorHAnsi"/>
                <w:sz w:val="24"/>
                <w:szCs w:val="24"/>
              </w:rPr>
            </w:pPr>
            <w:r w:rsidRPr="00355E09">
              <w:rPr>
                <w:rFonts w:asciiTheme="minorHAnsi" w:hAnsiTheme="minorHAnsi" w:cstheme="minorHAnsi"/>
                <w:noProof/>
                <w:sz w:val="24"/>
                <w:szCs w:val="24"/>
              </w:rPr>
              <w:drawing>
                <wp:inline distT="0" distB="0" distL="0" distR="0" wp14:anchorId="48F3BB55" wp14:editId="3BF4FB34">
                  <wp:extent cx="4695893" cy="2067497"/>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2275" cy="2101126"/>
                          </a:xfrm>
                          <a:prstGeom prst="rect">
                            <a:avLst/>
                          </a:prstGeom>
                        </pic:spPr>
                      </pic:pic>
                    </a:graphicData>
                  </a:graphic>
                </wp:inline>
              </w:drawing>
            </w:r>
          </w:p>
          <w:p w14:paraId="324DAB94" w14:textId="77777777" w:rsidR="00355E09" w:rsidRDefault="00355E09" w:rsidP="00761C6E">
            <w:pPr>
              <w:pStyle w:val="ListParagraph"/>
              <w:ind w:left="823"/>
              <w:rPr>
                <w:rFonts w:asciiTheme="minorHAnsi" w:hAnsiTheme="minorHAnsi" w:cstheme="minorHAnsi"/>
                <w:sz w:val="24"/>
                <w:szCs w:val="24"/>
              </w:rPr>
            </w:pPr>
          </w:p>
          <w:p w14:paraId="066CDE4F" w14:textId="24C0212F" w:rsidR="00355E09" w:rsidRDefault="00355E09"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The code in Composer is written in javascript. The sampleTransaction function takes a SampleTransaction structure which includes the new asset Value and the SampleAsset to be updated. You will see in the code that it saves off the old value into a local variable of oldValue in the statement</w:t>
            </w:r>
          </w:p>
          <w:p w14:paraId="79C5E030" w14:textId="77777777" w:rsidR="00355E09" w:rsidRDefault="00355E09" w:rsidP="00761C6E">
            <w:pPr>
              <w:pStyle w:val="ListParagraph"/>
              <w:ind w:left="823"/>
              <w:rPr>
                <w:rFonts w:asciiTheme="minorHAnsi" w:hAnsiTheme="minorHAnsi" w:cstheme="minorHAnsi"/>
                <w:sz w:val="24"/>
                <w:szCs w:val="24"/>
              </w:rPr>
            </w:pPr>
          </w:p>
          <w:p w14:paraId="413F2C31" w14:textId="54377D7A" w:rsidR="00355E09" w:rsidRPr="00A47B44" w:rsidRDefault="00355E09" w:rsidP="00761C6E">
            <w:pPr>
              <w:pStyle w:val="ListParagraph"/>
              <w:ind w:left="823"/>
              <w:rPr>
                <w:rFonts w:ascii="Courier New" w:hAnsi="Courier New" w:cs="Courier New"/>
                <w:sz w:val="24"/>
                <w:szCs w:val="24"/>
              </w:rPr>
            </w:pPr>
            <w:r w:rsidRPr="00A47B44">
              <w:rPr>
                <w:rFonts w:ascii="Courier New" w:hAnsi="Courier New" w:cs="Courier New"/>
                <w:sz w:val="24"/>
                <w:szCs w:val="24"/>
              </w:rPr>
              <w:t>var oldValue = tx.asset.value;</w:t>
            </w:r>
          </w:p>
          <w:p w14:paraId="25316365" w14:textId="77777777" w:rsidR="00355E09" w:rsidRDefault="00355E09" w:rsidP="00761C6E">
            <w:pPr>
              <w:pStyle w:val="ListParagraph"/>
              <w:ind w:left="823"/>
              <w:rPr>
                <w:rFonts w:asciiTheme="minorHAnsi" w:hAnsiTheme="minorHAnsi" w:cstheme="minorHAnsi"/>
                <w:sz w:val="24"/>
                <w:szCs w:val="24"/>
              </w:rPr>
            </w:pPr>
          </w:p>
          <w:p w14:paraId="1FEDF879" w14:textId="77777777" w:rsidR="00355E09" w:rsidRDefault="00355E09"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tx is the SampleTransaction structure, which from the model file looks like this:</w:t>
            </w:r>
          </w:p>
          <w:p w14:paraId="6FD58EE7" w14:textId="77777777" w:rsidR="00355E09" w:rsidRDefault="00355E09" w:rsidP="00761C6E">
            <w:pPr>
              <w:pStyle w:val="ListParagraph"/>
              <w:ind w:left="823"/>
              <w:rPr>
                <w:rFonts w:asciiTheme="minorHAnsi" w:hAnsiTheme="minorHAnsi" w:cstheme="minorHAnsi"/>
                <w:sz w:val="24"/>
                <w:szCs w:val="24"/>
              </w:rPr>
            </w:pPr>
          </w:p>
          <w:p w14:paraId="36BBB129"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transaction SampleTransaction {</w:t>
            </w:r>
          </w:p>
          <w:p w14:paraId="598832EE"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 xml:space="preserve">  --&gt; SampleAsset asset</w:t>
            </w:r>
          </w:p>
          <w:p w14:paraId="5916C7C6"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 xml:space="preserve">  o String newValue</w:t>
            </w:r>
          </w:p>
          <w:p w14:paraId="59FAE5AC" w14:textId="77777777" w:rsidR="00355E09" w:rsidRPr="00355E09" w:rsidRDefault="00355E09" w:rsidP="00355E09">
            <w:pPr>
              <w:pStyle w:val="ListParagraph"/>
              <w:ind w:left="823"/>
              <w:rPr>
                <w:rFonts w:asciiTheme="minorHAnsi" w:hAnsiTheme="minorHAnsi" w:cstheme="minorHAnsi"/>
                <w:sz w:val="24"/>
                <w:szCs w:val="24"/>
              </w:rPr>
            </w:pPr>
            <w:r w:rsidRPr="00355E09">
              <w:rPr>
                <w:rFonts w:ascii="Courier New" w:hAnsi="Courier New" w:cs="Courier New"/>
                <w:sz w:val="24"/>
                <w:szCs w:val="24"/>
              </w:rPr>
              <w:t>}</w:t>
            </w:r>
          </w:p>
          <w:p w14:paraId="7693C398" w14:textId="77777777" w:rsidR="00355E09" w:rsidRDefault="00355E09" w:rsidP="00761C6E">
            <w:pPr>
              <w:pStyle w:val="ListParagraph"/>
              <w:ind w:left="823"/>
              <w:rPr>
                <w:rFonts w:asciiTheme="minorHAnsi" w:hAnsiTheme="minorHAnsi" w:cstheme="minorHAnsi"/>
                <w:sz w:val="24"/>
                <w:szCs w:val="24"/>
              </w:rPr>
            </w:pPr>
          </w:p>
          <w:p w14:paraId="0949E329" w14:textId="77777777" w:rsidR="00355E09" w:rsidRDefault="00355E09"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So, there is a field called newValue and a relationship to the SampleAsset called asset. Since tx is the SampleTransaction object coming in, tx.asset is the related SampleAsset. And, remember, a SampleAsset looks like this in the model file.</w:t>
            </w:r>
          </w:p>
          <w:p w14:paraId="729C500B" w14:textId="77777777" w:rsidR="00355E09" w:rsidRDefault="00355E09" w:rsidP="00761C6E">
            <w:pPr>
              <w:pStyle w:val="ListParagraph"/>
              <w:ind w:left="823"/>
              <w:rPr>
                <w:rFonts w:asciiTheme="minorHAnsi" w:hAnsiTheme="minorHAnsi" w:cstheme="minorHAnsi"/>
                <w:sz w:val="24"/>
                <w:szCs w:val="24"/>
              </w:rPr>
            </w:pPr>
          </w:p>
          <w:p w14:paraId="13C51B6C"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asset SampleAsset identified by assetId {</w:t>
            </w:r>
          </w:p>
          <w:p w14:paraId="0BB9B995"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 xml:space="preserve">  o String assetId</w:t>
            </w:r>
          </w:p>
          <w:p w14:paraId="6F113735"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 xml:space="preserve">  --&gt; SampleParticipant owner</w:t>
            </w:r>
          </w:p>
          <w:p w14:paraId="027FE14C"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 xml:space="preserve">  o String value</w:t>
            </w:r>
          </w:p>
          <w:p w14:paraId="2E3BB23A" w14:textId="7EF2C99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w:t>
            </w:r>
          </w:p>
          <w:p w14:paraId="2C82BA8E" w14:textId="77777777" w:rsidR="00355E09" w:rsidRDefault="00355E09" w:rsidP="00761C6E">
            <w:pPr>
              <w:pStyle w:val="ListParagraph"/>
              <w:ind w:left="823"/>
              <w:rPr>
                <w:rFonts w:asciiTheme="minorHAnsi" w:hAnsiTheme="minorHAnsi" w:cstheme="minorHAnsi"/>
                <w:sz w:val="24"/>
                <w:szCs w:val="24"/>
              </w:rPr>
            </w:pPr>
          </w:p>
          <w:p w14:paraId="2F37B13A" w14:textId="47A2468A" w:rsidR="00355E09" w:rsidRDefault="00355E09"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A SampleAsset has a field called assetId which is the identifier, a field called value which is the SampleAsset’s value and a relationship to a SampleParticipant which is the owner of this SampleAsset.</w:t>
            </w:r>
          </w:p>
          <w:p w14:paraId="3778F779" w14:textId="77777777" w:rsidR="00355E09" w:rsidRDefault="00355E09" w:rsidP="00761C6E">
            <w:pPr>
              <w:pStyle w:val="ListParagraph"/>
              <w:ind w:left="823"/>
              <w:rPr>
                <w:rFonts w:asciiTheme="minorHAnsi" w:hAnsiTheme="minorHAnsi" w:cstheme="minorHAnsi"/>
                <w:sz w:val="24"/>
                <w:szCs w:val="24"/>
              </w:rPr>
            </w:pPr>
          </w:p>
          <w:p w14:paraId="30ADC831" w14:textId="327960A7" w:rsidR="00355E09" w:rsidRDefault="00355E09"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So, tx.asset is the SampleAsset related to the SampleTransaction and tx.asset.value is the SampleAsset’s value.</w:t>
            </w:r>
          </w:p>
          <w:p w14:paraId="757DB44A" w14:textId="77777777" w:rsidR="00355E09" w:rsidRDefault="00355E09" w:rsidP="00761C6E">
            <w:pPr>
              <w:pStyle w:val="ListParagraph"/>
              <w:ind w:left="823"/>
              <w:rPr>
                <w:rFonts w:asciiTheme="minorHAnsi" w:hAnsiTheme="minorHAnsi" w:cstheme="minorHAnsi"/>
                <w:sz w:val="24"/>
                <w:szCs w:val="24"/>
              </w:rPr>
            </w:pPr>
          </w:p>
          <w:p w14:paraId="727A81FA" w14:textId="31831AE7" w:rsidR="00355E09" w:rsidRDefault="00A47B44"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After saving off the old value, it sets the value to the value passed in on the transaction with this statement:</w:t>
            </w:r>
          </w:p>
          <w:p w14:paraId="0DABEDF5" w14:textId="77777777" w:rsidR="00A47B44" w:rsidRDefault="00A47B44" w:rsidP="00761C6E">
            <w:pPr>
              <w:pStyle w:val="ListParagraph"/>
              <w:ind w:left="823"/>
              <w:rPr>
                <w:rFonts w:asciiTheme="minorHAnsi" w:hAnsiTheme="minorHAnsi" w:cstheme="minorHAnsi"/>
                <w:sz w:val="24"/>
                <w:szCs w:val="24"/>
              </w:rPr>
            </w:pPr>
          </w:p>
          <w:p w14:paraId="4E887A12" w14:textId="2B28BC1D" w:rsidR="00A47B44" w:rsidRPr="00A47B44" w:rsidRDefault="00A47B44" w:rsidP="00761C6E">
            <w:pPr>
              <w:pStyle w:val="ListParagraph"/>
              <w:ind w:left="823"/>
              <w:rPr>
                <w:rFonts w:ascii="Courier New" w:hAnsi="Courier New" w:cs="Courier New"/>
                <w:sz w:val="24"/>
                <w:szCs w:val="24"/>
              </w:rPr>
            </w:pPr>
            <w:r w:rsidRPr="00A47B44">
              <w:rPr>
                <w:rFonts w:ascii="Courier New" w:hAnsi="Courier New" w:cs="Courier New"/>
                <w:sz w:val="24"/>
                <w:szCs w:val="24"/>
              </w:rPr>
              <w:t>tx.asset.value = tx.newValue;</w:t>
            </w:r>
          </w:p>
          <w:p w14:paraId="54C56306" w14:textId="77777777" w:rsidR="00A47B44" w:rsidRDefault="00A47B44" w:rsidP="00761C6E">
            <w:pPr>
              <w:pStyle w:val="ListParagraph"/>
              <w:ind w:left="823"/>
              <w:rPr>
                <w:rFonts w:asciiTheme="minorHAnsi" w:hAnsiTheme="minorHAnsi" w:cstheme="minorHAnsi"/>
                <w:sz w:val="24"/>
                <w:szCs w:val="24"/>
              </w:rPr>
            </w:pPr>
          </w:p>
          <w:p w14:paraId="3374C9C0" w14:textId="77777777" w:rsidR="00A47B44" w:rsidRDefault="00A47B44"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Once the tx.asset SampleAsset is updated, it needs to update the Asset Registry. There are Registries for the main components of Hyperledger Fabric, including Assets, Participants, Transactions, Events and Identities.</w:t>
            </w:r>
          </w:p>
          <w:p w14:paraId="226CAC29" w14:textId="77777777" w:rsidR="00A47B44" w:rsidRDefault="00A47B44" w:rsidP="00761C6E">
            <w:pPr>
              <w:pStyle w:val="ListParagraph"/>
              <w:ind w:left="823"/>
              <w:rPr>
                <w:rFonts w:asciiTheme="minorHAnsi" w:hAnsiTheme="minorHAnsi" w:cstheme="minorHAnsi"/>
                <w:sz w:val="24"/>
                <w:szCs w:val="24"/>
              </w:rPr>
            </w:pPr>
          </w:p>
          <w:p w14:paraId="54160963" w14:textId="4AC99E59" w:rsidR="00A47B44" w:rsidRDefault="00A47B44"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To update the Asset Registry, you use a function called getAssetRegistry() </w:t>
            </w:r>
            <w:r>
              <w:rPr>
                <w:rFonts w:asciiTheme="minorHAnsi" w:hAnsiTheme="minorHAnsi" w:cstheme="minorHAnsi"/>
                <w:sz w:val="24"/>
                <w:szCs w:val="24"/>
              </w:rPr>
              <w:lastRenderedPageBreak/>
              <w:t>and you pass it the Asset Type you are looking for in the Registry.</w:t>
            </w:r>
          </w:p>
          <w:p w14:paraId="33CC9A98" w14:textId="77777777" w:rsidR="00A47B44" w:rsidRDefault="00A47B44" w:rsidP="00761C6E">
            <w:pPr>
              <w:pStyle w:val="ListParagraph"/>
              <w:ind w:left="823"/>
              <w:rPr>
                <w:rFonts w:asciiTheme="minorHAnsi" w:hAnsiTheme="minorHAnsi" w:cstheme="minorHAnsi"/>
                <w:sz w:val="24"/>
                <w:szCs w:val="24"/>
              </w:rPr>
            </w:pPr>
          </w:p>
          <w:p w14:paraId="5D6358F8" w14:textId="2AACED7B" w:rsidR="00A47B44" w:rsidRPr="00A47B44" w:rsidRDefault="00A47B44" w:rsidP="00761C6E">
            <w:pPr>
              <w:pStyle w:val="ListParagraph"/>
              <w:ind w:left="823"/>
              <w:rPr>
                <w:rFonts w:ascii="Courier New" w:hAnsi="Courier New" w:cs="Courier New"/>
                <w:sz w:val="24"/>
                <w:szCs w:val="24"/>
              </w:rPr>
            </w:pPr>
            <w:r w:rsidRPr="00A47B44">
              <w:rPr>
                <w:rFonts w:ascii="Courier New" w:hAnsi="Courier New" w:cs="Courier New"/>
                <w:sz w:val="24"/>
                <w:szCs w:val="24"/>
              </w:rPr>
              <w:t>getAssetRegistry('org.acme.sample.SampleAsset')</w:t>
            </w:r>
          </w:p>
          <w:p w14:paraId="471F4C2B" w14:textId="77777777" w:rsidR="00A47B44" w:rsidRDefault="00A47B44" w:rsidP="00761C6E">
            <w:pPr>
              <w:pStyle w:val="ListParagraph"/>
              <w:ind w:left="823"/>
              <w:rPr>
                <w:rFonts w:asciiTheme="minorHAnsi" w:hAnsiTheme="minorHAnsi" w:cstheme="minorHAnsi"/>
                <w:sz w:val="24"/>
                <w:szCs w:val="24"/>
              </w:rPr>
            </w:pPr>
          </w:p>
          <w:p w14:paraId="16B9E836" w14:textId="77777777" w:rsidR="00A47B44" w:rsidRDefault="00A47B44"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Upon a successful retrieval of the SampleAsset Registry, you simply update the Registry with the updated SampleAsset.</w:t>
            </w:r>
          </w:p>
          <w:p w14:paraId="750E2A3E" w14:textId="77777777" w:rsidR="00A47B44" w:rsidRDefault="00A47B44" w:rsidP="00761C6E">
            <w:pPr>
              <w:pStyle w:val="ListParagraph"/>
              <w:ind w:left="823"/>
              <w:rPr>
                <w:rFonts w:asciiTheme="minorHAnsi" w:hAnsiTheme="minorHAnsi" w:cstheme="minorHAnsi"/>
                <w:sz w:val="24"/>
                <w:szCs w:val="24"/>
              </w:rPr>
            </w:pPr>
          </w:p>
          <w:p w14:paraId="73E01301" w14:textId="0A7A1456" w:rsidR="00A47B44" w:rsidRPr="00A47B44" w:rsidRDefault="00A47B44" w:rsidP="00761C6E">
            <w:pPr>
              <w:pStyle w:val="ListParagraph"/>
              <w:ind w:left="823"/>
              <w:rPr>
                <w:rFonts w:ascii="Courier New" w:hAnsi="Courier New" w:cs="Courier New"/>
                <w:sz w:val="24"/>
                <w:szCs w:val="24"/>
              </w:rPr>
            </w:pPr>
            <w:r w:rsidRPr="00A47B44">
              <w:rPr>
                <w:rFonts w:ascii="Courier New" w:hAnsi="Courier New" w:cs="Courier New"/>
                <w:sz w:val="24"/>
                <w:szCs w:val="24"/>
              </w:rPr>
              <w:t>assetRegistry.update(tx.asset);</w:t>
            </w:r>
          </w:p>
          <w:p w14:paraId="4759066C" w14:textId="77777777" w:rsidR="00A47B44" w:rsidRDefault="00A47B44" w:rsidP="00761C6E">
            <w:pPr>
              <w:pStyle w:val="ListParagraph"/>
              <w:ind w:left="823"/>
              <w:rPr>
                <w:rFonts w:asciiTheme="minorHAnsi" w:hAnsiTheme="minorHAnsi" w:cstheme="minorHAnsi"/>
                <w:sz w:val="24"/>
                <w:szCs w:val="24"/>
              </w:rPr>
            </w:pPr>
          </w:p>
          <w:p w14:paraId="086AE06B" w14:textId="1E0DBF9F" w:rsidR="00A47B44" w:rsidRDefault="00A47B44"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After updating the Registry, this code then triggers a SampleEvent event to notify listeners of the SampleAsset being updated and what the old and new values were.</w:t>
            </w:r>
          </w:p>
          <w:p w14:paraId="07300CB1" w14:textId="77777777" w:rsidR="00A47B44" w:rsidRDefault="00A47B44" w:rsidP="00761C6E">
            <w:pPr>
              <w:pStyle w:val="ListParagraph"/>
              <w:ind w:left="823"/>
              <w:rPr>
                <w:rFonts w:asciiTheme="minorHAnsi" w:hAnsiTheme="minorHAnsi" w:cstheme="minorHAnsi"/>
                <w:sz w:val="24"/>
                <w:szCs w:val="24"/>
              </w:rPr>
            </w:pPr>
          </w:p>
          <w:p w14:paraId="6675A2BA" w14:textId="2F5E20BC" w:rsidR="00A47B44" w:rsidRPr="00A47B44" w:rsidRDefault="00A47B44" w:rsidP="00A47B44">
            <w:pPr>
              <w:pStyle w:val="ListParagraph"/>
              <w:ind w:left="823"/>
              <w:rPr>
                <w:rFonts w:ascii="Courier New" w:hAnsi="Courier New" w:cs="Courier New"/>
                <w:sz w:val="24"/>
                <w:szCs w:val="24"/>
              </w:rPr>
            </w:pPr>
            <w:r w:rsidRPr="00A47B44">
              <w:rPr>
                <w:rFonts w:ascii="Courier New" w:hAnsi="Courier New" w:cs="Courier New"/>
                <w:sz w:val="24"/>
                <w:szCs w:val="24"/>
              </w:rPr>
              <w:t>var event = getFactory().newEvent('org.acme.sample', 'SampleEvent');</w:t>
            </w:r>
          </w:p>
          <w:p w14:paraId="49F0AEAF" w14:textId="491AAB28" w:rsidR="00A47B44" w:rsidRPr="00A47B44" w:rsidRDefault="00A47B44" w:rsidP="00A47B44">
            <w:pPr>
              <w:pStyle w:val="ListParagraph"/>
              <w:ind w:left="823"/>
              <w:rPr>
                <w:rFonts w:ascii="Courier New" w:hAnsi="Courier New" w:cs="Courier New"/>
                <w:sz w:val="24"/>
                <w:szCs w:val="24"/>
              </w:rPr>
            </w:pPr>
            <w:r w:rsidRPr="00A47B44">
              <w:rPr>
                <w:rFonts w:ascii="Courier New" w:hAnsi="Courier New" w:cs="Courier New"/>
                <w:sz w:val="24"/>
                <w:szCs w:val="24"/>
              </w:rPr>
              <w:t>event.asset = tx.asset;</w:t>
            </w:r>
          </w:p>
          <w:p w14:paraId="316A45BE" w14:textId="1F24F5B9" w:rsidR="00A47B44" w:rsidRPr="00A47B44" w:rsidRDefault="00A47B44" w:rsidP="00A47B44">
            <w:pPr>
              <w:pStyle w:val="ListParagraph"/>
              <w:ind w:left="823"/>
              <w:rPr>
                <w:rFonts w:ascii="Courier New" w:hAnsi="Courier New" w:cs="Courier New"/>
                <w:sz w:val="24"/>
                <w:szCs w:val="24"/>
              </w:rPr>
            </w:pPr>
            <w:r w:rsidRPr="00A47B44">
              <w:rPr>
                <w:rFonts w:ascii="Courier New" w:hAnsi="Courier New" w:cs="Courier New"/>
                <w:sz w:val="24"/>
                <w:szCs w:val="24"/>
              </w:rPr>
              <w:t>event.oldValue = oldValue;</w:t>
            </w:r>
          </w:p>
          <w:p w14:paraId="55025F84" w14:textId="67F38C07" w:rsidR="00A47B44" w:rsidRPr="00A47B44" w:rsidRDefault="00A47B44" w:rsidP="00A47B44">
            <w:pPr>
              <w:pStyle w:val="ListParagraph"/>
              <w:ind w:left="823"/>
              <w:rPr>
                <w:rFonts w:ascii="Courier New" w:hAnsi="Courier New" w:cs="Courier New"/>
                <w:sz w:val="24"/>
                <w:szCs w:val="24"/>
              </w:rPr>
            </w:pPr>
            <w:r w:rsidRPr="00A47B44">
              <w:rPr>
                <w:rFonts w:ascii="Courier New" w:hAnsi="Courier New" w:cs="Courier New"/>
                <w:sz w:val="24"/>
                <w:szCs w:val="24"/>
              </w:rPr>
              <w:t>event.newValue = tx.newValue;</w:t>
            </w:r>
          </w:p>
          <w:p w14:paraId="57172E75" w14:textId="054FCFDF" w:rsidR="00A47B44" w:rsidRPr="00A47B44" w:rsidRDefault="00A47B44" w:rsidP="00A47B44">
            <w:pPr>
              <w:pStyle w:val="ListParagraph"/>
              <w:ind w:left="823"/>
              <w:rPr>
                <w:rFonts w:ascii="Courier New" w:hAnsi="Courier New" w:cs="Courier New"/>
                <w:sz w:val="24"/>
                <w:szCs w:val="24"/>
              </w:rPr>
            </w:pPr>
            <w:r w:rsidRPr="00A47B44">
              <w:rPr>
                <w:rFonts w:ascii="Courier New" w:hAnsi="Courier New" w:cs="Courier New"/>
                <w:sz w:val="24"/>
                <w:szCs w:val="24"/>
              </w:rPr>
              <w:t>emit(event);</w:t>
            </w:r>
          </w:p>
          <w:p w14:paraId="5B73109A" w14:textId="77777777" w:rsidR="00A47B44" w:rsidRDefault="00A47B44" w:rsidP="00761C6E">
            <w:pPr>
              <w:pStyle w:val="ListParagraph"/>
              <w:ind w:left="823"/>
              <w:rPr>
                <w:rFonts w:asciiTheme="minorHAnsi" w:hAnsiTheme="minorHAnsi" w:cstheme="minorHAnsi"/>
                <w:sz w:val="24"/>
                <w:szCs w:val="24"/>
              </w:rPr>
            </w:pPr>
          </w:p>
          <w:p w14:paraId="696A46C8" w14:textId="750069F2" w:rsidR="00A47B44" w:rsidRDefault="00CF7E17"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Click</w:t>
            </w:r>
            <w:r w:rsidR="00A47B44">
              <w:rPr>
                <w:rFonts w:asciiTheme="minorHAnsi" w:hAnsiTheme="minorHAnsi" w:cstheme="minorHAnsi"/>
                <w:sz w:val="24"/>
                <w:szCs w:val="24"/>
              </w:rPr>
              <w:t xml:space="preserve"> on the Access Control permissions.acl file. You will see an editor window with the following.</w:t>
            </w:r>
          </w:p>
          <w:p w14:paraId="2D2A4B83" w14:textId="77777777" w:rsidR="00A47B44" w:rsidRDefault="00A47B44" w:rsidP="00761C6E">
            <w:pPr>
              <w:pStyle w:val="ListParagraph"/>
              <w:ind w:left="823"/>
              <w:rPr>
                <w:rFonts w:asciiTheme="minorHAnsi" w:hAnsiTheme="minorHAnsi" w:cstheme="minorHAnsi"/>
                <w:sz w:val="24"/>
                <w:szCs w:val="24"/>
              </w:rPr>
            </w:pPr>
          </w:p>
          <w:p w14:paraId="69CEC184" w14:textId="54F6A492" w:rsidR="00A47B44" w:rsidRDefault="00A47B44" w:rsidP="00761C6E">
            <w:pPr>
              <w:pStyle w:val="ListParagraph"/>
              <w:ind w:left="823"/>
              <w:rPr>
                <w:rFonts w:asciiTheme="minorHAnsi" w:hAnsiTheme="minorHAnsi" w:cstheme="minorHAnsi"/>
                <w:sz w:val="24"/>
                <w:szCs w:val="24"/>
              </w:rPr>
            </w:pPr>
            <w:r w:rsidRPr="00A47B44">
              <w:rPr>
                <w:rFonts w:asciiTheme="minorHAnsi" w:hAnsiTheme="minorHAnsi" w:cstheme="minorHAnsi"/>
                <w:noProof/>
                <w:sz w:val="24"/>
                <w:szCs w:val="24"/>
              </w:rPr>
              <w:drawing>
                <wp:inline distT="0" distB="0" distL="0" distR="0" wp14:anchorId="151467D5" wp14:editId="3D0D14C5">
                  <wp:extent cx="4765224" cy="2080713"/>
                  <wp:effectExtent l="0" t="0" r="1016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2475" cy="2088246"/>
                          </a:xfrm>
                          <a:prstGeom prst="rect">
                            <a:avLst/>
                          </a:prstGeom>
                        </pic:spPr>
                      </pic:pic>
                    </a:graphicData>
                  </a:graphic>
                </wp:inline>
              </w:drawing>
            </w:r>
          </w:p>
          <w:p w14:paraId="6173F749" w14:textId="77777777" w:rsidR="00A47B44" w:rsidRDefault="00A47B44" w:rsidP="00761C6E">
            <w:pPr>
              <w:pStyle w:val="ListParagraph"/>
              <w:ind w:left="823"/>
              <w:rPr>
                <w:rFonts w:asciiTheme="minorHAnsi" w:hAnsiTheme="minorHAnsi" w:cstheme="minorHAnsi"/>
                <w:sz w:val="24"/>
                <w:szCs w:val="24"/>
              </w:rPr>
            </w:pPr>
          </w:p>
          <w:p w14:paraId="10682CB4" w14:textId="0787BD67" w:rsidR="00A47B44" w:rsidRDefault="00A47B44"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The Access Control file allows you to set the permissions on who can Create, Read, Update or Delete components within the Network. Permissions are created as a set of Rules. One of these rules states that an Owner of a SampleAsset has full access to their SampleAssets.</w:t>
            </w:r>
          </w:p>
          <w:p w14:paraId="7D79BAE2" w14:textId="77777777" w:rsidR="00A47B44" w:rsidRDefault="00A47B44" w:rsidP="00761C6E">
            <w:pPr>
              <w:pStyle w:val="ListParagraph"/>
              <w:ind w:left="823"/>
              <w:rPr>
                <w:rFonts w:asciiTheme="minorHAnsi" w:hAnsiTheme="minorHAnsi" w:cstheme="minorHAnsi"/>
                <w:sz w:val="24"/>
                <w:szCs w:val="24"/>
              </w:rPr>
            </w:pPr>
          </w:p>
          <w:p w14:paraId="3067C52A"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rule OwnerHasFullAccessToTheirAssets {</w:t>
            </w:r>
          </w:p>
          <w:p w14:paraId="1803B2F4"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 xml:space="preserve">    description: "Allow all participants full access to their assets"</w:t>
            </w:r>
          </w:p>
          <w:p w14:paraId="60F4F42F"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lastRenderedPageBreak/>
              <w:t xml:space="preserve">    participant(p): "org.acme.sample.SampleParticipant"</w:t>
            </w:r>
          </w:p>
          <w:p w14:paraId="30489C19"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 xml:space="preserve">    operation: ALL</w:t>
            </w:r>
          </w:p>
          <w:p w14:paraId="6C992992"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 xml:space="preserve">    resource(r): "org.acme.sample.SampleAsset"</w:t>
            </w:r>
          </w:p>
          <w:p w14:paraId="4ADCB29C"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 xml:space="preserve">    condition: (r.owner.getIdentifier() === p.getIdentifier())</w:t>
            </w:r>
          </w:p>
          <w:p w14:paraId="0FBCEC28"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 xml:space="preserve">    action: ALLOW</w:t>
            </w:r>
          </w:p>
          <w:p w14:paraId="5DBC7A12"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w:t>
            </w:r>
          </w:p>
          <w:p w14:paraId="1668CF92" w14:textId="77777777" w:rsidR="00A47B44" w:rsidRDefault="00A47B44" w:rsidP="00761C6E">
            <w:pPr>
              <w:pStyle w:val="ListParagraph"/>
              <w:ind w:left="823"/>
              <w:rPr>
                <w:rFonts w:asciiTheme="minorHAnsi" w:hAnsiTheme="minorHAnsi" w:cstheme="minorHAnsi"/>
                <w:sz w:val="24"/>
                <w:szCs w:val="24"/>
              </w:rPr>
            </w:pPr>
          </w:p>
          <w:p w14:paraId="22A3DF94" w14:textId="77777777" w:rsidR="00A47B44" w:rsidRDefault="00CF7E17"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Next, we will move from Defining our Business Network to Testing. In the Navigation section, click on Test.</w:t>
            </w:r>
          </w:p>
          <w:p w14:paraId="2BED4D8C" w14:textId="77777777" w:rsidR="00CF7E17" w:rsidRDefault="00CF7E17" w:rsidP="00761C6E">
            <w:pPr>
              <w:pStyle w:val="ListParagraph"/>
              <w:ind w:left="823"/>
              <w:rPr>
                <w:rFonts w:asciiTheme="minorHAnsi" w:hAnsiTheme="minorHAnsi" w:cstheme="minorHAnsi"/>
                <w:sz w:val="24"/>
                <w:szCs w:val="24"/>
              </w:rPr>
            </w:pPr>
          </w:p>
          <w:p w14:paraId="1B737BF7" w14:textId="4EFC6D82" w:rsidR="00CF7E17" w:rsidRDefault="00CF7E17" w:rsidP="00761C6E">
            <w:pPr>
              <w:pStyle w:val="ListParagraph"/>
              <w:ind w:left="823"/>
              <w:rPr>
                <w:rFonts w:asciiTheme="minorHAnsi" w:hAnsiTheme="minorHAnsi" w:cstheme="minorHAnsi"/>
                <w:sz w:val="24"/>
                <w:szCs w:val="24"/>
              </w:rPr>
            </w:pPr>
            <w:r w:rsidRPr="00CF7E17">
              <w:rPr>
                <w:rFonts w:asciiTheme="minorHAnsi" w:hAnsiTheme="minorHAnsi" w:cstheme="minorHAnsi"/>
                <w:noProof/>
                <w:sz w:val="24"/>
                <w:szCs w:val="24"/>
              </w:rPr>
              <w:drawing>
                <wp:inline distT="0" distB="0" distL="0" distR="0" wp14:anchorId="4501FD5A" wp14:editId="78613976">
                  <wp:extent cx="1993900" cy="749300"/>
                  <wp:effectExtent l="0" t="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93900" cy="749300"/>
                          </a:xfrm>
                          <a:prstGeom prst="rect">
                            <a:avLst/>
                          </a:prstGeom>
                        </pic:spPr>
                      </pic:pic>
                    </a:graphicData>
                  </a:graphic>
                </wp:inline>
              </w:drawing>
            </w:r>
          </w:p>
          <w:p w14:paraId="44E666EB" w14:textId="77777777" w:rsidR="00CF7E17" w:rsidRDefault="00CF7E17" w:rsidP="00761C6E">
            <w:pPr>
              <w:pStyle w:val="ListParagraph"/>
              <w:ind w:left="823"/>
              <w:rPr>
                <w:rFonts w:asciiTheme="minorHAnsi" w:hAnsiTheme="minorHAnsi" w:cstheme="minorHAnsi"/>
                <w:sz w:val="24"/>
                <w:szCs w:val="24"/>
              </w:rPr>
            </w:pPr>
          </w:p>
          <w:p w14:paraId="4D1B879E" w14:textId="77777777" w:rsidR="00CF7E17" w:rsidRDefault="00CF7E17"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Now, you will see an interface for testing the network.</w:t>
            </w:r>
          </w:p>
          <w:p w14:paraId="342E97A2" w14:textId="77777777" w:rsidR="00CF7E17" w:rsidRDefault="00CF7E17" w:rsidP="00761C6E">
            <w:pPr>
              <w:pStyle w:val="ListParagraph"/>
              <w:ind w:left="823"/>
              <w:rPr>
                <w:rFonts w:asciiTheme="minorHAnsi" w:hAnsiTheme="minorHAnsi" w:cstheme="minorHAnsi"/>
                <w:sz w:val="24"/>
                <w:szCs w:val="24"/>
              </w:rPr>
            </w:pPr>
          </w:p>
          <w:p w14:paraId="00AD2FE6" w14:textId="028F0DE2" w:rsidR="00CF7E17" w:rsidRDefault="00CF7E17" w:rsidP="00761C6E">
            <w:pPr>
              <w:pStyle w:val="ListParagraph"/>
              <w:ind w:left="823"/>
              <w:rPr>
                <w:rFonts w:asciiTheme="minorHAnsi" w:hAnsiTheme="minorHAnsi" w:cstheme="minorHAnsi"/>
                <w:sz w:val="24"/>
                <w:szCs w:val="24"/>
              </w:rPr>
            </w:pPr>
            <w:r w:rsidRPr="00CF7E17">
              <w:rPr>
                <w:rFonts w:asciiTheme="minorHAnsi" w:hAnsiTheme="minorHAnsi" w:cstheme="minorHAnsi"/>
                <w:noProof/>
                <w:sz w:val="24"/>
                <w:szCs w:val="24"/>
              </w:rPr>
              <w:drawing>
                <wp:inline distT="0" distB="0" distL="0" distR="0" wp14:anchorId="45143872" wp14:editId="70FCD588">
                  <wp:extent cx="4993824" cy="2323515"/>
                  <wp:effectExtent l="0" t="0" r="1016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3589" cy="2332711"/>
                          </a:xfrm>
                          <a:prstGeom prst="rect">
                            <a:avLst/>
                          </a:prstGeom>
                        </pic:spPr>
                      </pic:pic>
                    </a:graphicData>
                  </a:graphic>
                </wp:inline>
              </w:drawing>
            </w:r>
          </w:p>
          <w:p w14:paraId="03C4FED8" w14:textId="77777777" w:rsidR="00A47B44" w:rsidRDefault="00A47B44" w:rsidP="00761C6E">
            <w:pPr>
              <w:pStyle w:val="ListParagraph"/>
              <w:ind w:left="823"/>
              <w:rPr>
                <w:rFonts w:asciiTheme="minorHAnsi" w:hAnsiTheme="minorHAnsi" w:cstheme="minorHAnsi"/>
                <w:sz w:val="24"/>
                <w:szCs w:val="24"/>
              </w:rPr>
            </w:pPr>
          </w:p>
          <w:p w14:paraId="2E98BD97" w14:textId="54FDD1D9" w:rsidR="00CF7E17" w:rsidRDefault="00CF7E17"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In the left navigation, you’ll see Participants, Assets and Transactions and button at the bottom for testing the Submission of Transactions. Click on SampleParticipant. You’ll notice that there are no Participants in the registry. In the upper right corner, click on Create New Participant. You will see a json editor that allows you to create a new Participant record in the Registry. Copy and Paste the following and click Create New.</w:t>
            </w:r>
          </w:p>
          <w:p w14:paraId="39B84AA7" w14:textId="77777777" w:rsidR="00CF7E17" w:rsidRDefault="00CF7E17" w:rsidP="00761C6E">
            <w:pPr>
              <w:pStyle w:val="ListParagraph"/>
              <w:ind w:left="823"/>
              <w:rPr>
                <w:rFonts w:asciiTheme="minorHAnsi" w:hAnsiTheme="minorHAnsi" w:cstheme="minorHAnsi"/>
                <w:sz w:val="24"/>
                <w:szCs w:val="24"/>
              </w:rPr>
            </w:pPr>
          </w:p>
          <w:p w14:paraId="41F925B7" w14:textId="77777777" w:rsidR="00CF7E17" w:rsidRPr="00684CC0" w:rsidRDefault="00CF7E17" w:rsidP="00CF7E17">
            <w:pPr>
              <w:pStyle w:val="ListParagraph"/>
              <w:ind w:left="823"/>
              <w:rPr>
                <w:rFonts w:ascii="Courier New" w:hAnsi="Courier New" w:cs="Courier New"/>
                <w:sz w:val="24"/>
                <w:szCs w:val="24"/>
              </w:rPr>
            </w:pPr>
            <w:r w:rsidRPr="00684CC0">
              <w:rPr>
                <w:rFonts w:ascii="Courier New" w:hAnsi="Courier New" w:cs="Courier New"/>
                <w:sz w:val="24"/>
                <w:szCs w:val="24"/>
              </w:rPr>
              <w:t>{</w:t>
            </w:r>
          </w:p>
          <w:p w14:paraId="0E28B945" w14:textId="77777777" w:rsidR="00CF7E17" w:rsidRPr="00684CC0" w:rsidRDefault="00CF7E17" w:rsidP="00CF7E17">
            <w:pPr>
              <w:pStyle w:val="ListParagraph"/>
              <w:ind w:left="823"/>
              <w:rPr>
                <w:rFonts w:ascii="Courier New" w:hAnsi="Courier New" w:cs="Courier New"/>
                <w:sz w:val="24"/>
                <w:szCs w:val="24"/>
              </w:rPr>
            </w:pPr>
            <w:r w:rsidRPr="00684CC0">
              <w:rPr>
                <w:rFonts w:ascii="Courier New" w:hAnsi="Courier New" w:cs="Courier New"/>
                <w:sz w:val="24"/>
                <w:szCs w:val="24"/>
              </w:rPr>
              <w:t xml:space="preserve">  "$class": "org.acme.sample.SampleParticipant",</w:t>
            </w:r>
          </w:p>
          <w:p w14:paraId="4B585319" w14:textId="77777777" w:rsidR="00CF7E17" w:rsidRPr="00684CC0" w:rsidRDefault="00CF7E17" w:rsidP="00CF7E17">
            <w:pPr>
              <w:pStyle w:val="ListParagraph"/>
              <w:ind w:left="823"/>
              <w:rPr>
                <w:rFonts w:ascii="Courier New" w:hAnsi="Courier New" w:cs="Courier New"/>
                <w:sz w:val="24"/>
                <w:szCs w:val="24"/>
              </w:rPr>
            </w:pPr>
            <w:r w:rsidRPr="00684CC0">
              <w:rPr>
                <w:rFonts w:ascii="Courier New" w:hAnsi="Courier New" w:cs="Courier New"/>
                <w:sz w:val="24"/>
                <w:szCs w:val="24"/>
              </w:rPr>
              <w:t xml:space="preserve">  "participantId": "PARTICIPANT_001",</w:t>
            </w:r>
          </w:p>
          <w:p w14:paraId="1678C76B" w14:textId="77777777" w:rsidR="00CF7E17" w:rsidRPr="00684CC0" w:rsidRDefault="00CF7E17" w:rsidP="00CF7E17">
            <w:pPr>
              <w:pStyle w:val="ListParagraph"/>
              <w:ind w:left="823"/>
              <w:rPr>
                <w:rFonts w:ascii="Courier New" w:hAnsi="Courier New" w:cs="Courier New"/>
                <w:sz w:val="24"/>
                <w:szCs w:val="24"/>
              </w:rPr>
            </w:pPr>
            <w:r w:rsidRPr="00684CC0">
              <w:rPr>
                <w:rFonts w:ascii="Courier New" w:hAnsi="Courier New" w:cs="Courier New"/>
                <w:sz w:val="24"/>
                <w:szCs w:val="24"/>
              </w:rPr>
              <w:t xml:space="preserve">  "firstName": "John",</w:t>
            </w:r>
          </w:p>
          <w:p w14:paraId="3287057A" w14:textId="77777777" w:rsidR="00CF7E17" w:rsidRPr="00684CC0" w:rsidRDefault="00CF7E17" w:rsidP="00CF7E17">
            <w:pPr>
              <w:pStyle w:val="ListParagraph"/>
              <w:ind w:left="823"/>
              <w:rPr>
                <w:rFonts w:ascii="Courier New" w:hAnsi="Courier New" w:cs="Courier New"/>
                <w:sz w:val="24"/>
                <w:szCs w:val="24"/>
              </w:rPr>
            </w:pPr>
            <w:r w:rsidRPr="00684CC0">
              <w:rPr>
                <w:rFonts w:ascii="Courier New" w:hAnsi="Courier New" w:cs="Courier New"/>
                <w:sz w:val="24"/>
                <w:szCs w:val="24"/>
              </w:rPr>
              <w:lastRenderedPageBreak/>
              <w:t xml:space="preserve">  "lastName": "Doe"</w:t>
            </w:r>
          </w:p>
          <w:p w14:paraId="2B549F79" w14:textId="00E9D63E" w:rsidR="00CF7E17" w:rsidRPr="00684CC0" w:rsidRDefault="00CF7E17" w:rsidP="00CF7E17">
            <w:pPr>
              <w:pStyle w:val="ListParagraph"/>
              <w:ind w:left="823"/>
              <w:rPr>
                <w:rFonts w:ascii="Courier New" w:hAnsi="Courier New" w:cs="Courier New"/>
                <w:sz w:val="24"/>
                <w:szCs w:val="24"/>
              </w:rPr>
            </w:pPr>
            <w:r w:rsidRPr="00684CC0">
              <w:rPr>
                <w:rFonts w:ascii="Courier New" w:hAnsi="Courier New" w:cs="Courier New"/>
                <w:sz w:val="24"/>
                <w:szCs w:val="24"/>
              </w:rPr>
              <w:t>}</w:t>
            </w:r>
          </w:p>
          <w:p w14:paraId="25CCAF7D" w14:textId="77777777" w:rsidR="00CF7E17" w:rsidRDefault="00CF7E17" w:rsidP="00CF7E17">
            <w:pPr>
              <w:pStyle w:val="ListParagraph"/>
              <w:ind w:left="823"/>
              <w:rPr>
                <w:rFonts w:asciiTheme="minorHAnsi" w:hAnsiTheme="minorHAnsi" w:cstheme="minorHAnsi"/>
                <w:sz w:val="24"/>
                <w:szCs w:val="24"/>
              </w:rPr>
            </w:pPr>
          </w:p>
          <w:p w14:paraId="38751345" w14:textId="77777777" w:rsidR="00CF7E17" w:rsidRDefault="00CF7E17" w:rsidP="00CF7E17">
            <w:pPr>
              <w:pStyle w:val="ListParagraph"/>
              <w:ind w:left="823"/>
              <w:rPr>
                <w:rFonts w:asciiTheme="minorHAnsi" w:hAnsiTheme="minorHAnsi" w:cstheme="minorHAnsi"/>
                <w:sz w:val="24"/>
                <w:szCs w:val="24"/>
              </w:rPr>
            </w:pPr>
            <w:r>
              <w:rPr>
                <w:rFonts w:asciiTheme="minorHAnsi" w:hAnsiTheme="minorHAnsi" w:cstheme="minorHAnsi"/>
                <w:sz w:val="24"/>
                <w:szCs w:val="24"/>
              </w:rPr>
              <w:t>You will then see your new participant in the SampleParticipant Registry.</w:t>
            </w:r>
          </w:p>
          <w:p w14:paraId="28685A5C" w14:textId="77777777" w:rsidR="00CF7E17" w:rsidRDefault="00CF7E17" w:rsidP="00CF7E17">
            <w:pPr>
              <w:pStyle w:val="ListParagraph"/>
              <w:ind w:left="823"/>
              <w:rPr>
                <w:rFonts w:asciiTheme="minorHAnsi" w:hAnsiTheme="minorHAnsi" w:cstheme="minorHAnsi"/>
                <w:sz w:val="24"/>
                <w:szCs w:val="24"/>
              </w:rPr>
            </w:pPr>
          </w:p>
          <w:p w14:paraId="4ED3057D" w14:textId="77BD4A50" w:rsidR="00CF7E17" w:rsidRDefault="00CF7E17" w:rsidP="00CF7E17">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Next, click SampleAsset. Again, you will notice there are no SampleAssets in the registry. Click Create New Asset. Replace the json in the editor with this and click </w:t>
            </w:r>
            <w:r w:rsidR="00684CC0">
              <w:rPr>
                <w:rFonts w:asciiTheme="minorHAnsi" w:hAnsiTheme="minorHAnsi" w:cstheme="minorHAnsi"/>
                <w:sz w:val="24"/>
                <w:szCs w:val="24"/>
              </w:rPr>
              <w:t>Create New.</w:t>
            </w:r>
          </w:p>
          <w:p w14:paraId="1C86F916" w14:textId="77777777" w:rsidR="00684CC0" w:rsidRDefault="00684CC0" w:rsidP="00CF7E17">
            <w:pPr>
              <w:pStyle w:val="ListParagraph"/>
              <w:ind w:left="823"/>
              <w:rPr>
                <w:rFonts w:asciiTheme="minorHAnsi" w:hAnsiTheme="minorHAnsi" w:cstheme="minorHAnsi"/>
                <w:sz w:val="24"/>
                <w:szCs w:val="24"/>
              </w:rPr>
            </w:pPr>
          </w:p>
          <w:p w14:paraId="5D2B23B0"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w:t>
            </w:r>
          </w:p>
          <w:p w14:paraId="5B0504A2"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"$class": "org.acme.sample.SampleAsset",</w:t>
            </w:r>
          </w:p>
          <w:p w14:paraId="6A8F91B1"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"assetId": "ASSET_001",</w:t>
            </w:r>
          </w:p>
          <w:p w14:paraId="20D52126"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"owner": "PARTICPANT_001",</w:t>
            </w:r>
          </w:p>
          <w:p w14:paraId="2B656D39"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"value": "1234"</w:t>
            </w:r>
          </w:p>
          <w:p w14:paraId="24575D18" w14:textId="6D1BE2F2"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w:t>
            </w:r>
          </w:p>
          <w:p w14:paraId="61DE4371" w14:textId="77777777" w:rsidR="00684CC0" w:rsidRDefault="00684CC0" w:rsidP="00684CC0">
            <w:pPr>
              <w:pStyle w:val="ListParagraph"/>
              <w:ind w:left="823"/>
              <w:rPr>
                <w:rFonts w:asciiTheme="minorHAnsi" w:hAnsiTheme="minorHAnsi" w:cstheme="minorHAnsi"/>
                <w:sz w:val="24"/>
                <w:szCs w:val="24"/>
              </w:rPr>
            </w:pPr>
          </w:p>
          <w:p w14:paraId="26CE24B0" w14:textId="6D1E0807" w:rsidR="00684CC0" w:rsidRDefault="00684CC0" w:rsidP="00684CC0">
            <w:pPr>
              <w:pStyle w:val="ListParagraph"/>
              <w:ind w:left="823"/>
              <w:rPr>
                <w:rFonts w:asciiTheme="minorHAnsi" w:hAnsiTheme="minorHAnsi" w:cstheme="minorHAnsi"/>
                <w:sz w:val="24"/>
                <w:szCs w:val="24"/>
              </w:rPr>
            </w:pPr>
            <w:r>
              <w:rPr>
                <w:rFonts w:asciiTheme="minorHAnsi" w:hAnsiTheme="minorHAnsi" w:cstheme="minorHAnsi"/>
                <w:sz w:val="24"/>
                <w:szCs w:val="24"/>
              </w:rPr>
              <w:t>Now, if you click on All Transactions, you’ll see all of the transactions since you deployed this Network, including adding the Administrator as a Participant, issuing the Administrator Identity and starting the Network. Plus, you will see your two transactions of adding your SampleParticipant and SampleAsset.</w:t>
            </w:r>
          </w:p>
          <w:p w14:paraId="3426EB75" w14:textId="77777777" w:rsidR="00684CC0" w:rsidRDefault="00684CC0" w:rsidP="00684CC0">
            <w:pPr>
              <w:pStyle w:val="ListParagraph"/>
              <w:ind w:left="823"/>
              <w:rPr>
                <w:rFonts w:asciiTheme="minorHAnsi" w:hAnsiTheme="minorHAnsi" w:cstheme="minorHAnsi"/>
                <w:sz w:val="24"/>
                <w:szCs w:val="24"/>
              </w:rPr>
            </w:pPr>
          </w:p>
          <w:p w14:paraId="76844F44" w14:textId="5E56B88A" w:rsidR="00684CC0" w:rsidRDefault="00684CC0" w:rsidP="00684CC0">
            <w:pPr>
              <w:pStyle w:val="ListParagraph"/>
              <w:ind w:left="823"/>
              <w:rPr>
                <w:rFonts w:asciiTheme="minorHAnsi" w:hAnsiTheme="minorHAnsi" w:cstheme="minorHAnsi"/>
                <w:sz w:val="24"/>
                <w:szCs w:val="24"/>
              </w:rPr>
            </w:pPr>
            <w:r>
              <w:rPr>
                <w:rFonts w:asciiTheme="minorHAnsi" w:hAnsiTheme="minorHAnsi" w:cstheme="minorHAnsi"/>
                <w:sz w:val="24"/>
                <w:szCs w:val="24"/>
              </w:rPr>
              <w:t>Let’s create a transaction. Click Submit Transaction. In the editor, you will see a drop down of Transaction Type. In this Business Network, remember, there is only one type of Transaction, SampleTransaction. You see the structure of the Transaction which takes a value of the SampleAsset you want to update and a new Value that will update the value of the SampleAsset. Replace the json in the editor with this and click submit.</w:t>
            </w:r>
          </w:p>
          <w:p w14:paraId="3FF27FF7" w14:textId="77777777" w:rsidR="00684CC0" w:rsidRDefault="00684CC0" w:rsidP="00684CC0">
            <w:pPr>
              <w:pStyle w:val="ListParagraph"/>
              <w:ind w:left="823"/>
              <w:rPr>
                <w:rFonts w:asciiTheme="minorHAnsi" w:hAnsiTheme="minorHAnsi" w:cstheme="minorHAnsi"/>
                <w:sz w:val="24"/>
                <w:szCs w:val="24"/>
              </w:rPr>
            </w:pPr>
          </w:p>
          <w:p w14:paraId="5CE8B9E8"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w:t>
            </w:r>
          </w:p>
          <w:p w14:paraId="6730D092"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"$class": "org.acme.sample.SampleTransaction",</w:t>
            </w:r>
          </w:p>
          <w:p w14:paraId="56BE6254"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"asset": "ASSET_001",</w:t>
            </w:r>
          </w:p>
          <w:p w14:paraId="60CF22EE"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"newValue": "5678"</w:t>
            </w:r>
          </w:p>
          <w:p w14:paraId="63365BB0" w14:textId="057BEC51"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w:t>
            </w:r>
          </w:p>
          <w:p w14:paraId="37686A0C" w14:textId="77777777" w:rsidR="00684CC0" w:rsidRDefault="00684CC0" w:rsidP="00684CC0">
            <w:pPr>
              <w:pStyle w:val="ListParagraph"/>
              <w:ind w:left="823"/>
              <w:rPr>
                <w:rFonts w:asciiTheme="minorHAnsi" w:hAnsiTheme="minorHAnsi" w:cstheme="minorHAnsi"/>
                <w:sz w:val="24"/>
                <w:szCs w:val="24"/>
              </w:rPr>
            </w:pPr>
          </w:p>
          <w:p w14:paraId="0CBC1CD4" w14:textId="77777777" w:rsidR="002B22A8" w:rsidRDefault="00684CC0" w:rsidP="00684CC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Once submitted, you will see the new SampleTransaction added to the Registry. </w:t>
            </w:r>
            <w:r w:rsidR="002B22A8">
              <w:rPr>
                <w:rFonts w:asciiTheme="minorHAnsi" w:hAnsiTheme="minorHAnsi" w:cstheme="minorHAnsi"/>
                <w:sz w:val="24"/>
                <w:szCs w:val="24"/>
              </w:rPr>
              <w:t xml:space="preserve">Click the view record link to the right. You will see the transaction you submitted, plus a unique identifier and timestamp of the transaction. Click on the Events(1) link above it and you’ll see that an event was fired because of this transaction. Click on the chevron icon </w:t>
            </w:r>
            <w:r w:rsidR="002B22A8" w:rsidRPr="002B22A8">
              <w:rPr>
                <w:rFonts w:asciiTheme="minorHAnsi" w:hAnsiTheme="minorHAnsi" w:cstheme="minorHAnsi"/>
                <w:noProof/>
                <w:sz w:val="24"/>
                <w:szCs w:val="24"/>
              </w:rPr>
              <w:drawing>
                <wp:inline distT="0" distB="0" distL="0" distR="0" wp14:anchorId="44D3BECB" wp14:editId="3F388DA1">
                  <wp:extent cx="201130" cy="150847"/>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8925" cy="164193"/>
                          </a:xfrm>
                          <a:prstGeom prst="rect">
                            <a:avLst/>
                          </a:prstGeom>
                        </pic:spPr>
                      </pic:pic>
                    </a:graphicData>
                  </a:graphic>
                </wp:inline>
              </w:drawing>
            </w:r>
            <w:r w:rsidR="002B22A8">
              <w:rPr>
                <w:rFonts w:asciiTheme="minorHAnsi" w:hAnsiTheme="minorHAnsi" w:cstheme="minorHAnsi"/>
                <w:sz w:val="24"/>
                <w:szCs w:val="24"/>
              </w:rPr>
              <w:t xml:space="preserve"> to the right to expose the details of the event.</w:t>
            </w:r>
          </w:p>
          <w:p w14:paraId="56EE5908" w14:textId="77777777" w:rsidR="002B22A8" w:rsidRDefault="002B22A8" w:rsidP="00684CC0">
            <w:pPr>
              <w:pStyle w:val="ListParagraph"/>
              <w:ind w:left="823"/>
              <w:rPr>
                <w:rFonts w:asciiTheme="minorHAnsi" w:hAnsiTheme="minorHAnsi" w:cstheme="minorHAnsi"/>
                <w:sz w:val="24"/>
                <w:szCs w:val="24"/>
              </w:rPr>
            </w:pPr>
          </w:p>
          <w:p w14:paraId="3BB9128B" w14:textId="4F40D58B" w:rsidR="00684CC0" w:rsidRDefault="002B22A8" w:rsidP="00684CC0">
            <w:pPr>
              <w:pStyle w:val="ListParagraph"/>
              <w:ind w:left="823"/>
              <w:rPr>
                <w:rFonts w:asciiTheme="minorHAnsi" w:hAnsiTheme="minorHAnsi" w:cstheme="minorHAnsi"/>
                <w:sz w:val="24"/>
                <w:szCs w:val="24"/>
              </w:rPr>
            </w:pPr>
            <w:r w:rsidRPr="002B22A8">
              <w:rPr>
                <w:rFonts w:asciiTheme="minorHAnsi" w:hAnsiTheme="minorHAnsi" w:cstheme="minorHAnsi"/>
                <w:noProof/>
                <w:sz w:val="24"/>
                <w:szCs w:val="24"/>
              </w:rPr>
              <w:lastRenderedPageBreak/>
              <w:drawing>
                <wp:inline distT="0" distB="0" distL="0" distR="0" wp14:anchorId="054D13AF" wp14:editId="65AC628F">
                  <wp:extent cx="4879524" cy="33588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95048" cy="3369529"/>
                          </a:xfrm>
                          <a:prstGeom prst="rect">
                            <a:avLst/>
                          </a:prstGeom>
                        </pic:spPr>
                      </pic:pic>
                    </a:graphicData>
                  </a:graphic>
                </wp:inline>
              </w:drawing>
            </w:r>
            <w:r>
              <w:rPr>
                <w:rFonts w:asciiTheme="minorHAnsi" w:hAnsiTheme="minorHAnsi" w:cstheme="minorHAnsi"/>
                <w:sz w:val="24"/>
                <w:szCs w:val="24"/>
              </w:rPr>
              <w:t xml:space="preserve"> </w:t>
            </w:r>
          </w:p>
          <w:p w14:paraId="214E047B" w14:textId="77777777" w:rsidR="002B22A8" w:rsidRDefault="002B22A8" w:rsidP="00684CC0">
            <w:pPr>
              <w:pStyle w:val="ListParagraph"/>
              <w:ind w:left="823"/>
              <w:rPr>
                <w:rFonts w:asciiTheme="minorHAnsi" w:hAnsiTheme="minorHAnsi" w:cstheme="minorHAnsi"/>
                <w:sz w:val="24"/>
                <w:szCs w:val="24"/>
              </w:rPr>
            </w:pPr>
            <w:r>
              <w:rPr>
                <w:rFonts w:asciiTheme="minorHAnsi" w:hAnsiTheme="minorHAnsi" w:cstheme="minorHAnsi"/>
                <w:sz w:val="24"/>
                <w:szCs w:val="24"/>
              </w:rPr>
              <w:t>You will notice the related SampleAsset that was updated, the unique identifier of the event and a timestamp the event was created. Also, you will see the old and new values. Remember, these were defined in the script file we viewed earlier.</w:t>
            </w:r>
          </w:p>
          <w:p w14:paraId="490EB82D" w14:textId="77777777" w:rsidR="002B22A8" w:rsidRDefault="002B22A8" w:rsidP="00684CC0">
            <w:pPr>
              <w:pStyle w:val="ListParagraph"/>
              <w:ind w:left="823"/>
              <w:rPr>
                <w:rFonts w:asciiTheme="minorHAnsi" w:hAnsiTheme="minorHAnsi" w:cstheme="minorHAnsi"/>
                <w:sz w:val="24"/>
                <w:szCs w:val="24"/>
              </w:rPr>
            </w:pPr>
          </w:p>
          <w:p w14:paraId="5D9B826D" w14:textId="1E5AC860" w:rsidR="002B22A8" w:rsidRDefault="002B22A8" w:rsidP="00684CC0">
            <w:pPr>
              <w:pStyle w:val="ListParagraph"/>
              <w:ind w:left="823"/>
              <w:rPr>
                <w:rFonts w:asciiTheme="minorHAnsi" w:hAnsiTheme="minorHAnsi" w:cstheme="minorHAnsi"/>
                <w:sz w:val="24"/>
                <w:szCs w:val="24"/>
              </w:rPr>
            </w:pPr>
            <w:r>
              <w:rPr>
                <w:rFonts w:asciiTheme="minorHAnsi" w:hAnsiTheme="minorHAnsi" w:cstheme="minorHAnsi"/>
                <w:sz w:val="24"/>
                <w:szCs w:val="24"/>
              </w:rPr>
              <w:t>Some things to point out. When you were working with creating new SampleAssets and SampleParticipants, you could also delete them and update them.  Note that with Transactions and Events, there is no way to Update or Delete them. This is one of the key features of Blockchain which gives it immutability. The Historian tracks everything and it is forever part of the Blockchain. You are logged in as System Administrator and you have no access to delete or update any record of what has happened in the Blockchain.</w:t>
            </w:r>
          </w:p>
          <w:p w14:paraId="38143104" w14:textId="77777777" w:rsidR="001C18FC" w:rsidRDefault="001C18FC" w:rsidP="00684CC0">
            <w:pPr>
              <w:pStyle w:val="ListParagraph"/>
              <w:ind w:left="823"/>
              <w:rPr>
                <w:rFonts w:asciiTheme="minorHAnsi" w:hAnsiTheme="minorHAnsi" w:cstheme="minorHAnsi"/>
                <w:sz w:val="24"/>
                <w:szCs w:val="24"/>
              </w:rPr>
            </w:pPr>
          </w:p>
          <w:p w14:paraId="79A926D0" w14:textId="522EC340" w:rsidR="001C18FC" w:rsidRDefault="001C18FC" w:rsidP="00684CC0">
            <w:pPr>
              <w:pStyle w:val="ListParagraph"/>
              <w:ind w:left="823"/>
              <w:rPr>
                <w:rFonts w:asciiTheme="minorHAnsi" w:hAnsiTheme="minorHAnsi" w:cstheme="minorHAnsi"/>
                <w:sz w:val="24"/>
                <w:szCs w:val="24"/>
              </w:rPr>
            </w:pPr>
            <w:r>
              <w:rPr>
                <w:rFonts w:asciiTheme="minorHAnsi" w:hAnsiTheme="minorHAnsi" w:cstheme="minorHAnsi"/>
                <w:sz w:val="24"/>
                <w:szCs w:val="24"/>
              </w:rPr>
              <w:t>Before we build our first network, let’s take a look at some of the basics of modeling business networks.</w:t>
            </w:r>
          </w:p>
          <w:p w14:paraId="66AF8CE6" w14:textId="77777777" w:rsidR="00CF7E17" w:rsidRPr="002B22A8" w:rsidRDefault="00CF7E17" w:rsidP="002B22A8">
            <w:pPr>
              <w:rPr>
                <w:rFonts w:cstheme="minorHAnsi"/>
              </w:rPr>
            </w:pPr>
          </w:p>
          <w:p w14:paraId="3D583F64" w14:textId="77777777" w:rsidR="00A47B44" w:rsidRPr="00A47B44" w:rsidRDefault="00A47B44" w:rsidP="00A47B44">
            <w:pPr>
              <w:rPr>
                <w:rFonts w:cstheme="minorHAnsi"/>
              </w:rPr>
            </w:pPr>
          </w:p>
          <w:p w14:paraId="412088F7" w14:textId="77777777" w:rsidR="00A31355" w:rsidRPr="00EE0063" w:rsidRDefault="00A31355" w:rsidP="00EE0063">
            <w:pPr>
              <w:rPr>
                <w:rFonts w:cstheme="minorHAnsi"/>
                <w:b/>
                <w:u w:val="single"/>
              </w:rPr>
            </w:pPr>
          </w:p>
        </w:tc>
      </w:tr>
      <w:tr w:rsidR="00BE37C6" w:rsidRPr="00A31355" w14:paraId="13FF56D5" w14:textId="77777777" w:rsidTr="00923D60">
        <w:trPr>
          <w:trHeight w:val="20"/>
        </w:trPr>
        <w:tc>
          <w:tcPr>
            <w:tcW w:w="402" w:type="pct"/>
          </w:tcPr>
          <w:p w14:paraId="7FCA7D2F" w14:textId="54BC79DA" w:rsidR="00A31355" w:rsidRPr="00A31355" w:rsidRDefault="00A31355" w:rsidP="00923D60">
            <w:pPr>
              <w:jc w:val="center"/>
              <w:rPr>
                <w:rFonts w:cstheme="minorHAnsi"/>
              </w:rPr>
            </w:pPr>
            <w:r w:rsidRPr="00A31355">
              <w:rPr>
                <w:rFonts w:cstheme="minorHAnsi"/>
              </w:rPr>
              <w:lastRenderedPageBreak/>
              <w:t>3</w:t>
            </w:r>
          </w:p>
        </w:tc>
        <w:tc>
          <w:tcPr>
            <w:tcW w:w="4598" w:type="pct"/>
          </w:tcPr>
          <w:p w14:paraId="16317A0D" w14:textId="0AC9D198" w:rsidR="00A31355" w:rsidRDefault="00EE0063" w:rsidP="00A31355">
            <w:pPr>
              <w:rPr>
                <w:rFonts w:cstheme="minorHAnsi"/>
                <w:b/>
                <w:u w:val="single"/>
              </w:rPr>
            </w:pPr>
            <w:r>
              <w:rPr>
                <w:rFonts w:cstheme="minorHAnsi"/>
                <w:b/>
                <w:u w:val="single"/>
              </w:rPr>
              <w:t>Modeling Language Basics</w:t>
            </w:r>
          </w:p>
          <w:p w14:paraId="0323EF83" w14:textId="77777777" w:rsidR="00A31355" w:rsidRDefault="00A31355" w:rsidP="00A31355">
            <w:pPr>
              <w:rPr>
                <w:rFonts w:cstheme="minorHAnsi"/>
                <w:b/>
                <w:u w:val="single"/>
              </w:rPr>
            </w:pPr>
          </w:p>
          <w:p w14:paraId="14A81D34" w14:textId="2164AF49" w:rsidR="00A31355" w:rsidRDefault="00EE0063" w:rsidP="00A31355">
            <w:pPr>
              <w:pStyle w:val="ListParagraph"/>
              <w:numPr>
                <w:ilvl w:val="0"/>
                <w:numId w:val="9"/>
              </w:numPr>
              <w:rPr>
                <w:rFonts w:asciiTheme="minorHAnsi" w:hAnsiTheme="minorHAnsi" w:cstheme="minorHAnsi"/>
                <w:sz w:val="24"/>
                <w:szCs w:val="24"/>
              </w:rPr>
            </w:pPr>
            <w:r w:rsidRPr="00EE0063">
              <w:rPr>
                <w:rFonts w:asciiTheme="minorHAnsi" w:hAnsiTheme="minorHAnsi" w:cstheme="minorHAnsi"/>
                <w:sz w:val="24"/>
                <w:szCs w:val="24"/>
              </w:rPr>
              <w:t>Namespace</w:t>
            </w:r>
            <w:r w:rsidR="00A31355" w:rsidRPr="00EE0063">
              <w:rPr>
                <w:rFonts w:asciiTheme="minorHAnsi" w:hAnsiTheme="minorHAnsi" w:cstheme="minorHAnsi"/>
                <w:sz w:val="24"/>
                <w:szCs w:val="24"/>
              </w:rPr>
              <w:t xml:space="preserve"> </w:t>
            </w:r>
          </w:p>
          <w:p w14:paraId="670552A7" w14:textId="77777777" w:rsidR="001C18FC" w:rsidRDefault="001C18FC" w:rsidP="001C18FC">
            <w:pPr>
              <w:pStyle w:val="ListParagraph"/>
              <w:ind w:left="823"/>
              <w:rPr>
                <w:rFonts w:asciiTheme="minorHAnsi" w:hAnsiTheme="minorHAnsi" w:cstheme="minorHAnsi"/>
                <w:sz w:val="24"/>
                <w:szCs w:val="24"/>
              </w:rPr>
            </w:pPr>
          </w:p>
          <w:p w14:paraId="18247485" w14:textId="4996C8A4" w:rsidR="001C18FC" w:rsidRDefault="001C18FC"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The Namespace is defined in your model file (.cto). All resources created are implicitly part of this namespace. In addition to your network </w:t>
            </w:r>
            <w:r>
              <w:rPr>
                <w:rFonts w:asciiTheme="minorHAnsi" w:hAnsiTheme="minorHAnsi" w:cstheme="minorHAnsi"/>
                <w:sz w:val="24"/>
                <w:szCs w:val="24"/>
              </w:rPr>
              <w:lastRenderedPageBreak/>
              <w:t>namespace, there is a system namespace which contains the base classes for assets, events, participants, and transactions.</w:t>
            </w:r>
          </w:p>
          <w:p w14:paraId="5240B9CB" w14:textId="77777777" w:rsidR="001C18FC" w:rsidRPr="00EE0063" w:rsidRDefault="001C18FC" w:rsidP="001C18FC">
            <w:pPr>
              <w:pStyle w:val="ListParagraph"/>
              <w:ind w:left="823"/>
              <w:rPr>
                <w:rFonts w:asciiTheme="minorHAnsi" w:hAnsiTheme="minorHAnsi" w:cstheme="minorHAnsi"/>
                <w:sz w:val="24"/>
                <w:szCs w:val="24"/>
              </w:rPr>
            </w:pPr>
          </w:p>
          <w:p w14:paraId="17B4E0AC" w14:textId="111BE8B9" w:rsidR="00EE0063" w:rsidRDefault="00EE0063" w:rsidP="00A31355">
            <w:pPr>
              <w:pStyle w:val="ListParagraph"/>
              <w:numPr>
                <w:ilvl w:val="0"/>
                <w:numId w:val="9"/>
              </w:numPr>
              <w:rPr>
                <w:rFonts w:asciiTheme="minorHAnsi" w:hAnsiTheme="minorHAnsi" w:cstheme="minorHAnsi"/>
                <w:sz w:val="24"/>
                <w:szCs w:val="24"/>
              </w:rPr>
            </w:pPr>
            <w:r>
              <w:rPr>
                <w:rFonts w:asciiTheme="minorHAnsi" w:hAnsiTheme="minorHAnsi" w:cstheme="minorHAnsi"/>
                <w:sz w:val="24"/>
                <w:szCs w:val="24"/>
              </w:rPr>
              <w:t>Data Types</w:t>
            </w:r>
          </w:p>
          <w:p w14:paraId="389C0981" w14:textId="77777777" w:rsidR="001C18FC" w:rsidRDefault="001C18FC" w:rsidP="001C18FC">
            <w:pPr>
              <w:pStyle w:val="ListParagraph"/>
              <w:ind w:left="823"/>
              <w:rPr>
                <w:rFonts w:asciiTheme="minorHAnsi" w:hAnsiTheme="minorHAnsi" w:cstheme="minorHAnsi"/>
                <w:sz w:val="24"/>
                <w:szCs w:val="24"/>
              </w:rPr>
            </w:pPr>
          </w:p>
          <w:p w14:paraId="5525701B" w14:textId="0CBFBC1C" w:rsidR="001C18FC" w:rsidRDefault="001C18FC"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t>Blockchain is often thought of as a type of database, which it is, albeit a purpose-built database. For simplicity and most common usage, Composer is limited to 6 data types.</w:t>
            </w:r>
          </w:p>
          <w:p w14:paraId="00C06E74" w14:textId="77777777" w:rsidR="001C18FC" w:rsidRDefault="001C18FC" w:rsidP="001C18FC">
            <w:pPr>
              <w:pStyle w:val="ListParagraph"/>
              <w:ind w:left="823"/>
              <w:rPr>
                <w:rFonts w:asciiTheme="minorHAnsi" w:hAnsiTheme="minorHAnsi" w:cstheme="minorHAnsi"/>
                <w:sz w:val="24"/>
                <w:szCs w:val="24"/>
              </w:rPr>
            </w:pPr>
          </w:p>
          <w:p w14:paraId="27CCCEF1" w14:textId="31960076" w:rsidR="001C18FC" w:rsidRDefault="001C18FC" w:rsidP="001C18F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String – a UTF 8 encoded string</w:t>
            </w:r>
          </w:p>
          <w:p w14:paraId="0795E1C4" w14:textId="1BA2B42E" w:rsidR="001C18FC" w:rsidRDefault="001C18FC" w:rsidP="001C18F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Double – a double precision 64-bit numeric value</w:t>
            </w:r>
          </w:p>
          <w:p w14:paraId="60D913C0" w14:textId="53D1E9CF" w:rsidR="001C18FC" w:rsidRDefault="001C18FC" w:rsidP="001C18F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Integer – a 32-bit signed whole number</w:t>
            </w:r>
          </w:p>
          <w:p w14:paraId="4BE7094C" w14:textId="23707C06" w:rsidR="001C18FC" w:rsidRDefault="001C18FC" w:rsidP="001C18F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Long – a 64-bit signed whole number</w:t>
            </w:r>
          </w:p>
          <w:p w14:paraId="2D52BB89" w14:textId="39E9CC9A" w:rsidR="001C18FC" w:rsidRDefault="001C18FC" w:rsidP="001C18F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DateTime – an ISO-8601 compatible time instance with optional time zone and UTZ offset</w:t>
            </w:r>
          </w:p>
          <w:p w14:paraId="595B024A" w14:textId="597F7D71" w:rsidR="001C18FC" w:rsidRDefault="001C18FC" w:rsidP="001C18F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Boolean – a true/false value</w:t>
            </w:r>
          </w:p>
          <w:p w14:paraId="1B8D54AB" w14:textId="3CE4C1AE" w:rsidR="001C18FC" w:rsidRDefault="001C18FC" w:rsidP="001C18F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You will see below there are also Concepts and Enumerated data types which could be considered custom data types, but they’re just groupings of the above core data types into logical representations of the data (for example Address which would include Address 1 and 2, City, State and Zip)</w:t>
            </w:r>
          </w:p>
          <w:p w14:paraId="184A9846" w14:textId="77777777" w:rsidR="001C18FC" w:rsidRDefault="001C18FC" w:rsidP="001C18FC">
            <w:pPr>
              <w:pStyle w:val="ListParagraph"/>
              <w:ind w:left="823"/>
              <w:rPr>
                <w:rFonts w:asciiTheme="minorHAnsi" w:hAnsiTheme="minorHAnsi" w:cstheme="minorHAnsi"/>
                <w:sz w:val="24"/>
                <w:szCs w:val="24"/>
              </w:rPr>
            </w:pPr>
          </w:p>
          <w:p w14:paraId="1075189B" w14:textId="1893E8C1" w:rsidR="00A31355" w:rsidRDefault="00EE0063" w:rsidP="00A31355">
            <w:pPr>
              <w:pStyle w:val="ListParagraph"/>
              <w:numPr>
                <w:ilvl w:val="0"/>
                <w:numId w:val="9"/>
              </w:numPr>
              <w:rPr>
                <w:rFonts w:asciiTheme="minorHAnsi" w:hAnsiTheme="minorHAnsi" w:cstheme="minorHAnsi"/>
                <w:sz w:val="24"/>
                <w:szCs w:val="24"/>
              </w:rPr>
            </w:pPr>
            <w:r>
              <w:rPr>
                <w:rFonts w:asciiTheme="minorHAnsi" w:hAnsiTheme="minorHAnsi" w:cstheme="minorHAnsi"/>
                <w:sz w:val="24"/>
                <w:szCs w:val="24"/>
              </w:rPr>
              <w:t>Assets and Participants</w:t>
            </w:r>
            <w:r w:rsidR="00A31355" w:rsidRPr="00EE0063">
              <w:rPr>
                <w:rFonts w:asciiTheme="minorHAnsi" w:hAnsiTheme="minorHAnsi" w:cstheme="minorHAnsi"/>
                <w:sz w:val="24"/>
                <w:szCs w:val="24"/>
              </w:rPr>
              <w:t xml:space="preserve"> </w:t>
            </w:r>
          </w:p>
          <w:p w14:paraId="2EE71238" w14:textId="77777777" w:rsidR="001C18FC" w:rsidRDefault="001C18FC" w:rsidP="001C18FC">
            <w:pPr>
              <w:pStyle w:val="ListParagraph"/>
              <w:ind w:left="823"/>
              <w:rPr>
                <w:rFonts w:asciiTheme="minorHAnsi" w:hAnsiTheme="minorHAnsi" w:cstheme="minorHAnsi"/>
                <w:sz w:val="24"/>
                <w:szCs w:val="24"/>
              </w:rPr>
            </w:pPr>
          </w:p>
          <w:p w14:paraId="71B2B84C" w14:textId="77777777" w:rsidR="001C18FC" w:rsidRDefault="001C18FC"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t>Assets are the entities that could be owned, traded, sold, etc.</w:t>
            </w:r>
          </w:p>
          <w:p w14:paraId="32A03159" w14:textId="77777777" w:rsidR="001C18FC" w:rsidRDefault="001C18FC" w:rsidP="001C18FC">
            <w:pPr>
              <w:pStyle w:val="ListParagraph"/>
              <w:ind w:left="823"/>
              <w:rPr>
                <w:rFonts w:asciiTheme="minorHAnsi" w:hAnsiTheme="minorHAnsi" w:cstheme="minorHAnsi"/>
                <w:sz w:val="24"/>
                <w:szCs w:val="24"/>
              </w:rPr>
            </w:pPr>
          </w:p>
          <w:p w14:paraId="6A036EA5" w14:textId="20B8A309" w:rsidR="001C18FC" w:rsidRDefault="001C18FC"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t>Participants are the actors in a transaction such as buyer, seller, shipper, owner, physician, etc.</w:t>
            </w:r>
          </w:p>
          <w:p w14:paraId="70552029" w14:textId="77777777" w:rsidR="001C18FC" w:rsidRDefault="001C18FC" w:rsidP="001C18FC">
            <w:pPr>
              <w:pStyle w:val="ListParagraph"/>
              <w:ind w:left="823"/>
              <w:rPr>
                <w:rFonts w:asciiTheme="minorHAnsi" w:hAnsiTheme="minorHAnsi" w:cstheme="minorHAnsi"/>
                <w:sz w:val="24"/>
                <w:szCs w:val="24"/>
              </w:rPr>
            </w:pPr>
          </w:p>
          <w:p w14:paraId="665343BE" w14:textId="781CDAF4" w:rsidR="001C18FC" w:rsidRDefault="00EE0063" w:rsidP="001C18FC">
            <w:pPr>
              <w:pStyle w:val="ListParagraph"/>
              <w:numPr>
                <w:ilvl w:val="0"/>
                <w:numId w:val="9"/>
              </w:numPr>
              <w:rPr>
                <w:rFonts w:asciiTheme="minorHAnsi" w:hAnsiTheme="minorHAnsi" w:cstheme="minorHAnsi"/>
                <w:sz w:val="24"/>
                <w:szCs w:val="24"/>
              </w:rPr>
            </w:pPr>
            <w:r>
              <w:rPr>
                <w:rFonts w:asciiTheme="minorHAnsi" w:hAnsiTheme="minorHAnsi" w:cstheme="minorHAnsi"/>
                <w:sz w:val="24"/>
                <w:szCs w:val="24"/>
              </w:rPr>
              <w:t>Transactions</w:t>
            </w:r>
          </w:p>
          <w:p w14:paraId="0608BA28" w14:textId="77777777" w:rsidR="001C18FC" w:rsidRDefault="001C18FC" w:rsidP="001C18FC">
            <w:pPr>
              <w:pStyle w:val="ListParagraph"/>
              <w:ind w:left="823"/>
              <w:rPr>
                <w:rFonts w:asciiTheme="minorHAnsi" w:hAnsiTheme="minorHAnsi" w:cstheme="minorHAnsi"/>
                <w:sz w:val="24"/>
                <w:szCs w:val="24"/>
              </w:rPr>
            </w:pPr>
          </w:p>
          <w:p w14:paraId="02AD0A91" w14:textId="77777777" w:rsidR="00102992" w:rsidRDefault="001C18FC"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Transactions are the definitions of an action, generally involving </w:t>
            </w:r>
            <w:r w:rsidR="00102992">
              <w:rPr>
                <w:rFonts w:asciiTheme="minorHAnsi" w:hAnsiTheme="minorHAnsi" w:cstheme="minorHAnsi"/>
                <w:sz w:val="24"/>
                <w:szCs w:val="24"/>
              </w:rPr>
              <w:t xml:space="preserve">multiple participants and assets. Examples are Buying/Selling a vehicle, shipping a product, seeing a patient and providing services. </w:t>
            </w:r>
          </w:p>
          <w:p w14:paraId="6435ADAF" w14:textId="77777777" w:rsidR="00102992" w:rsidRDefault="00102992" w:rsidP="001C18FC">
            <w:pPr>
              <w:pStyle w:val="ListParagraph"/>
              <w:ind w:left="823"/>
              <w:rPr>
                <w:rFonts w:asciiTheme="minorHAnsi" w:hAnsiTheme="minorHAnsi" w:cstheme="minorHAnsi"/>
                <w:sz w:val="24"/>
                <w:szCs w:val="24"/>
              </w:rPr>
            </w:pPr>
          </w:p>
          <w:p w14:paraId="17DA3938" w14:textId="153494DC" w:rsidR="001C18FC" w:rsidRDefault="00102992"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t>These are things that need to be tracked and auditable. As well, there should be requirements for a transaction to occur and be endorsed so that it can be entered into the ledger. For example, in order to deliver a vehicle to a buyer, funds need to be transferred from the buyer to the seller, the title/registration application needs to be submitted, and the sales manager needs to provide approval of the sales price. If financing is required, all credit checks and qualification has been done and meets the standards set by the seller.</w:t>
            </w:r>
          </w:p>
          <w:p w14:paraId="1D3F7CBD" w14:textId="77777777" w:rsidR="00102992" w:rsidRDefault="00102992" w:rsidP="001C18FC">
            <w:pPr>
              <w:pStyle w:val="ListParagraph"/>
              <w:ind w:left="823"/>
              <w:rPr>
                <w:rFonts w:asciiTheme="minorHAnsi" w:hAnsiTheme="minorHAnsi" w:cstheme="minorHAnsi"/>
                <w:sz w:val="24"/>
                <w:szCs w:val="24"/>
              </w:rPr>
            </w:pPr>
          </w:p>
          <w:p w14:paraId="69F0F27F" w14:textId="5B93DCAF" w:rsidR="00102992" w:rsidRDefault="00102992"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lastRenderedPageBreak/>
              <w:t>These requirements would be established as part of the chaincode and SmartContract.</w:t>
            </w:r>
          </w:p>
          <w:p w14:paraId="29D1E506" w14:textId="77777777" w:rsidR="001C18FC" w:rsidRPr="001C18FC" w:rsidRDefault="001C18FC" w:rsidP="001C18FC">
            <w:pPr>
              <w:pStyle w:val="ListParagraph"/>
              <w:ind w:left="823"/>
              <w:rPr>
                <w:rFonts w:asciiTheme="minorHAnsi" w:hAnsiTheme="minorHAnsi" w:cstheme="minorHAnsi"/>
                <w:sz w:val="24"/>
                <w:szCs w:val="24"/>
              </w:rPr>
            </w:pPr>
          </w:p>
          <w:p w14:paraId="3C70A719" w14:textId="1F298A8C" w:rsidR="00EE0063" w:rsidRDefault="00EE0063" w:rsidP="00A31355">
            <w:pPr>
              <w:pStyle w:val="ListParagraph"/>
              <w:numPr>
                <w:ilvl w:val="0"/>
                <w:numId w:val="9"/>
              </w:numPr>
              <w:rPr>
                <w:rFonts w:asciiTheme="minorHAnsi" w:hAnsiTheme="minorHAnsi" w:cstheme="minorHAnsi"/>
                <w:sz w:val="24"/>
                <w:szCs w:val="24"/>
              </w:rPr>
            </w:pPr>
            <w:r>
              <w:rPr>
                <w:rFonts w:asciiTheme="minorHAnsi" w:hAnsiTheme="minorHAnsi" w:cstheme="minorHAnsi"/>
                <w:sz w:val="24"/>
                <w:szCs w:val="24"/>
              </w:rPr>
              <w:t>Relationships</w:t>
            </w:r>
          </w:p>
          <w:p w14:paraId="52860AA7" w14:textId="77777777" w:rsidR="00102992" w:rsidRDefault="00102992" w:rsidP="00102992">
            <w:pPr>
              <w:pStyle w:val="ListParagraph"/>
              <w:ind w:left="823"/>
              <w:rPr>
                <w:rFonts w:asciiTheme="minorHAnsi" w:hAnsiTheme="minorHAnsi" w:cstheme="minorHAnsi"/>
                <w:sz w:val="24"/>
                <w:szCs w:val="24"/>
              </w:rPr>
            </w:pPr>
          </w:p>
          <w:p w14:paraId="7B5383C7" w14:textId="635779A2" w:rsidR="00102992" w:rsidRDefault="00102992" w:rsidP="00102992">
            <w:pPr>
              <w:pStyle w:val="ListParagraph"/>
              <w:ind w:left="823"/>
              <w:rPr>
                <w:rFonts w:asciiTheme="minorHAnsi" w:hAnsiTheme="minorHAnsi" w:cstheme="minorHAnsi"/>
                <w:sz w:val="24"/>
                <w:szCs w:val="24"/>
              </w:rPr>
            </w:pPr>
            <w:r>
              <w:rPr>
                <w:rFonts w:asciiTheme="minorHAnsi" w:hAnsiTheme="minorHAnsi" w:cstheme="minorHAnsi"/>
                <w:sz w:val="24"/>
                <w:szCs w:val="24"/>
              </w:rPr>
              <w:t>You shouldn’t be replicated information about Assets and Participants. Composer provides the mechanism to define relationships between them. So, once I’ve created an asset, with all of the attributes that define that asset, I can simply refer to it from any other Asset, Participant, Transaction or Event. I don’t need to have an attribute like assetName on the Participant who is the Owner of the asset or the Transaction that tracks the service I’ve had on that Asset. I simply create the relationship and I can always get to the assetName through the relationship.</w:t>
            </w:r>
          </w:p>
          <w:p w14:paraId="4DF364B3" w14:textId="77777777" w:rsidR="00102992" w:rsidRDefault="00102992" w:rsidP="00102992">
            <w:pPr>
              <w:pStyle w:val="ListParagraph"/>
              <w:ind w:left="823"/>
              <w:rPr>
                <w:rFonts w:asciiTheme="minorHAnsi" w:hAnsiTheme="minorHAnsi" w:cstheme="minorHAnsi"/>
                <w:sz w:val="24"/>
                <w:szCs w:val="24"/>
              </w:rPr>
            </w:pPr>
          </w:p>
          <w:p w14:paraId="76BBCA8F" w14:textId="68A55373" w:rsidR="00EE0063" w:rsidRDefault="00DC4138" w:rsidP="00A31355">
            <w:pPr>
              <w:pStyle w:val="ListParagraph"/>
              <w:numPr>
                <w:ilvl w:val="0"/>
                <w:numId w:val="9"/>
              </w:numPr>
              <w:rPr>
                <w:rFonts w:asciiTheme="minorHAnsi" w:hAnsiTheme="minorHAnsi" w:cstheme="minorHAnsi"/>
                <w:sz w:val="24"/>
                <w:szCs w:val="24"/>
              </w:rPr>
            </w:pPr>
            <w:r>
              <w:rPr>
                <w:rFonts w:asciiTheme="minorHAnsi" w:hAnsiTheme="minorHAnsi" w:cstheme="minorHAnsi"/>
                <w:sz w:val="24"/>
                <w:szCs w:val="24"/>
              </w:rPr>
              <w:t>Abstract, Concepts and Enumerated Data Types</w:t>
            </w:r>
          </w:p>
          <w:p w14:paraId="2DE239E2" w14:textId="77777777" w:rsidR="00102992" w:rsidRDefault="00102992" w:rsidP="00102992">
            <w:pPr>
              <w:pStyle w:val="ListParagraph"/>
              <w:ind w:left="823"/>
              <w:rPr>
                <w:rFonts w:asciiTheme="minorHAnsi" w:hAnsiTheme="minorHAnsi" w:cstheme="minorHAnsi"/>
                <w:sz w:val="24"/>
                <w:szCs w:val="24"/>
              </w:rPr>
            </w:pPr>
          </w:p>
          <w:p w14:paraId="5AD35A82" w14:textId="20CD283A" w:rsidR="00102992" w:rsidRDefault="00102992" w:rsidP="00102992">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Abstracts define a base class of a type of Asset, Participant, Transaction or Event. Other types can then extend that. So, I might have an Abstract Participant called Person that has first and last name and then I can have a Buyer that extends Person and a Seller that extends it as well. Each adding their </w:t>
            </w:r>
            <w:r w:rsidR="000139C9">
              <w:rPr>
                <w:rFonts w:asciiTheme="minorHAnsi" w:hAnsiTheme="minorHAnsi" w:cstheme="minorHAnsi"/>
                <w:sz w:val="24"/>
                <w:szCs w:val="24"/>
              </w:rPr>
              <w:t>own unique attributes. Or, an Asset may be owned by a Seller, but can never be owned by a Buyer and wouldn’t be owned by just a Person.</w:t>
            </w:r>
          </w:p>
          <w:p w14:paraId="798CEFD7" w14:textId="77777777" w:rsidR="000139C9" w:rsidRDefault="000139C9" w:rsidP="00102992">
            <w:pPr>
              <w:pStyle w:val="ListParagraph"/>
              <w:ind w:left="823"/>
              <w:rPr>
                <w:rFonts w:asciiTheme="minorHAnsi" w:hAnsiTheme="minorHAnsi" w:cstheme="minorHAnsi"/>
                <w:sz w:val="24"/>
                <w:szCs w:val="24"/>
              </w:rPr>
            </w:pPr>
          </w:p>
          <w:p w14:paraId="7CABD622" w14:textId="6742C2FF" w:rsidR="000139C9" w:rsidRDefault="000139C9" w:rsidP="00102992">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Concepts are a way of defining logical groupings of attributes. In the example I gave earlier, a Concept of Address could include the following: </w:t>
            </w:r>
          </w:p>
          <w:p w14:paraId="1DDBB362" w14:textId="77777777" w:rsidR="000139C9" w:rsidRDefault="000139C9" w:rsidP="00102992">
            <w:pPr>
              <w:pStyle w:val="ListParagraph"/>
              <w:ind w:left="823"/>
              <w:rPr>
                <w:rFonts w:asciiTheme="minorHAnsi" w:hAnsiTheme="minorHAnsi" w:cstheme="minorHAnsi"/>
                <w:sz w:val="24"/>
                <w:szCs w:val="24"/>
              </w:rPr>
            </w:pPr>
          </w:p>
          <w:p w14:paraId="4EC1C6C9" w14:textId="77777777"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abstract concept Address {</w:t>
            </w:r>
          </w:p>
          <w:p w14:paraId="7AF3EEF3" w14:textId="77777777"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 xml:space="preserve">  o String street</w:t>
            </w:r>
          </w:p>
          <w:p w14:paraId="7B22C9A0" w14:textId="77777777"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 xml:space="preserve">  o String city default ="Winchester"</w:t>
            </w:r>
          </w:p>
          <w:p w14:paraId="009DE7F4" w14:textId="77777777"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 xml:space="preserve">  o String country default = "UK"</w:t>
            </w:r>
          </w:p>
          <w:p w14:paraId="44D8339D" w14:textId="77777777"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 xml:space="preserve">  o Integer[] counts optional</w:t>
            </w:r>
          </w:p>
          <w:p w14:paraId="107D8787" w14:textId="3540DBD0"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w:t>
            </w:r>
          </w:p>
          <w:p w14:paraId="143D8E56" w14:textId="77777777" w:rsidR="000139C9" w:rsidRDefault="000139C9" w:rsidP="000139C9">
            <w:pPr>
              <w:pStyle w:val="ListParagraph"/>
              <w:ind w:left="823"/>
              <w:rPr>
                <w:rFonts w:asciiTheme="minorHAnsi" w:hAnsiTheme="minorHAnsi" w:cstheme="minorHAnsi"/>
                <w:sz w:val="24"/>
                <w:szCs w:val="24"/>
              </w:rPr>
            </w:pPr>
          </w:p>
          <w:p w14:paraId="188A2F91" w14:textId="77777777" w:rsidR="000139C9" w:rsidRDefault="000139C9"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I could then have Participant definition that has two attributes called:</w:t>
            </w:r>
          </w:p>
          <w:p w14:paraId="52E04004" w14:textId="77777777" w:rsidR="000139C9" w:rsidRDefault="000139C9" w:rsidP="000139C9">
            <w:pPr>
              <w:pStyle w:val="ListParagraph"/>
              <w:ind w:left="823"/>
              <w:rPr>
                <w:rFonts w:asciiTheme="minorHAnsi" w:hAnsiTheme="minorHAnsi" w:cstheme="minorHAnsi"/>
                <w:sz w:val="24"/>
                <w:szCs w:val="24"/>
              </w:rPr>
            </w:pPr>
          </w:p>
          <w:p w14:paraId="4E3CC2FB" w14:textId="77777777"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Address billingAddress</w:t>
            </w:r>
          </w:p>
          <w:p w14:paraId="0C10EACF" w14:textId="03CCABBD"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Address shippingAddress</w:t>
            </w:r>
          </w:p>
          <w:p w14:paraId="79440B09" w14:textId="6742C2FF" w:rsidR="00102992" w:rsidRDefault="00102992" w:rsidP="00102992">
            <w:pPr>
              <w:pStyle w:val="ListParagraph"/>
              <w:ind w:left="823"/>
              <w:rPr>
                <w:rFonts w:asciiTheme="minorHAnsi" w:hAnsiTheme="minorHAnsi" w:cstheme="minorHAnsi"/>
                <w:sz w:val="24"/>
                <w:szCs w:val="24"/>
              </w:rPr>
            </w:pPr>
          </w:p>
          <w:p w14:paraId="5DE525A9" w14:textId="253F5201" w:rsidR="000139C9" w:rsidRDefault="000139C9" w:rsidP="00102992">
            <w:pPr>
              <w:pStyle w:val="ListParagraph"/>
              <w:ind w:left="823"/>
              <w:rPr>
                <w:rFonts w:asciiTheme="minorHAnsi" w:hAnsiTheme="minorHAnsi" w:cstheme="minorHAnsi"/>
                <w:sz w:val="24"/>
                <w:szCs w:val="24"/>
              </w:rPr>
            </w:pPr>
            <w:r>
              <w:rPr>
                <w:rFonts w:asciiTheme="minorHAnsi" w:hAnsiTheme="minorHAnsi" w:cstheme="minorHAnsi"/>
                <w:sz w:val="24"/>
                <w:szCs w:val="24"/>
              </w:rPr>
              <w:t>I would then refer to billingAddress.street or shippingAddress.city to get those values.</w:t>
            </w:r>
          </w:p>
          <w:p w14:paraId="3AE2AE23" w14:textId="77777777" w:rsidR="000139C9" w:rsidRDefault="000139C9" w:rsidP="00102992">
            <w:pPr>
              <w:pStyle w:val="ListParagraph"/>
              <w:ind w:left="823"/>
              <w:rPr>
                <w:rFonts w:asciiTheme="minorHAnsi" w:hAnsiTheme="minorHAnsi" w:cstheme="minorHAnsi"/>
                <w:sz w:val="24"/>
                <w:szCs w:val="24"/>
              </w:rPr>
            </w:pPr>
          </w:p>
          <w:p w14:paraId="04211757" w14:textId="04891DB4" w:rsidR="000139C9" w:rsidRDefault="000139C9" w:rsidP="00102992">
            <w:pPr>
              <w:pStyle w:val="ListParagraph"/>
              <w:ind w:left="823"/>
              <w:rPr>
                <w:rFonts w:asciiTheme="minorHAnsi" w:hAnsiTheme="minorHAnsi" w:cstheme="minorHAnsi"/>
                <w:sz w:val="24"/>
                <w:szCs w:val="24"/>
              </w:rPr>
            </w:pPr>
            <w:r>
              <w:rPr>
                <w:rFonts w:asciiTheme="minorHAnsi" w:hAnsiTheme="minorHAnsi" w:cstheme="minorHAnsi"/>
                <w:sz w:val="24"/>
                <w:szCs w:val="24"/>
              </w:rPr>
              <w:t>Enumerated Data Types allow me to define the allowable values. For account status, I may only have Active or Inactive. I could define it as this:</w:t>
            </w:r>
          </w:p>
          <w:p w14:paraId="1B45459B" w14:textId="77777777" w:rsidR="000139C9" w:rsidRDefault="000139C9" w:rsidP="00102992">
            <w:pPr>
              <w:pStyle w:val="ListParagraph"/>
              <w:ind w:left="823"/>
              <w:rPr>
                <w:rFonts w:asciiTheme="minorHAnsi" w:hAnsiTheme="minorHAnsi" w:cstheme="minorHAnsi"/>
                <w:sz w:val="24"/>
                <w:szCs w:val="24"/>
              </w:rPr>
            </w:pPr>
          </w:p>
          <w:p w14:paraId="339B7980" w14:textId="5C03EC02"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lastRenderedPageBreak/>
              <w:t>enum AccountStatus {</w:t>
            </w:r>
          </w:p>
          <w:p w14:paraId="6E90F625" w14:textId="1DB4E5A1"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o Active</w:t>
            </w:r>
          </w:p>
          <w:p w14:paraId="0D35FBD5" w14:textId="391B766F"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o Inactive</w:t>
            </w:r>
          </w:p>
          <w:p w14:paraId="54559B38" w14:textId="6B0AD293"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w:t>
            </w:r>
          </w:p>
          <w:p w14:paraId="6D9B5092" w14:textId="77777777" w:rsidR="000139C9" w:rsidRDefault="000139C9" w:rsidP="000139C9">
            <w:pPr>
              <w:pStyle w:val="ListParagraph"/>
              <w:ind w:left="823"/>
              <w:rPr>
                <w:rFonts w:asciiTheme="minorHAnsi" w:hAnsiTheme="minorHAnsi" w:cstheme="minorHAnsi"/>
                <w:sz w:val="24"/>
                <w:szCs w:val="24"/>
              </w:rPr>
            </w:pPr>
          </w:p>
          <w:p w14:paraId="73D3D568" w14:textId="2CF84CC3" w:rsidR="000139C9" w:rsidRDefault="000139C9"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I would then use it in my definition of my Participant as</w:t>
            </w:r>
          </w:p>
          <w:p w14:paraId="4CA59341" w14:textId="77777777" w:rsidR="000139C9" w:rsidRDefault="000139C9" w:rsidP="000139C9">
            <w:pPr>
              <w:pStyle w:val="ListParagraph"/>
              <w:ind w:left="823"/>
              <w:rPr>
                <w:rFonts w:asciiTheme="minorHAnsi" w:hAnsiTheme="minorHAnsi" w:cstheme="minorHAnsi"/>
                <w:sz w:val="24"/>
                <w:szCs w:val="24"/>
              </w:rPr>
            </w:pPr>
          </w:p>
          <w:p w14:paraId="070F0A38" w14:textId="36A9BEB5"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o AccountStatus memberStatus</w:t>
            </w:r>
          </w:p>
          <w:p w14:paraId="2905F9D3" w14:textId="77777777" w:rsidR="000139C9" w:rsidRDefault="000139C9" w:rsidP="000139C9">
            <w:pPr>
              <w:pStyle w:val="ListParagraph"/>
              <w:ind w:left="823"/>
              <w:rPr>
                <w:rFonts w:asciiTheme="minorHAnsi" w:hAnsiTheme="minorHAnsi" w:cstheme="minorHAnsi"/>
                <w:sz w:val="24"/>
                <w:szCs w:val="24"/>
              </w:rPr>
            </w:pPr>
          </w:p>
          <w:p w14:paraId="787799A2" w14:textId="7C9962DC" w:rsidR="000139C9" w:rsidRPr="000139C9" w:rsidRDefault="000139C9"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If any process tried to update the memberStatus to something like Closed, the transaction would fail because it is not a valid value.</w:t>
            </w:r>
          </w:p>
          <w:p w14:paraId="0939A950" w14:textId="77777777" w:rsidR="000139C9" w:rsidRDefault="000139C9" w:rsidP="00102992">
            <w:pPr>
              <w:pStyle w:val="ListParagraph"/>
              <w:ind w:left="823"/>
              <w:rPr>
                <w:rFonts w:asciiTheme="minorHAnsi" w:hAnsiTheme="minorHAnsi" w:cstheme="minorHAnsi"/>
                <w:sz w:val="24"/>
                <w:szCs w:val="24"/>
              </w:rPr>
            </w:pPr>
          </w:p>
          <w:p w14:paraId="237283D1" w14:textId="386D91D8" w:rsidR="000139C9" w:rsidRDefault="00DC4138" w:rsidP="000139C9">
            <w:pPr>
              <w:pStyle w:val="ListParagraph"/>
              <w:numPr>
                <w:ilvl w:val="0"/>
                <w:numId w:val="9"/>
              </w:numPr>
              <w:rPr>
                <w:rFonts w:asciiTheme="minorHAnsi" w:hAnsiTheme="minorHAnsi" w:cstheme="minorHAnsi"/>
                <w:sz w:val="24"/>
                <w:szCs w:val="24"/>
              </w:rPr>
            </w:pPr>
            <w:r>
              <w:rPr>
                <w:rFonts w:asciiTheme="minorHAnsi" w:hAnsiTheme="minorHAnsi" w:cstheme="minorHAnsi"/>
                <w:sz w:val="24"/>
                <w:szCs w:val="24"/>
              </w:rPr>
              <w:t>Arrays</w:t>
            </w:r>
          </w:p>
          <w:p w14:paraId="5E80E54E" w14:textId="77777777" w:rsidR="000139C9" w:rsidRDefault="000139C9" w:rsidP="000139C9">
            <w:pPr>
              <w:pStyle w:val="ListParagraph"/>
              <w:ind w:left="823"/>
              <w:rPr>
                <w:rFonts w:asciiTheme="minorHAnsi" w:hAnsiTheme="minorHAnsi" w:cstheme="minorHAnsi"/>
                <w:sz w:val="24"/>
                <w:szCs w:val="24"/>
              </w:rPr>
            </w:pPr>
          </w:p>
          <w:p w14:paraId="11E9D960" w14:textId="77777777" w:rsidR="000139C9" w:rsidRDefault="000139C9"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Arrays are not unlike other environments. I can define recurring groups of a specific data type.</w:t>
            </w:r>
          </w:p>
          <w:p w14:paraId="5344EAE6" w14:textId="77777777" w:rsidR="000139C9" w:rsidRDefault="000139C9" w:rsidP="000139C9">
            <w:pPr>
              <w:pStyle w:val="ListParagraph"/>
              <w:ind w:left="823"/>
              <w:rPr>
                <w:rFonts w:asciiTheme="minorHAnsi" w:hAnsiTheme="minorHAnsi" w:cstheme="minorHAnsi"/>
                <w:sz w:val="24"/>
                <w:szCs w:val="24"/>
              </w:rPr>
            </w:pPr>
          </w:p>
          <w:p w14:paraId="5D324D31" w14:textId="5C46A231" w:rsidR="000139C9" w:rsidRDefault="007032EB"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If I had a field like rolling13</w:t>
            </w:r>
            <w:r w:rsidR="000139C9">
              <w:rPr>
                <w:rFonts w:asciiTheme="minorHAnsi" w:hAnsiTheme="minorHAnsi" w:cstheme="minorHAnsi"/>
                <w:sz w:val="24"/>
                <w:szCs w:val="24"/>
              </w:rPr>
              <w:t>monthSales defined as an array like this:</w:t>
            </w:r>
          </w:p>
          <w:p w14:paraId="6DC84324" w14:textId="77777777" w:rsidR="000139C9" w:rsidRDefault="000139C9" w:rsidP="000139C9">
            <w:pPr>
              <w:pStyle w:val="ListParagraph"/>
              <w:ind w:left="823"/>
              <w:rPr>
                <w:rFonts w:asciiTheme="minorHAnsi" w:hAnsiTheme="minorHAnsi" w:cstheme="minorHAnsi"/>
                <w:sz w:val="24"/>
                <w:szCs w:val="24"/>
              </w:rPr>
            </w:pPr>
          </w:p>
          <w:p w14:paraId="2FC65DF6" w14:textId="5E61B058" w:rsidR="000139C9" w:rsidRPr="007032EB" w:rsidRDefault="000139C9" w:rsidP="000139C9">
            <w:pPr>
              <w:pStyle w:val="ListParagraph"/>
              <w:ind w:left="823"/>
              <w:rPr>
                <w:rFonts w:ascii="Courier New" w:hAnsi="Courier New" w:cs="Courier New"/>
                <w:sz w:val="24"/>
                <w:szCs w:val="24"/>
              </w:rPr>
            </w:pPr>
            <w:r w:rsidRPr="007032EB">
              <w:rPr>
                <w:rFonts w:ascii="Courier New" w:hAnsi="Courier New" w:cs="Courier New"/>
                <w:sz w:val="24"/>
                <w:szCs w:val="24"/>
              </w:rPr>
              <w:t>o</w:t>
            </w:r>
            <w:r w:rsidR="007032EB" w:rsidRPr="007032EB">
              <w:rPr>
                <w:rFonts w:ascii="Courier New" w:hAnsi="Courier New" w:cs="Courier New"/>
                <w:sz w:val="24"/>
                <w:szCs w:val="24"/>
              </w:rPr>
              <w:t xml:space="preserve"> Double[] rolling13</w:t>
            </w:r>
            <w:r w:rsidRPr="007032EB">
              <w:rPr>
                <w:rFonts w:ascii="Courier New" w:hAnsi="Courier New" w:cs="Courier New"/>
                <w:sz w:val="24"/>
                <w:szCs w:val="24"/>
              </w:rPr>
              <w:t>monthSales</w:t>
            </w:r>
          </w:p>
          <w:p w14:paraId="25AA3D9C" w14:textId="77777777" w:rsidR="000139C9" w:rsidRDefault="000139C9" w:rsidP="000139C9">
            <w:pPr>
              <w:pStyle w:val="ListParagraph"/>
              <w:ind w:left="823"/>
              <w:rPr>
                <w:rFonts w:asciiTheme="minorHAnsi" w:hAnsiTheme="minorHAnsi" w:cstheme="minorHAnsi"/>
                <w:sz w:val="24"/>
                <w:szCs w:val="24"/>
              </w:rPr>
            </w:pPr>
          </w:p>
          <w:p w14:paraId="1C8A0AE9" w14:textId="4BF0D553" w:rsidR="000139C9" w:rsidRDefault="007032EB"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I could define rolling13monthSales[0]-rolling13</w:t>
            </w:r>
            <w:r w:rsidR="000139C9">
              <w:rPr>
                <w:rFonts w:asciiTheme="minorHAnsi" w:hAnsiTheme="minorHAnsi" w:cstheme="minorHAnsi"/>
                <w:sz w:val="24"/>
                <w:szCs w:val="24"/>
              </w:rPr>
              <w:t>monthSales[12]</w:t>
            </w:r>
            <w:r>
              <w:rPr>
                <w:rFonts w:asciiTheme="minorHAnsi" w:hAnsiTheme="minorHAnsi" w:cstheme="minorHAnsi"/>
                <w:sz w:val="24"/>
                <w:szCs w:val="24"/>
              </w:rPr>
              <w:t xml:space="preserve"> as the past 13 months of monthly sales figures. I could define the 0 offset as current and the 12 offset as this month last year.</w:t>
            </w:r>
          </w:p>
          <w:p w14:paraId="7134BD59" w14:textId="77777777" w:rsidR="007032EB" w:rsidRDefault="007032EB" w:rsidP="000139C9">
            <w:pPr>
              <w:pStyle w:val="ListParagraph"/>
              <w:ind w:left="823"/>
              <w:rPr>
                <w:rFonts w:asciiTheme="minorHAnsi" w:hAnsiTheme="minorHAnsi" w:cstheme="minorHAnsi"/>
                <w:sz w:val="24"/>
                <w:szCs w:val="24"/>
              </w:rPr>
            </w:pPr>
          </w:p>
          <w:p w14:paraId="0F50E444" w14:textId="5C7F226F" w:rsidR="007032EB" w:rsidRDefault="007032EB"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So, now that you have a basic understanding of the modeling concepts, let’s build our first network.</w:t>
            </w:r>
          </w:p>
          <w:p w14:paraId="3E86BA4A" w14:textId="77777777" w:rsidR="00BE37C6" w:rsidRDefault="00BE37C6" w:rsidP="000139C9">
            <w:pPr>
              <w:pStyle w:val="ListParagraph"/>
              <w:ind w:left="823"/>
              <w:rPr>
                <w:rFonts w:asciiTheme="minorHAnsi" w:hAnsiTheme="minorHAnsi" w:cstheme="minorHAnsi"/>
                <w:sz w:val="24"/>
                <w:szCs w:val="24"/>
              </w:rPr>
            </w:pPr>
          </w:p>
          <w:p w14:paraId="1DEBB282" w14:textId="762BD614" w:rsidR="00BE37C6" w:rsidRDefault="00BE37C6"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In the Navigation section at the top in the upper right-hand corner, click where it says admin. </w:t>
            </w:r>
          </w:p>
          <w:p w14:paraId="0AC0A798" w14:textId="77777777" w:rsidR="00BE37C6" w:rsidRDefault="00BE37C6" w:rsidP="000139C9">
            <w:pPr>
              <w:pStyle w:val="ListParagraph"/>
              <w:ind w:left="823"/>
              <w:rPr>
                <w:rFonts w:asciiTheme="minorHAnsi" w:hAnsiTheme="minorHAnsi" w:cstheme="minorHAnsi"/>
                <w:sz w:val="24"/>
                <w:szCs w:val="24"/>
              </w:rPr>
            </w:pPr>
          </w:p>
          <w:p w14:paraId="7F44FFE3" w14:textId="6928EFE4" w:rsidR="00BE37C6" w:rsidRDefault="00BE37C6" w:rsidP="000139C9">
            <w:pPr>
              <w:pStyle w:val="ListParagraph"/>
              <w:ind w:left="823"/>
              <w:rPr>
                <w:rFonts w:asciiTheme="minorHAnsi" w:hAnsiTheme="minorHAnsi" w:cstheme="minorHAnsi"/>
                <w:sz w:val="24"/>
                <w:szCs w:val="24"/>
              </w:rPr>
            </w:pPr>
            <w:r w:rsidRPr="00BE37C6">
              <w:rPr>
                <w:rFonts w:asciiTheme="minorHAnsi" w:hAnsiTheme="minorHAnsi" w:cstheme="minorHAnsi"/>
                <w:noProof/>
                <w:sz w:val="24"/>
                <w:szCs w:val="24"/>
              </w:rPr>
              <w:drawing>
                <wp:inline distT="0" distB="0" distL="0" distR="0" wp14:anchorId="6287E2FB" wp14:editId="03FD6F56">
                  <wp:extent cx="4721676" cy="1795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3052" cy="199035"/>
                          </a:xfrm>
                          <a:prstGeom prst="rect">
                            <a:avLst/>
                          </a:prstGeom>
                        </pic:spPr>
                      </pic:pic>
                    </a:graphicData>
                  </a:graphic>
                </wp:inline>
              </w:drawing>
            </w:r>
          </w:p>
          <w:p w14:paraId="2CA4E393" w14:textId="77777777" w:rsidR="00BE37C6" w:rsidRDefault="00BE37C6" w:rsidP="000139C9">
            <w:pPr>
              <w:pStyle w:val="ListParagraph"/>
              <w:ind w:left="823"/>
              <w:rPr>
                <w:rFonts w:asciiTheme="minorHAnsi" w:hAnsiTheme="minorHAnsi" w:cstheme="minorHAnsi"/>
                <w:sz w:val="24"/>
                <w:szCs w:val="24"/>
              </w:rPr>
            </w:pPr>
          </w:p>
          <w:p w14:paraId="207B29A9" w14:textId="77777777" w:rsidR="00BE37C6" w:rsidRDefault="00BE37C6"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Then, click on My Business Networks</w:t>
            </w:r>
          </w:p>
          <w:p w14:paraId="2FFA0606" w14:textId="77777777" w:rsidR="00BE37C6" w:rsidRDefault="00BE37C6" w:rsidP="000139C9">
            <w:pPr>
              <w:pStyle w:val="ListParagraph"/>
              <w:ind w:left="823"/>
              <w:rPr>
                <w:rFonts w:asciiTheme="minorHAnsi" w:hAnsiTheme="minorHAnsi" w:cstheme="minorHAnsi"/>
                <w:sz w:val="24"/>
                <w:szCs w:val="24"/>
              </w:rPr>
            </w:pPr>
          </w:p>
          <w:p w14:paraId="3091BDCE" w14:textId="205117BE" w:rsidR="00BE37C6" w:rsidRDefault="00BE37C6" w:rsidP="000139C9">
            <w:pPr>
              <w:pStyle w:val="ListParagraph"/>
              <w:ind w:left="823"/>
              <w:rPr>
                <w:rFonts w:asciiTheme="minorHAnsi" w:hAnsiTheme="minorHAnsi" w:cstheme="minorHAnsi"/>
                <w:sz w:val="24"/>
                <w:szCs w:val="24"/>
              </w:rPr>
            </w:pPr>
            <w:r w:rsidRPr="00BE37C6">
              <w:rPr>
                <w:rFonts w:asciiTheme="minorHAnsi" w:hAnsiTheme="minorHAnsi" w:cstheme="minorHAnsi"/>
                <w:noProof/>
                <w:sz w:val="24"/>
                <w:szCs w:val="24"/>
              </w:rPr>
              <w:drawing>
                <wp:inline distT="0" distB="0" distL="0" distR="0" wp14:anchorId="6208A252" wp14:editId="789B9FD4">
                  <wp:extent cx="2091210" cy="131746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01010" cy="1323636"/>
                          </a:xfrm>
                          <a:prstGeom prst="rect">
                            <a:avLst/>
                          </a:prstGeom>
                        </pic:spPr>
                      </pic:pic>
                    </a:graphicData>
                  </a:graphic>
                </wp:inline>
              </w:drawing>
            </w:r>
          </w:p>
          <w:p w14:paraId="054F6F45" w14:textId="77777777" w:rsidR="00BE37C6" w:rsidRDefault="00BE37C6" w:rsidP="000139C9">
            <w:pPr>
              <w:pStyle w:val="ListParagraph"/>
              <w:ind w:left="823"/>
              <w:rPr>
                <w:rFonts w:asciiTheme="minorHAnsi" w:hAnsiTheme="minorHAnsi" w:cstheme="minorHAnsi"/>
                <w:sz w:val="24"/>
                <w:szCs w:val="24"/>
              </w:rPr>
            </w:pPr>
          </w:p>
          <w:p w14:paraId="407186F3" w14:textId="77777777" w:rsidR="00BE37C6" w:rsidRDefault="00BE37C6"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lastRenderedPageBreak/>
              <w:t>This will take you back to the main Composer page.</w:t>
            </w:r>
          </w:p>
          <w:p w14:paraId="5E52E33E" w14:textId="77777777" w:rsidR="00BE37C6" w:rsidRDefault="00BE37C6" w:rsidP="000139C9">
            <w:pPr>
              <w:pStyle w:val="ListParagraph"/>
              <w:ind w:left="823"/>
              <w:rPr>
                <w:rFonts w:asciiTheme="minorHAnsi" w:hAnsiTheme="minorHAnsi" w:cstheme="minorHAnsi"/>
                <w:sz w:val="24"/>
                <w:szCs w:val="24"/>
              </w:rPr>
            </w:pPr>
          </w:p>
          <w:p w14:paraId="5A7F2111" w14:textId="38F6AAB6" w:rsidR="00BE37C6" w:rsidRPr="000139C9" w:rsidRDefault="00BE37C6" w:rsidP="000139C9">
            <w:pPr>
              <w:pStyle w:val="ListParagraph"/>
              <w:ind w:left="823"/>
              <w:rPr>
                <w:rFonts w:asciiTheme="minorHAnsi" w:hAnsiTheme="minorHAnsi" w:cstheme="minorHAnsi"/>
                <w:sz w:val="24"/>
                <w:szCs w:val="24"/>
              </w:rPr>
            </w:pPr>
            <w:r w:rsidRPr="00BE37C6">
              <w:rPr>
                <w:rFonts w:asciiTheme="minorHAnsi" w:hAnsiTheme="minorHAnsi" w:cstheme="minorHAnsi"/>
                <w:noProof/>
                <w:sz w:val="24"/>
                <w:szCs w:val="24"/>
              </w:rPr>
              <w:drawing>
                <wp:inline distT="0" distB="0" distL="0" distR="0" wp14:anchorId="69FFEB8B" wp14:editId="3B873DF7">
                  <wp:extent cx="4713237" cy="2233752"/>
                  <wp:effectExtent l="0" t="0" r="1143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7503" cy="2245252"/>
                          </a:xfrm>
                          <a:prstGeom prst="rect">
                            <a:avLst/>
                          </a:prstGeom>
                        </pic:spPr>
                      </pic:pic>
                    </a:graphicData>
                  </a:graphic>
                </wp:inline>
              </w:drawing>
            </w:r>
          </w:p>
          <w:p w14:paraId="773DAC13" w14:textId="77777777" w:rsidR="00A31355" w:rsidRPr="00A31355" w:rsidRDefault="00A31355" w:rsidP="00A31355">
            <w:pPr>
              <w:rPr>
                <w:rFonts w:cstheme="minorHAnsi"/>
                <w:b/>
                <w:u w:val="single"/>
              </w:rPr>
            </w:pPr>
          </w:p>
        </w:tc>
      </w:tr>
      <w:tr w:rsidR="00BE37C6" w:rsidRPr="00A31355" w14:paraId="6183D75D" w14:textId="77777777" w:rsidTr="00923D60">
        <w:trPr>
          <w:trHeight w:val="20"/>
        </w:trPr>
        <w:tc>
          <w:tcPr>
            <w:tcW w:w="402" w:type="pct"/>
          </w:tcPr>
          <w:p w14:paraId="45B2DBA8" w14:textId="2CE4A448" w:rsidR="00A31355" w:rsidRPr="00A31355" w:rsidRDefault="00A31355" w:rsidP="00923D60">
            <w:pPr>
              <w:jc w:val="center"/>
              <w:rPr>
                <w:rFonts w:cstheme="minorHAnsi"/>
              </w:rPr>
            </w:pPr>
            <w:r w:rsidRPr="00A31355">
              <w:rPr>
                <w:rFonts w:cstheme="minorHAnsi"/>
              </w:rPr>
              <w:lastRenderedPageBreak/>
              <w:t>4</w:t>
            </w:r>
          </w:p>
        </w:tc>
        <w:tc>
          <w:tcPr>
            <w:tcW w:w="4598" w:type="pct"/>
          </w:tcPr>
          <w:p w14:paraId="79A1914C" w14:textId="3F1BCA31" w:rsidR="00A31355" w:rsidRDefault="00B127CF" w:rsidP="00A31355">
            <w:pPr>
              <w:rPr>
                <w:rFonts w:cstheme="minorHAnsi"/>
                <w:b/>
                <w:u w:val="single"/>
              </w:rPr>
            </w:pPr>
            <w:r>
              <w:rPr>
                <w:rFonts w:cstheme="minorHAnsi"/>
                <w:b/>
                <w:u w:val="single"/>
              </w:rPr>
              <w:t>Build a Network</w:t>
            </w:r>
          </w:p>
          <w:p w14:paraId="46500593" w14:textId="77777777" w:rsidR="00A31355" w:rsidRDefault="00A31355" w:rsidP="00A31355">
            <w:pPr>
              <w:rPr>
                <w:rFonts w:cstheme="minorHAnsi"/>
                <w:b/>
                <w:u w:val="single"/>
              </w:rPr>
            </w:pPr>
          </w:p>
          <w:p w14:paraId="06F2A0B6" w14:textId="7CD87D9C" w:rsidR="00A31355" w:rsidRDefault="00224255" w:rsidP="00A31355">
            <w:pPr>
              <w:pStyle w:val="ListParagraph"/>
              <w:numPr>
                <w:ilvl w:val="0"/>
                <w:numId w:val="10"/>
              </w:numPr>
              <w:rPr>
                <w:rFonts w:asciiTheme="minorHAnsi" w:hAnsiTheme="minorHAnsi" w:cstheme="minorHAnsi"/>
                <w:sz w:val="24"/>
                <w:szCs w:val="24"/>
              </w:rPr>
            </w:pPr>
            <w:r w:rsidRPr="00224255">
              <w:rPr>
                <w:rFonts w:asciiTheme="minorHAnsi" w:hAnsiTheme="minorHAnsi" w:cstheme="minorHAnsi"/>
                <w:sz w:val="24"/>
                <w:szCs w:val="24"/>
              </w:rPr>
              <w:t>Deploy a</w:t>
            </w:r>
            <w:r w:rsidR="00595DA7">
              <w:rPr>
                <w:rFonts w:asciiTheme="minorHAnsi" w:hAnsiTheme="minorHAnsi" w:cstheme="minorHAnsi"/>
                <w:sz w:val="24"/>
                <w:szCs w:val="24"/>
              </w:rPr>
              <w:t xml:space="preserve"> new network using</w:t>
            </w:r>
            <w:r w:rsidRPr="00224255">
              <w:rPr>
                <w:rFonts w:asciiTheme="minorHAnsi" w:hAnsiTheme="minorHAnsi" w:cstheme="minorHAnsi"/>
                <w:sz w:val="24"/>
                <w:szCs w:val="24"/>
              </w:rPr>
              <w:t xml:space="preserve"> sample network</w:t>
            </w:r>
            <w:r w:rsidR="00A31355" w:rsidRPr="00224255">
              <w:rPr>
                <w:rFonts w:asciiTheme="minorHAnsi" w:hAnsiTheme="minorHAnsi" w:cstheme="minorHAnsi"/>
                <w:sz w:val="24"/>
                <w:szCs w:val="24"/>
              </w:rPr>
              <w:t xml:space="preserve"> </w:t>
            </w:r>
            <w:r w:rsidR="00595DA7">
              <w:rPr>
                <w:rFonts w:asciiTheme="minorHAnsi" w:hAnsiTheme="minorHAnsi" w:cstheme="minorHAnsi"/>
                <w:sz w:val="24"/>
                <w:szCs w:val="24"/>
              </w:rPr>
              <w:t>template</w:t>
            </w:r>
          </w:p>
          <w:p w14:paraId="4E60FB41" w14:textId="77777777" w:rsidR="00BE37C6" w:rsidRDefault="00BE37C6" w:rsidP="00BE37C6">
            <w:pPr>
              <w:pStyle w:val="ListParagraph"/>
              <w:ind w:left="823"/>
              <w:rPr>
                <w:rFonts w:asciiTheme="minorHAnsi" w:hAnsiTheme="minorHAnsi" w:cstheme="minorHAnsi"/>
                <w:sz w:val="24"/>
                <w:szCs w:val="24"/>
              </w:rPr>
            </w:pPr>
          </w:p>
          <w:p w14:paraId="7993D43C" w14:textId="57DE5553" w:rsidR="00BE37C6" w:rsidRDefault="00BE37C6" w:rsidP="00BE37C6">
            <w:pPr>
              <w:pStyle w:val="ListParagraph"/>
              <w:ind w:left="823"/>
              <w:rPr>
                <w:rFonts w:asciiTheme="minorHAnsi" w:hAnsiTheme="minorHAnsi" w:cstheme="minorHAnsi"/>
                <w:sz w:val="24"/>
                <w:szCs w:val="24"/>
              </w:rPr>
            </w:pPr>
            <w:r>
              <w:rPr>
                <w:rFonts w:asciiTheme="minorHAnsi" w:hAnsiTheme="minorHAnsi" w:cstheme="minorHAnsi"/>
                <w:sz w:val="24"/>
                <w:szCs w:val="24"/>
              </w:rPr>
              <w:t>Back on the main Composer page, click on the Deploy a new business network card.</w:t>
            </w:r>
          </w:p>
          <w:p w14:paraId="077C4884" w14:textId="77777777" w:rsidR="00BE37C6" w:rsidRDefault="00BE37C6" w:rsidP="00BE37C6">
            <w:pPr>
              <w:pStyle w:val="ListParagraph"/>
              <w:ind w:left="823"/>
              <w:rPr>
                <w:rFonts w:asciiTheme="minorHAnsi" w:hAnsiTheme="minorHAnsi" w:cstheme="minorHAnsi"/>
                <w:sz w:val="24"/>
                <w:szCs w:val="24"/>
              </w:rPr>
            </w:pPr>
          </w:p>
          <w:p w14:paraId="23F0CD3A" w14:textId="15C6B717" w:rsidR="00BE37C6" w:rsidRDefault="00BE37C6" w:rsidP="00BE37C6">
            <w:pPr>
              <w:pStyle w:val="ListParagraph"/>
              <w:ind w:left="823"/>
              <w:rPr>
                <w:rFonts w:asciiTheme="minorHAnsi" w:hAnsiTheme="minorHAnsi" w:cstheme="minorHAnsi"/>
                <w:sz w:val="24"/>
                <w:szCs w:val="24"/>
              </w:rPr>
            </w:pPr>
            <w:r w:rsidRPr="00BE37C6">
              <w:rPr>
                <w:rFonts w:asciiTheme="minorHAnsi" w:hAnsiTheme="minorHAnsi" w:cstheme="minorHAnsi"/>
                <w:noProof/>
                <w:sz w:val="24"/>
                <w:szCs w:val="24"/>
              </w:rPr>
              <w:drawing>
                <wp:inline distT="0" distB="0" distL="0" distR="0" wp14:anchorId="036AB55E" wp14:editId="44EEF4A6">
                  <wp:extent cx="1383026" cy="2047660"/>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99639" cy="2072256"/>
                          </a:xfrm>
                          <a:prstGeom prst="rect">
                            <a:avLst/>
                          </a:prstGeom>
                        </pic:spPr>
                      </pic:pic>
                    </a:graphicData>
                  </a:graphic>
                </wp:inline>
              </w:drawing>
            </w:r>
          </w:p>
          <w:p w14:paraId="1E2C5202" w14:textId="77777777" w:rsidR="00BE37C6" w:rsidRDefault="00BE37C6" w:rsidP="00BE37C6">
            <w:pPr>
              <w:pStyle w:val="ListParagraph"/>
              <w:ind w:left="823"/>
              <w:rPr>
                <w:rFonts w:asciiTheme="minorHAnsi" w:hAnsiTheme="minorHAnsi" w:cstheme="minorHAnsi"/>
                <w:sz w:val="24"/>
                <w:szCs w:val="24"/>
              </w:rPr>
            </w:pPr>
          </w:p>
          <w:p w14:paraId="39C5C447" w14:textId="77777777" w:rsidR="00BE37C6" w:rsidRDefault="00BE37C6" w:rsidP="00BE37C6">
            <w:pPr>
              <w:pStyle w:val="ListParagraph"/>
              <w:ind w:left="823"/>
              <w:rPr>
                <w:rFonts w:asciiTheme="minorHAnsi" w:hAnsiTheme="minorHAnsi" w:cstheme="minorHAnsi"/>
                <w:sz w:val="24"/>
                <w:szCs w:val="24"/>
              </w:rPr>
            </w:pPr>
            <w:r>
              <w:rPr>
                <w:rFonts w:asciiTheme="minorHAnsi" w:hAnsiTheme="minorHAnsi" w:cstheme="minorHAnsi"/>
                <w:sz w:val="24"/>
                <w:szCs w:val="24"/>
              </w:rPr>
              <w:t>You will be prompted with the following page.</w:t>
            </w:r>
          </w:p>
          <w:p w14:paraId="7307B227" w14:textId="77777777" w:rsidR="00BE37C6" w:rsidRDefault="00BE37C6" w:rsidP="00BE37C6">
            <w:pPr>
              <w:pStyle w:val="ListParagraph"/>
              <w:ind w:left="823"/>
              <w:rPr>
                <w:rFonts w:asciiTheme="minorHAnsi" w:hAnsiTheme="minorHAnsi" w:cstheme="minorHAnsi"/>
                <w:sz w:val="24"/>
                <w:szCs w:val="24"/>
              </w:rPr>
            </w:pPr>
          </w:p>
          <w:p w14:paraId="0ACE8462" w14:textId="332AC3A5" w:rsidR="00BE37C6" w:rsidRDefault="00BE37C6" w:rsidP="00BE37C6">
            <w:pPr>
              <w:pStyle w:val="ListParagraph"/>
              <w:ind w:left="823"/>
              <w:rPr>
                <w:rFonts w:asciiTheme="minorHAnsi" w:hAnsiTheme="minorHAnsi" w:cstheme="minorHAnsi"/>
                <w:sz w:val="24"/>
                <w:szCs w:val="24"/>
              </w:rPr>
            </w:pPr>
            <w:r w:rsidRPr="00BE37C6">
              <w:rPr>
                <w:rFonts w:asciiTheme="minorHAnsi" w:hAnsiTheme="minorHAnsi" w:cstheme="minorHAnsi"/>
                <w:noProof/>
                <w:sz w:val="24"/>
                <w:szCs w:val="24"/>
              </w:rPr>
              <w:lastRenderedPageBreak/>
              <w:drawing>
                <wp:inline distT="0" distB="0" distL="0" distR="0" wp14:anchorId="0AA051AF" wp14:editId="748A8B97">
                  <wp:extent cx="4664686" cy="2081666"/>
                  <wp:effectExtent l="0" t="0" r="952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0452" cy="2084239"/>
                          </a:xfrm>
                          <a:prstGeom prst="rect">
                            <a:avLst/>
                          </a:prstGeom>
                        </pic:spPr>
                      </pic:pic>
                    </a:graphicData>
                  </a:graphic>
                </wp:inline>
              </w:drawing>
            </w:r>
          </w:p>
          <w:p w14:paraId="021A26F5" w14:textId="77777777" w:rsidR="00BE37C6" w:rsidRDefault="00BE37C6" w:rsidP="00BE37C6">
            <w:pPr>
              <w:pStyle w:val="ListParagraph"/>
              <w:ind w:left="823"/>
              <w:rPr>
                <w:rFonts w:asciiTheme="minorHAnsi" w:hAnsiTheme="minorHAnsi" w:cstheme="minorHAnsi"/>
                <w:sz w:val="24"/>
                <w:szCs w:val="24"/>
              </w:rPr>
            </w:pPr>
          </w:p>
          <w:p w14:paraId="347AB264" w14:textId="77777777" w:rsidR="00BE37C6" w:rsidRDefault="00BE37C6" w:rsidP="00BE37C6">
            <w:pPr>
              <w:pStyle w:val="ListParagraph"/>
              <w:ind w:left="823"/>
              <w:rPr>
                <w:rFonts w:asciiTheme="minorHAnsi" w:hAnsiTheme="minorHAnsi" w:cstheme="minorHAnsi"/>
                <w:sz w:val="24"/>
                <w:szCs w:val="24"/>
              </w:rPr>
            </w:pPr>
            <w:r>
              <w:rPr>
                <w:rFonts w:asciiTheme="minorHAnsi" w:hAnsiTheme="minorHAnsi" w:cstheme="minorHAnsi"/>
                <w:sz w:val="24"/>
                <w:szCs w:val="24"/>
              </w:rPr>
              <w:t>You will need to fill out the following:</w:t>
            </w:r>
          </w:p>
          <w:p w14:paraId="621A8616" w14:textId="77777777" w:rsidR="00BE37C6" w:rsidRDefault="00BE37C6" w:rsidP="00BE37C6">
            <w:pPr>
              <w:pStyle w:val="ListParagraph"/>
              <w:ind w:left="823"/>
              <w:rPr>
                <w:rFonts w:asciiTheme="minorHAnsi" w:hAnsiTheme="minorHAnsi" w:cstheme="minorHAnsi"/>
                <w:sz w:val="24"/>
                <w:szCs w:val="24"/>
              </w:rPr>
            </w:pPr>
          </w:p>
          <w:tbl>
            <w:tblPr>
              <w:tblStyle w:val="TableGrid"/>
              <w:tblW w:w="0" w:type="auto"/>
              <w:tblInd w:w="823" w:type="dxa"/>
              <w:tblLook w:val="04A0" w:firstRow="1" w:lastRow="0" w:firstColumn="1" w:lastColumn="0" w:noHBand="0" w:noVBand="1"/>
            </w:tblPr>
            <w:tblGrid>
              <w:gridCol w:w="3567"/>
              <w:gridCol w:w="3791"/>
            </w:tblGrid>
            <w:tr w:rsidR="0063542C" w:rsidRPr="0063542C" w14:paraId="394CA310" w14:textId="77777777" w:rsidTr="0063542C">
              <w:trPr>
                <w:trHeight w:val="278"/>
              </w:trPr>
              <w:tc>
                <w:tcPr>
                  <w:tcW w:w="3567" w:type="dxa"/>
                </w:tcPr>
                <w:p w14:paraId="05CFB64C" w14:textId="6BB71E4D" w:rsidR="00BE37C6" w:rsidRPr="0063542C" w:rsidRDefault="00BE37C6"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Give your new Business Network a Name</w:t>
                  </w:r>
                </w:p>
              </w:tc>
              <w:tc>
                <w:tcPr>
                  <w:tcW w:w="3791" w:type="dxa"/>
                </w:tcPr>
                <w:p w14:paraId="0C91328B" w14:textId="0DB5CA7D" w:rsidR="00BE37C6" w:rsidRPr="0063542C" w:rsidRDefault="00416703"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perishable-iot-network</w:t>
                  </w:r>
                </w:p>
              </w:tc>
            </w:tr>
            <w:tr w:rsidR="0063542C" w:rsidRPr="0063542C" w14:paraId="2B9FE51D" w14:textId="77777777" w:rsidTr="0063542C">
              <w:trPr>
                <w:trHeight w:val="255"/>
              </w:trPr>
              <w:tc>
                <w:tcPr>
                  <w:tcW w:w="3567" w:type="dxa"/>
                </w:tcPr>
                <w:p w14:paraId="4C1868DD" w14:textId="1225DAA1" w:rsidR="00BE37C6" w:rsidRPr="0063542C" w:rsidRDefault="00416703"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Describe what your Business Network will be used for:</w:t>
                  </w:r>
                </w:p>
              </w:tc>
              <w:tc>
                <w:tcPr>
                  <w:tcW w:w="3791" w:type="dxa"/>
                </w:tcPr>
                <w:p w14:paraId="5F7BCE22" w14:textId="51411553" w:rsidR="00BE37C6" w:rsidRPr="0063542C" w:rsidRDefault="00416703"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&lt;optional description&gt;</w:t>
                  </w:r>
                </w:p>
              </w:tc>
            </w:tr>
            <w:tr w:rsidR="0063542C" w:rsidRPr="0063542C" w14:paraId="4A265AD3" w14:textId="77777777" w:rsidTr="0063542C">
              <w:trPr>
                <w:trHeight w:val="255"/>
              </w:trPr>
              <w:tc>
                <w:tcPr>
                  <w:tcW w:w="3567" w:type="dxa"/>
                </w:tcPr>
                <w:p w14:paraId="30255F8E" w14:textId="48DBEBE4" w:rsidR="00BE37C6" w:rsidRPr="0063542C" w:rsidRDefault="00416703"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Give the network admin card that will be created a name</w:t>
                  </w:r>
                </w:p>
              </w:tc>
              <w:tc>
                <w:tcPr>
                  <w:tcW w:w="3791" w:type="dxa"/>
                </w:tcPr>
                <w:p w14:paraId="24CF9225" w14:textId="15B5727F" w:rsidR="00BE37C6" w:rsidRPr="0063542C" w:rsidRDefault="00416703"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&lt;optional will default as admin@networkname&gt;</w:t>
                  </w:r>
                </w:p>
              </w:tc>
            </w:tr>
            <w:tr w:rsidR="0063542C" w:rsidRPr="0063542C" w14:paraId="63D420A6" w14:textId="77777777" w:rsidTr="0063542C">
              <w:trPr>
                <w:trHeight w:val="255"/>
              </w:trPr>
              <w:tc>
                <w:tcPr>
                  <w:tcW w:w="3567" w:type="dxa"/>
                </w:tcPr>
                <w:p w14:paraId="3C773222" w14:textId="2091FC3F" w:rsidR="00BE37C6" w:rsidRPr="0063542C" w:rsidRDefault="00416703"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Choose a Business Net</w:t>
                  </w:r>
                  <w:r w:rsidR="00DC6F0D" w:rsidRPr="0063542C">
                    <w:rPr>
                      <w:rFonts w:asciiTheme="minorHAnsi" w:hAnsiTheme="minorHAnsi" w:cstheme="minorHAnsi"/>
                      <w:sz w:val="16"/>
                      <w:szCs w:val="24"/>
                    </w:rPr>
                    <w:t>work Definition to start with:</w:t>
                  </w:r>
                </w:p>
              </w:tc>
              <w:tc>
                <w:tcPr>
                  <w:tcW w:w="3791" w:type="dxa"/>
                </w:tcPr>
                <w:p w14:paraId="43CB2841" w14:textId="67031624" w:rsidR="00ED5F86" w:rsidRPr="0063542C" w:rsidRDefault="00ED5F86" w:rsidP="00BE37C6">
                  <w:pPr>
                    <w:pStyle w:val="ListParagraph"/>
                    <w:ind w:left="0"/>
                    <w:rPr>
                      <w:rFonts w:asciiTheme="minorHAnsi" w:hAnsiTheme="minorHAnsi" w:cstheme="minorHAnsi"/>
                      <w:sz w:val="16"/>
                      <w:szCs w:val="24"/>
                    </w:rPr>
                  </w:pPr>
                  <w:r w:rsidRPr="00ED5F86">
                    <w:rPr>
                      <w:rFonts w:asciiTheme="minorHAnsi" w:hAnsiTheme="minorHAnsi" w:cstheme="minorHAnsi"/>
                      <w:noProof/>
                      <w:sz w:val="16"/>
                      <w:szCs w:val="24"/>
                    </w:rPr>
                    <w:drawing>
                      <wp:inline distT="0" distB="0" distL="0" distR="0" wp14:anchorId="7C755C89" wp14:editId="6413A959">
                        <wp:extent cx="954140" cy="1115312"/>
                        <wp:effectExtent l="0" t="0" r="1143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62001" cy="1124501"/>
                                </a:xfrm>
                                <a:prstGeom prst="rect">
                                  <a:avLst/>
                                </a:prstGeom>
                              </pic:spPr>
                            </pic:pic>
                          </a:graphicData>
                        </a:graphic>
                      </wp:inline>
                    </w:drawing>
                  </w:r>
                </w:p>
              </w:tc>
            </w:tr>
          </w:tbl>
          <w:p w14:paraId="6C129AFF" w14:textId="77777777" w:rsidR="00BE37C6" w:rsidRDefault="00BE37C6" w:rsidP="00BE37C6">
            <w:pPr>
              <w:pStyle w:val="ListParagraph"/>
              <w:ind w:left="823"/>
              <w:rPr>
                <w:rFonts w:asciiTheme="minorHAnsi" w:hAnsiTheme="minorHAnsi" w:cstheme="minorHAnsi"/>
                <w:sz w:val="24"/>
                <w:szCs w:val="24"/>
              </w:rPr>
            </w:pPr>
          </w:p>
          <w:p w14:paraId="37420A04" w14:textId="77777777" w:rsidR="00BE37C6" w:rsidRDefault="00ED5F86" w:rsidP="00BE37C6">
            <w:pPr>
              <w:pStyle w:val="ListParagraph"/>
              <w:ind w:left="823"/>
              <w:rPr>
                <w:rFonts w:asciiTheme="minorHAnsi" w:hAnsiTheme="minorHAnsi" w:cstheme="minorHAnsi"/>
                <w:sz w:val="24"/>
                <w:szCs w:val="24"/>
              </w:rPr>
            </w:pPr>
            <w:r>
              <w:rPr>
                <w:rFonts w:asciiTheme="minorHAnsi" w:hAnsiTheme="minorHAnsi" w:cstheme="minorHAnsi"/>
                <w:sz w:val="24"/>
                <w:szCs w:val="24"/>
              </w:rPr>
              <w:t>Click the Deploy button on the right</w:t>
            </w:r>
            <w:r w:rsidR="00D208C2">
              <w:rPr>
                <w:rFonts w:asciiTheme="minorHAnsi" w:hAnsiTheme="minorHAnsi" w:cstheme="minorHAnsi"/>
                <w:sz w:val="24"/>
                <w:szCs w:val="24"/>
              </w:rPr>
              <w:t>.</w:t>
            </w:r>
          </w:p>
          <w:p w14:paraId="202F5A96" w14:textId="77777777" w:rsidR="00D208C2" w:rsidRDefault="00D208C2" w:rsidP="00BE37C6">
            <w:pPr>
              <w:pStyle w:val="ListParagraph"/>
              <w:ind w:left="823"/>
              <w:rPr>
                <w:rFonts w:asciiTheme="minorHAnsi" w:hAnsiTheme="minorHAnsi" w:cstheme="minorHAnsi"/>
                <w:sz w:val="24"/>
                <w:szCs w:val="24"/>
              </w:rPr>
            </w:pPr>
          </w:p>
          <w:p w14:paraId="1493ED3D" w14:textId="64B178A6" w:rsidR="00D208C2" w:rsidRDefault="00D208C2" w:rsidP="00BE37C6">
            <w:pPr>
              <w:pStyle w:val="ListParagraph"/>
              <w:ind w:left="823"/>
              <w:rPr>
                <w:rFonts w:asciiTheme="minorHAnsi" w:hAnsiTheme="minorHAnsi" w:cstheme="minorHAnsi"/>
                <w:sz w:val="24"/>
                <w:szCs w:val="24"/>
              </w:rPr>
            </w:pPr>
            <w:r w:rsidRPr="00D208C2">
              <w:rPr>
                <w:rFonts w:asciiTheme="minorHAnsi" w:hAnsiTheme="minorHAnsi" w:cstheme="minorHAnsi"/>
                <w:noProof/>
                <w:sz w:val="24"/>
                <w:szCs w:val="24"/>
              </w:rPr>
              <w:lastRenderedPageBreak/>
              <w:drawing>
                <wp:inline distT="0" distB="0" distL="0" distR="0" wp14:anchorId="076E567E" wp14:editId="72175487">
                  <wp:extent cx="1572977" cy="3866069"/>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90161" cy="3908304"/>
                          </a:xfrm>
                          <a:prstGeom prst="rect">
                            <a:avLst/>
                          </a:prstGeom>
                        </pic:spPr>
                      </pic:pic>
                    </a:graphicData>
                  </a:graphic>
                </wp:inline>
              </w:drawing>
            </w:r>
          </w:p>
          <w:p w14:paraId="5D90CCD5" w14:textId="77777777" w:rsidR="00ED5F86" w:rsidRDefault="00ED5F86" w:rsidP="00BE37C6">
            <w:pPr>
              <w:pStyle w:val="ListParagraph"/>
              <w:ind w:left="823"/>
              <w:rPr>
                <w:rFonts w:asciiTheme="minorHAnsi" w:hAnsiTheme="minorHAnsi" w:cstheme="minorHAnsi"/>
                <w:sz w:val="24"/>
                <w:szCs w:val="24"/>
              </w:rPr>
            </w:pPr>
          </w:p>
          <w:p w14:paraId="32BA5DCF" w14:textId="77777777" w:rsidR="00ED5F86" w:rsidRDefault="00D208C2" w:rsidP="00BE37C6">
            <w:pPr>
              <w:pStyle w:val="ListParagraph"/>
              <w:ind w:left="823"/>
              <w:rPr>
                <w:rFonts w:asciiTheme="minorHAnsi" w:hAnsiTheme="minorHAnsi" w:cstheme="minorHAnsi"/>
                <w:sz w:val="24"/>
                <w:szCs w:val="24"/>
              </w:rPr>
            </w:pPr>
            <w:r>
              <w:rPr>
                <w:rFonts w:asciiTheme="minorHAnsi" w:hAnsiTheme="minorHAnsi" w:cstheme="minorHAnsi"/>
                <w:sz w:val="24"/>
                <w:szCs w:val="24"/>
              </w:rPr>
              <w:t>You will then be returned to the main Composer page and you will see your new Business Network Card.</w:t>
            </w:r>
          </w:p>
          <w:p w14:paraId="0412A09B" w14:textId="77777777" w:rsidR="00D208C2" w:rsidRDefault="00D208C2" w:rsidP="00BE37C6">
            <w:pPr>
              <w:pStyle w:val="ListParagraph"/>
              <w:ind w:left="823"/>
              <w:rPr>
                <w:rFonts w:asciiTheme="minorHAnsi" w:hAnsiTheme="minorHAnsi" w:cstheme="minorHAnsi"/>
                <w:sz w:val="24"/>
                <w:szCs w:val="24"/>
              </w:rPr>
            </w:pPr>
          </w:p>
          <w:p w14:paraId="5D95549E" w14:textId="3B1EDB2E" w:rsidR="00D208C2" w:rsidRDefault="00D208C2" w:rsidP="00BE37C6">
            <w:pPr>
              <w:pStyle w:val="ListParagraph"/>
              <w:ind w:left="823"/>
              <w:rPr>
                <w:rFonts w:asciiTheme="minorHAnsi" w:hAnsiTheme="minorHAnsi" w:cstheme="minorHAnsi"/>
                <w:sz w:val="24"/>
                <w:szCs w:val="24"/>
              </w:rPr>
            </w:pPr>
            <w:r w:rsidRPr="00D208C2">
              <w:rPr>
                <w:rFonts w:asciiTheme="minorHAnsi" w:hAnsiTheme="minorHAnsi" w:cstheme="minorHAnsi"/>
                <w:noProof/>
                <w:sz w:val="24"/>
                <w:szCs w:val="24"/>
              </w:rPr>
              <w:drawing>
                <wp:inline distT="0" distB="0" distL="0" distR="0" wp14:anchorId="29CB580B" wp14:editId="7A91EDA2">
                  <wp:extent cx="1239600" cy="1808669"/>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45948" cy="1817931"/>
                          </a:xfrm>
                          <a:prstGeom prst="rect">
                            <a:avLst/>
                          </a:prstGeom>
                        </pic:spPr>
                      </pic:pic>
                    </a:graphicData>
                  </a:graphic>
                </wp:inline>
              </w:drawing>
            </w:r>
          </w:p>
          <w:p w14:paraId="4B5647ED" w14:textId="77777777" w:rsidR="00D208C2" w:rsidRDefault="00D208C2" w:rsidP="00BE37C6">
            <w:pPr>
              <w:pStyle w:val="ListParagraph"/>
              <w:ind w:left="823"/>
              <w:rPr>
                <w:rFonts w:asciiTheme="minorHAnsi" w:hAnsiTheme="minorHAnsi" w:cstheme="minorHAnsi"/>
                <w:sz w:val="24"/>
                <w:szCs w:val="24"/>
              </w:rPr>
            </w:pPr>
          </w:p>
          <w:p w14:paraId="683BC796" w14:textId="5864B955" w:rsidR="00D208C2" w:rsidRDefault="00D208C2" w:rsidP="00BE37C6">
            <w:pPr>
              <w:pStyle w:val="ListParagraph"/>
              <w:ind w:left="823"/>
              <w:rPr>
                <w:rFonts w:asciiTheme="minorHAnsi" w:hAnsiTheme="minorHAnsi" w:cstheme="minorHAnsi"/>
                <w:sz w:val="24"/>
                <w:szCs w:val="24"/>
              </w:rPr>
            </w:pPr>
            <w:r>
              <w:rPr>
                <w:rFonts w:asciiTheme="minorHAnsi" w:hAnsiTheme="minorHAnsi" w:cstheme="minorHAnsi"/>
                <w:sz w:val="24"/>
                <w:szCs w:val="24"/>
              </w:rPr>
              <w:t>Click the Connect now -&gt; button at the bottom of the card.</w:t>
            </w:r>
          </w:p>
          <w:p w14:paraId="7C04C1EE" w14:textId="77777777" w:rsidR="00ED5F86" w:rsidRPr="00224255" w:rsidRDefault="00ED5F86" w:rsidP="00BE37C6">
            <w:pPr>
              <w:pStyle w:val="ListParagraph"/>
              <w:ind w:left="823"/>
              <w:rPr>
                <w:rFonts w:asciiTheme="minorHAnsi" w:hAnsiTheme="minorHAnsi" w:cstheme="minorHAnsi"/>
                <w:sz w:val="24"/>
                <w:szCs w:val="24"/>
              </w:rPr>
            </w:pPr>
          </w:p>
          <w:p w14:paraId="250C2476" w14:textId="312FFFF6" w:rsidR="00A31355" w:rsidRDefault="00DA726F" w:rsidP="00A31355">
            <w:pPr>
              <w:pStyle w:val="ListParagraph"/>
              <w:numPr>
                <w:ilvl w:val="0"/>
                <w:numId w:val="10"/>
              </w:numPr>
              <w:rPr>
                <w:rFonts w:asciiTheme="minorHAnsi" w:hAnsiTheme="minorHAnsi" w:cstheme="minorHAnsi"/>
                <w:sz w:val="24"/>
                <w:szCs w:val="24"/>
              </w:rPr>
            </w:pPr>
            <w:r>
              <w:rPr>
                <w:rFonts w:asciiTheme="minorHAnsi" w:hAnsiTheme="minorHAnsi" w:cstheme="minorHAnsi"/>
                <w:sz w:val="24"/>
                <w:szCs w:val="24"/>
              </w:rPr>
              <w:t>Explore</w:t>
            </w:r>
            <w:r w:rsidR="00595DA7">
              <w:rPr>
                <w:rFonts w:asciiTheme="minorHAnsi" w:hAnsiTheme="minorHAnsi" w:cstheme="minorHAnsi"/>
                <w:sz w:val="24"/>
                <w:szCs w:val="24"/>
              </w:rPr>
              <w:t xml:space="preserve"> the network</w:t>
            </w:r>
            <w:r>
              <w:rPr>
                <w:rFonts w:asciiTheme="minorHAnsi" w:hAnsiTheme="minorHAnsi" w:cstheme="minorHAnsi"/>
                <w:sz w:val="24"/>
                <w:szCs w:val="24"/>
              </w:rPr>
              <w:t xml:space="preserve"> template</w:t>
            </w:r>
          </w:p>
          <w:p w14:paraId="396DBEE0" w14:textId="77777777" w:rsidR="009B5C78" w:rsidRDefault="009B5C78" w:rsidP="009B5C78">
            <w:pPr>
              <w:pStyle w:val="ListParagraph"/>
              <w:ind w:left="823"/>
              <w:rPr>
                <w:rFonts w:asciiTheme="minorHAnsi" w:hAnsiTheme="minorHAnsi" w:cstheme="minorHAnsi"/>
                <w:sz w:val="24"/>
                <w:szCs w:val="24"/>
              </w:rPr>
            </w:pPr>
          </w:p>
          <w:p w14:paraId="424077BC" w14:textId="77777777" w:rsidR="009B5C78" w:rsidRDefault="009B5C78" w:rsidP="009B5C78">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As we saw earlier, there is a README.md file which describes the network. In this case, there are 3 types of Participants, Growers, Importers, and Shippers. They interact with 2 types of Assets, Contracts and Shipments. </w:t>
            </w:r>
            <w:r>
              <w:rPr>
                <w:rFonts w:asciiTheme="minorHAnsi" w:hAnsiTheme="minorHAnsi" w:cstheme="minorHAnsi"/>
                <w:sz w:val="24"/>
                <w:szCs w:val="24"/>
              </w:rPr>
              <w:lastRenderedPageBreak/>
              <w:t>There are 3 types of transactions, ShipmentReceived, TemperatureReading and SetupDemo.</w:t>
            </w:r>
          </w:p>
          <w:p w14:paraId="72FA088B" w14:textId="77777777" w:rsidR="009B5C78" w:rsidRDefault="009B5C78" w:rsidP="009B5C78">
            <w:pPr>
              <w:pStyle w:val="ListParagraph"/>
              <w:ind w:left="823"/>
              <w:rPr>
                <w:rFonts w:asciiTheme="minorHAnsi" w:hAnsiTheme="minorHAnsi" w:cstheme="minorHAnsi"/>
                <w:sz w:val="24"/>
                <w:szCs w:val="24"/>
              </w:rPr>
            </w:pPr>
          </w:p>
          <w:p w14:paraId="4F870EC7" w14:textId="77777777" w:rsidR="009B5C78" w:rsidRDefault="009B5C78" w:rsidP="009B5C78">
            <w:pPr>
              <w:pStyle w:val="ListParagraph"/>
              <w:ind w:left="823"/>
              <w:rPr>
                <w:rFonts w:asciiTheme="minorHAnsi" w:hAnsiTheme="minorHAnsi" w:cstheme="minorHAnsi"/>
                <w:sz w:val="24"/>
                <w:szCs w:val="24"/>
              </w:rPr>
            </w:pPr>
            <w:r>
              <w:rPr>
                <w:rFonts w:asciiTheme="minorHAnsi" w:hAnsiTheme="minorHAnsi" w:cstheme="minorHAnsi"/>
                <w:sz w:val="24"/>
                <w:szCs w:val="24"/>
              </w:rPr>
              <w:t>You can see the definitions of all these by looking at the Model File.</w:t>
            </w:r>
          </w:p>
          <w:p w14:paraId="0B4EC5BB" w14:textId="77777777" w:rsidR="009B5C78" w:rsidRDefault="009B5C78" w:rsidP="009B5C78">
            <w:pPr>
              <w:pStyle w:val="ListParagraph"/>
              <w:ind w:left="823"/>
              <w:rPr>
                <w:rFonts w:asciiTheme="minorHAnsi" w:hAnsiTheme="minorHAnsi" w:cstheme="minorHAnsi"/>
                <w:sz w:val="24"/>
                <w:szCs w:val="24"/>
              </w:rPr>
            </w:pPr>
          </w:p>
          <w:p w14:paraId="0A8FEE53" w14:textId="77777777" w:rsidR="009B5C78" w:rsidRDefault="009B5C78" w:rsidP="009B5C78">
            <w:pPr>
              <w:pStyle w:val="ListParagraph"/>
              <w:ind w:left="823"/>
              <w:rPr>
                <w:rFonts w:asciiTheme="minorHAnsi" w:hAnsiTheme="minorHAnsi" w:cstheme="minorHAnsi"/>
                <w:sz w:val="24"/>
                <w:szCs w:val="24"/>
              </w:rPr>
            </w:pPr>
            <w:r>
              <w:rPr>
                <w:rFonts w:asciiTheme="minorHAnsi" w:hAnsiTheme="minorHAnsi" w:cstheme="minorHAnsi"/>
                <w:sz w:val="24"/>
                <w:szCs w:val="24"/>
              </w:rPr>
              <w:t>You can see what happens during these transactions by reviewing the Script File.</w:t>
            </w:r>
          </w:p>
          <w:p w14:paraId="4EB69FFF" w14:textId="77777777" w:rsidR="009B5C78" w:rsidRDefault="009B5C78" w:rsidP="009B5C78">
            <w:pPr>
              <w:pStyle w:val="ListParagraph"/>
              <w:ind w:left="823"/>
              <w:rPr>
                <w:rFonts w:asciiTheme="minorHAnsi" w:hAnsiTheme="minorHAnsi" w:cstheme="minorHAnsi"/>
                <w:sz w:val="24"/>
                <w:szCs w:val="24"/>
              </w:rPr>
            </w:pPr>
          </w:p>
          <w:p w14:paraId="7F52877D" w14:textId="7AB31A21" w:rsidR="009B5C78" w:rsidRDefault="009B5C78" w:rsidP="009B5C78">
            <w:pPr>
              <w:pStyle w:val="ListParagraph"/>
              <w:ind w:left="823"/>
              <w:rPr>
                <w:rFonts w:asciiTheme="minorHAnsi" w:hAnsiTheme="minorHAnsi" w:cstheme="minorHAnsi"/>
                <w:sz w:val="24"/>
                <w:szCs w:val="24"/>
              </w:rPr>
            </w:pPr>
            <w:r>
              <w:rPr>
                <w:rFonts w:asciiTheme="minorHAnsi" w:hAnsiTheme="minorHAnsi" w:cstheme="minorHAnsi"/>
                <w:sz w:val="24"/>
                <w:szCs w:val="24"/>
              </w:rPr>
              <w:t>For this exercise, we’re going to make a few modifications to this model. The changes will include:</w:t>
            </w:r>
          </w:p>
          <w:p w14:paraId="43FE5D86" w14:textId="7D850449" w:rsidR="009B5C78" w:rsidRDefault="009B5C78" w:rsidP="009B5C78">
            <w:pPr>
              <w:pStyle w:val="ListParagraph"/>
              <w:numPr>
                <w:ilvl w:val="0"/>
                <w:numId w:val="18"/>
              </w:numPr>
              <w:rPr>
                <w:rFonts w:asciiTheme="minorHAnsi" w:hAnsiTheme="minorHAnsi" w:cstheme="minorHAnsi"/>
                <w:sz w:val="24"/>
                <w:szCs w:val="24"/>
              </w:rPr>
            </w:pPr>
            <w:r>
              <w:rPr>
                <w:rFonts w:asciiTheme="minorHAnsi" w:hAnsiTheme="minorHAnsi" w:cstheme="minorHAnsi"/>
                <w:sz w:val="24"/>
                <w:szCs w:val="24"/>
              </w:rPr>
              <w:t>Adding a GPS Reading</w:t>
            </w:r>
            <w:r w:rsidR="00533C92">
              <w:rPr>
                <w:rFonts w:asciiTheme="minorHAnsi" w:hAnsiTheme="minorHAnsi" w:cstheme="minorHAnsi"/>
                <w:sz w:val="24"/>
                <w:szCs w:val="24"/>
              </w:rPr>
              <w:t xml:space="preserve"> transaction</w:t>
            </w:r>
            <w:r>
              <w:rPr>
                <w:rFonts w:asciiTheme="minorHAnsi" w:hAnsiTheme="minorHAnsi" w:cstheme="minorHAnsi"/>
                <w:sz w:val="24"/>
                <w:szCs w:val="24"/>
              </w:rPr>
              <w:t xml:space="preserve"> from a sensor in the shipping container to note the current location using a Lat/Lng reading.</w:t>
            </w:r>
          </w:p>
          <w:p w14:paraId="611D592C" w14:textId="4C43511D" w:rsidR="009B5C78" w:rsidRDefault="009B5C78" w:rsidP="009B5C78">
            <w:pPr>
              <w:pStyle w:val="ListParagraph"/>
              <w:numPr>
                <w:ilvl w:val="0"/>
                <w:numId w:val="18"/>
              </w:numPr>
              <w:rPr>
                <w:rFonts w:asciiTheme="minorHAnsi" w:hAnsiTheme="minorHAnsi" w:cstheme="minorHAnsi"/>
                <w:sz w:val="24"/>
                <w:szCs w:val="24"/>
              </w:rPr>
            </w:pPr>
            <w:r>
              <w:rPr>
                <w:rFonts w:asciiTheme="minorHAnsi" w:hAnsiTheme="minorHAnsi" w:cstheme="minorHAnsi"/>
                <w:sz w:val="24"/>
                <w:szCs w:val="24"/>
              </w:rPr>
              <w:t>Add an event notification when the Temperature Reading is above the threshold</w:t>
            </w:r>
          </w:p>
          <w:p w14:paraId="7CDB8636" w14:textId="7CCBF0F3" w:rsidR="00533C92" w:rsidRDefault="00533C92" w:rsidP="009B5C78">
            <w:pPr>
              <w:pStyle w:val="ListParagraph"/>
              <w:numPr>
                <w:ilvl w:val="0"/>
                <w:numId w:val="18"/>
              </w:numPr>
              <w:rPr>
                <w:rFonts w:asciiTheme="minorHAnsi" w:hAnsiTheme="minorHAnsi" w:cstheme="minorHAnsi"/>
                <w:sz w:val="24"/>
                <w:szCs w:val="24"/>
              </w:rPr>
            </w:pPr>
            <w:r>
              <w:rPr>
                <w:rFonts w:asciiTheme="minorHAnsi" w:hAnsiTheme="minorHAnsi" w:cstheme="minorHAnsi"/>
                <w:sz w:val="24"/>
                <w:szCs w:val="24"/>
              </w:rPr>
              <w:t>Add an event notification when the ship arrives in port</w:t>
            </w:r>
          </w:p>
          <w:p w14:paraId="36E78F8A" w14:textId="73026671" w:rsidR="00533C92" w:rsidRPr="009B5C78" w:rsidRDefault="00533C92" w:rsidP="009B5C78">
            <w:pPr>
              <w:pStyle w:val="ListParagraph"/>
              <w:numPr>
                <w:ilvl w:val="0"/>
                <w:numId w:val="18"/>
              </w:numPr>
              <w:rPr>
                <w:rFonts w:asciiTheme="minorHAnsi" w:hAnsiTheme="minorHAnsi" w:cstheme="minorHAnsi"/>
                <w:sz w:val="24"/>
                <w:szCs w:val="24"/>
              </w:rPr>
            </w:pPr>
            <w:r>
              <w:rPr>
                <w:rFonts w:asciiTheme="minorHAnsi" w:hAnsiTheme="minorHAnsi" w:cstheme="minorHAnsi"/>
                <w:sz w:val="24"/>
                <w:szCs w:val="24"/>
              </w:rPr>
              <w:t>Modify the temperature reading transaction chaincode to create the event if it is above the contractual threshold</w:t>
            </w:r>
          </w:p>
          <w:p w14:paraId="3E3E3167" w14:textId="77777777" w:rsidR="009B5C78" w:rsidRDefault="009B5C78" w:rsidP="009B5C78">
            <w:pPr>
              <w:pStyle w:val="ListParagraph"/>
              <w:ind w:left="823"/>
              <w:rPr>
                <w:rFonts w:asciiTheme="minorHAnsi" w:hAnsiTheme="minorHAnsi" w:cstheme="minorHAnsi"/>
                <w:sz w:val="24"/>
                <w:szCs w:val="24"/>
              </w:rPr>
            </w:pPr>
          </w:p>
          <w:p w14:paraId="197B5A35" w14:textId="2EAFE8E2" w:rsidR="00DA726F" w:rsidRDefault="00C11EF1" w:rsidP="00A31355">
            <w:pPr>
              <w:pStyle w:val="ListParagraph"/>
              <w:numPr>
                <w:ilvl w:val="0"/>
                <w:numId w:val="10"/>
              </w:numPr>
              <w:rPr>
                <w:rFonts w:asciiTheme="minorHAnsi" w:hAnsiTheme="minorHAnsi" w:cstheme="minorHAnsi"/>
                <w:sz w:val="24"/>
                <w:szCs w:val="24"/>
              </w:rPr>
            </w:pPr>
            <w:r>
              <w:rPr>
                <w:rFonts w:asciiTheme="minorHAnsi" w:hAnsiTheme="minorHAnsi" w:cstheme="minorHAnsi"/>
                <w:sz w:val="24"/>
                <w:szCs w:val="24"/>
              </w:rPr>
              <w:t>Add IoT components to the network model</w:t>
            </w:r>
          </w:p>
          <w:p w14:paraId="11CDD27E" w14:textId="77777777" w:rsidR="0019639F" w:rsidRDefault="0019639F" w:rsidP="0019639F">
            <w:pPr>
              <w:pStyle w:val="ListParagraph"/>
              <w:ind w:left="823"/>
              <w:rPr>
                <w:rFonts w:asciiTheme="minorHAnsi" w:hAnsiTheme="minorHAnsi" w:cstheme="minorHAnsi"/>
                <w:sz w:val="24"/>
                <w:szCs w:val="24"/>
              </w:rPr>
            </w:pPr>
          </w:p>
          <w:p w14:paraId="42D5A5F9" w14:textId="194D1D19" w:rsidR="0019639F" w:rsidRDefault="0019639F"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In the Composer editor, click on the Model File models/perishable.cto link on the right.</w:t>
            </w:r>
          </w:p>
          <w:p w14:paraId="3E62012E" w14:textId="77777777" w:rsidR="0019639F" w:rsidRDefault="0019639F" w:rsidP="0019639F">
            <w:pPr>
              <w:pStyle w:val="ListParagraph"/>
              <w:ind w:left="823"/>
              <w:rPr>
                <w:rFonts w:asciiTheme="minorHAnsi" w:hAnsiTheme="minorHAnsi" w:cstheme="minorHAnsi"/>
                <w:sz w:val="24"/>
                <w:szCs w:val="24"/>
              </w:rPr>
            </w:pPr>
          </w:p>
          <w:p w14:paraId="1CD75C9A" w14:textId="7CC655F1" w:rsidR="0019639F" w:rsidRPr="0019639F" w:rsidRDefault="0019639F"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In the editor for the models/perishable.cto, below the enum ShipmentStatus, we will add the following lines. This will define the valid values for a directional reading on a compass. This will help to validate the GPS readings.</w:t>
            </w:r>
          </w:p>
          <w:p w14:paraId="31EA1F8F" w14:textId="77777777" w:rsidR="0019639F" w:rsidRDefault="0019639F" w:rsidP="0019639F">
            <w:pPr>
              <w:pStyle w:val="ListParagraph"/>
              <w:ind w:left="823"/>
              <w:rPr>
                <w:rFonts w:asciiTheme="minorHAnsi" w:hAnsiTheme="minorHAnsi" w:cstheme="minorHAnsi"/>
                <w:sz w:val="24"/>
                <w:szCs w:val="24"/>
              </w:rPr>
            </w:pPr>
          </w:p>
          <w:p w14:paraId="514C6A93"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w:t>
            </w:r>
          </w:p>
          <w:p w14:paraId="7BA16902"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 Directions of the compass</w:t>
            </w:r>
          </w:p>
          <w:p w14:paraId="7A4674B3"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w:t>
            </w:r>
          </w:p>
          <w:p w14:paraId="7BF7E458"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enum CompassDirection {</w:t>
            </w:r>
          </w:p>
          <w:p w14:paraId="700004C5"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N</w:t>
            </w:r>
          </w:p>
          <w:p w14:paraId="4BC3DCB2"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S</w:t>
            </w:r>
          </w:p>
          <w:p w14:paraId="33F67E7E"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E</w:t>
            </w:r>
          </w:p>
          <w:p w14:paraId="125F7BD9"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W</w:t>
            </w:r>
          </w:p>
          <w:p w14:paraId="1578877C" w14:textId="69130A78"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w:t>
            </w:r>
          </w:p>
          <w:p w14:paraId="2010E2B3" w14:textId="77777777" w:rsidR="0019639F" w:rsidRDefault="0019639F" w:rsidP="0019639F">
            <w:pPr>
              <w:pStyle w:val="ListParagraph"/>
              <w:ind w:left="823"/>
              <w:rPr>
                <w:rFonts w:asciiTheme="minorHAnsi" w:hAnsiTheme="minorHAnsi" w:cstheme="minorHAnsi"/>
                <w:sz w:val="24"/>
                <w:szCs w:val="24"/>
              </w:rPr>
            </w:pPr>
          </w:p>
          <w:p w14:paraId="4BF25A57" w14:textId="5435D6DC" w:rsidR="0019639F" w:rsidRDefault="0019639F"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Create a transaction definition to handle the GPS readings. Below the </w:t>
            </w:r>
            <w:r w:rsidR="00A8672C">
              <w:rPr>
                <w:rFonts w:asciiTheme="minorHAnsi" w:hAnsiTheme="minorHAnsi" w:cstheme="minorHAnsi"/>
                <w:sz w:val="24"/>
                <w:szCs w:val="24"/>
              </w:rPr>
              <w:t>ShipmentReceived</w:t>
            </w:r>
            <w:r>
              <w:rPr>
                <w:rFonts w:asciiTheme="minorHAnsi" w:hAnsiTheme="minorHAnsi" w:cstheme="minorHAnsi"/>
                <w:sz w:val="24"/>
                <w:szCs w:val="24"/>
              </w:rPr>
              <w:t xml:space="preserve"> transaction definition, copy and paste the following lines.</w:t>
            </w:r>
          </w:p>
          <w:p w14:paraId="106E4A88" w14:textId="77777777" w:rsidR="0019639F" w:rsidRDefault="0019639F" w:rsidP="0019639F">
            <w:pPr>
              <w:pStyle w:val="ListParagraph"/>
              <w:ind w:left="823"/>
              <w:rPr>
                <w:rFonts w:asciiTheme="minorHAnsi" w:hAnsiTheme="minorHAnsi" w:cstheme="minorHAnsi"/>
                <w:sz w:val="24"/>
                <w:szCs w:val="24"/>
              </w:rPr>
            </w:pPr>
          </w:p>
          <w:p w14:paraId="12E7D339"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w:t>
            </w:r>
          </w:p>
          <w:p w14:paraId="629EF4A7"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 A GPS reading for a shipment. E.g. received from a </w:t>
            </w:r>
            <w:r w:rsidRPr="0019639F">
              <w:rPr>
                <w:rFonts w:ascii="Courier New" w:hAnsi="Courier New" w:cs="Courier New"/>
                <w:sz w:val="24"/>
                <w:szCs w:val="24"/>
              </w:rPr>
              <w:lastRenderedPageBreak/>
              <w:t>device</w:t>
            </w:r>
          </w:p>
          <w:p w14:paraId="071CA30B"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 within a shipping container</w:t>
            </w:r>
          </w:p>
          <w:p w14:paraId="70A79C3C"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w:t>
            </w:r>
          </w:p>
          <w:p w14:paraId="69218F53"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transaction GpsReading extends ShipmentTransaction {</w:t>
            </w:r>
          </w:p>
          <w:p w14:paraId="478441C9"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String readingTime</w:t>
            </w:r>
          </w:p>
          <w:p w14:paraId="37DCA5AB"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String readingDate</w:t>
            </w:r>
          </w:p>
          <w:p w14:paraId="26CC6F4F"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String latitude</w:t>
            </w:r>
          </w:p>
          <w:p w14:paraId="0BD6E98B"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CompassDirection latitudeDir</w:t>
            </w:r>
          </w:p>
          <w:p w14:paraId="4ECA23AE"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String longitude</w:t>
            </w:r>
          </w:p>
          <w:p w14:paraId="3BC7AE2A"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CompassDirection longitudeDir</w:t>
            </w:r>
          </w:p>
          <w:p w14:paraId="66A4A1F2" w14:textId="767166EF"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w:t>
            </w:r>
          </w:p>
          <w:p w14:paraId="54E5B786" w14:textId="77777777" w:rsidR="0019639F" w:rsidRDefault="0019639F" w:rsidP="0019639F">
            <w:pPr>
              <w:pStyle w:val="ListParagraph"/>
              <w:ind w:left="823"/>
              <w:rPr>
                <w:rFonts w:asciiTheme="minorHAnsi" w:hAnsiTheme="minorHAnsi" w:cstheme="minorHAnsi"/>
                <w:sz w:val="24"/>
                <w:szCs w:val="24"/>
              </w:rPr>
            </w:pPr>
          </w:p>
          <w:p w14:paraId="0BBE7E21" w14:textId="7786CB51" w:rsidR="0019639F" w:rsidRDefault="0019639F"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Note the CompassDirection latitudeDir and CompassDirection longitudeDir attributes. This is using the Enumerated value we created above.</w:t>
            </w:r>
          </w:p>
          <w:p w14:paraId="25F9616D" w14:textId="77777777" w:rsidR="0019639F" w:rsidRDefault="0019639F" w:rsidP="0019639F">
            <w:pPr>
              <w:pStyle w:val="ListParagraph"/>
              <w:ind w:left="823"/>
              <w:rPr>
                <w:rFonts w:asciiTheme="minorHAnsi" w:hAnsiTheme="minorHAnsi" w:cstheme="minorHAnsi"/>
                <w:sz w:val="24"/>
                <w:szCs w:val="24"/>
              </w:rPr>
            </w:pPr>
          </w:p>
          <w:p w14:paraId="35FF9103" w14:textId="77777777" w:rsidR="00163A53" w:rsidRDefault="00163A53"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To store the GPS readings, we will add them to the Shipment asset as an array of values. Find the asset Shipment identified by shipmentId entry and make the highlighted change.</w:t>
            </w:r>
          </w:p>
          <w:p w14:paraId="26DB60FC" w14:textId="77777777" w:rsidR="00163A53" w:rsidRDefault="00163A53" w:rsidP="0019639F">
            <w:pPr>
              <w:pStyle w:val="ListParagraph"/>
              <w:ind w:left="823"/>
              <w:rPr>
                <w:rFonts w:asciiTheme="minorHAnsi" w:hAnsiTheme="minorHAnsi" w:cstheme="minorHAnsi"/>
                <w:sz w:val="24"/>
                <w:szCs w:val="24"/>
              </w:rPr>
            </w:pPr>
          </w:p>
          <w:p w14:paraId="21BC920C"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w:t>
            </w:r>
          </w:p>
          <w:p w14:paraId="5A3BA568"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 A shipment being tracked as an asset on the ledger</w:t>
            </w:r>
          </w:p>
          <w:p w14:paraId="3D4578D3"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w:t>
            </w:r>
          </w:p>
          <w:p w14:paraId="2D38FBAA"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asset Shipment identified by shipmentId {</w:t>
            </w:r>
          </w:p>
          <w:p w14:paraId="7E1B6765"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String shipmentId</w:t>
            </w:r>
          </w:p>
          <w:p w14:paraId="7C5A8832"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ProductType type</w:t>
            </w:r>
          </w:p>
          <w:p w14:paraId="3827E5C5"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ShipmentStatus status</w:t>
            </w:r>
          </w:p>
          <w:p w14:paraId="6DA676ED"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Long unitCount</w:t>
            </w:r>
          </w:p>
          <w:p w14:paraId="262D636D" w14:textId="77777777" w:rsid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TemperatureReading[] temperatureReadings optional</w:t>
            </w:r>
          </w:p>
          <w:p w14:paraId="7B24F9E4" w14:textId="3EDC5FBD" w:rsidR="00163A53" w:rsidRPr="00163A53" w:rsidRDefault="00163A53" w:rsidP="00163A53">
            <w:pPr>
              <w:pStyle w:val="ListParagraph"/>
              <w:ind w:left="823"/>
              <w:rPr>
                <w:rFonts w:ascii="Courier New" w:hAnsi="Courier New" w:cs="Courier New"/>
                <w:sz w:val="24"/>
                <w:szCs w:val="24"/>
              </w:rPr>
            </w:pPr>
            <w:r>
              <w:rPr>
                <w:rFonts w:ascii="Courier New" w:hAnsi="Courier New" w:cs="Courier New"/>
                <w:sz w:val="24"/>
                <w:szCs w:val="24"/>
              </w:rPr>
              <w:t xml:space="preserve">  </w:t>
            </w:r>
            <w:r w:rsidRPr="00163A53">
              <w:rPr>
                <w:rFonts w:ascii="Courier New" w:hAnsi="Courier New" w:cs="Courier New"/>
                <w:sz w:val="24"/>
                <w:szCs w:val="24"/>
                <w:highlight w:val="green"/>
              </w:rPr>
              <w:t>o GpsReading[] gpsReadings optional</w:t>
            </w:r>
          </w:p>
          <w:p w14:paraId="364C13DB"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--&gt; Contract contract</w:t>
            </w:r>
          </w:p>
          <w:p w14:paraId="1664223A" w14:textId="1FA2886F"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w:t>
            </w:r>
          </w:p>
          <w:p w14:paraId="286ADE35" w14:textId="77777777" w:rsidR="00163A53" w:rsidRDefault="00163A53" w:rsidP="0019639F">
            <w:pPr>
              <w:pStyle w:val="ListParagraph"/>
              <w:ind w:left="823"/>
              <w:rPr>
                <w:rFonts w:asciiTheme="minorHAnsi" w:hAnsiTheme="minorHAnsi" w:cstheme="minorHAnsi"/>
                <w:sz w:val="24"/>
                <w:szCs w:val="24"/>
              </w:rPr>
            </w:pPr>
          </w:p>
          <w:p w14:paraId="3958D5ED" w14:textId="77777777" w:rsidR="00163A53" w:rsidRDefault="00163A53"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The gpsReadings attribute is optional because you can have a Shipment asset that has no GPS Readings yet.</w:t>
            </w:r>
          </w:p>
          <w:p w14:paraId="2751B2DF" w14:textId="77777777" w:rsidR="00163A53" w:rsidRDefault="00163A53" w:rsidP="0019639F">
            <w:pPr>
              <w:pStyle w:val="ListParagraph"/>
              <w:ind w:left="823"/>
              <w:rPr>
                <w:rFonts w:asciiTheme="minorHAnsi" w:hAnsiTheme="minorHAnsi" w:cstheme="minorHAnsi"/>
                <w:sz w:val="24"/>
                <w:szCs w:val="24"/>
              </w:rPr>
            </w:pPr>
          </w:p>
          <w:p w14:paraId="56697574" w14:textId="43D7314B" w:rsidR="00163A53" w:rsidRDefault="00163A53"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Now, let’s create the definition of our two new events. At the bottom of the model file, paste the following lines.</w:t>
            </w:r>
          </w:p>
          <w:p w14:paraId="318AF2C6" w14:textId="77777777" w:rsidR="00163A53" w:rsidRDefault="00163A53" w:rsidP="0019639F">
            <w:pPr>
              <w:pStyle w:val="ListParagraph"/>
              <w:ind w:left="823"/>
              <w:rPr>
                <w:rFonts w:asciiTheme="minorHAnsi" w:hAnsiTheme="minorHAnsi" w:cstheme="minorHAnsi"/>
                <w:sz w:val="24"/>
                <w:szCs w:val="24"/>
              </w:rPr>
            </w:pPr>
          </w:p>
          <w:p w14:paraId="3C459C26"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w:t>
            </w:r>
          </w:p>
          <w:p w14:paraId="55843AF1"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 An event - when the temperature goes outside the agreed-upon boundaries</w:t>
            </w:r>
          </w:p>
          <w:p w14:paraId="4CD600EC"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w:t>
            </w:r>
          </w:p>
          <w:p w14:paraId="48EE419D"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event TemperatureThresholdEvent {</w:t>
            </w:r>
          </w:p>
          <w:p w14:paraId="775802BE"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String message</w:t>
            </w:r>
          </w:p>
          <w:p w14:paraId="066E23A5"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lastRenderedPageBreak/>
              <w:t xml:space="preserve">  o Double temperature</w:t>
            </w:r>
          </w:p>
          <w:p w14:paraId="4A5A24B7"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--&gt; Shipment shipment</w:t>
            </w:r>
          </w:p>
          <w:p w14:paraId="7F3F6E06"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w:t>
            </w:r>
          </w:p>
          <w:p w14:paraId="3F6CCB73"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w:t>
            </w:r>
          </w:p>
          <w:p w14:paraId="4BC5CA93"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w:t>
            </w:r>
          </w:p>
          <w:p w14:paraId="7DF95466"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 An event - when the ship arrives at the port</w:t>
            </w:r>
          </w:p>
          <w:p w14:paraId="6127B594"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w:t>
            </w:r>
          </w:p>
          <w:p w14:paraId="4B6DD797"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event ShipmentInPortEvent {</w:t>
            </w:r>
          </w:p>
          <w:p w14:paraId="4FF49A1D"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String message</w:t>
            </w:r>
          </w:p>
          <w:p w14:paraId="75C937B4"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--&gt; Shipment shipment</w:t>
            </w:r>
          </w:p>
          <w:p w14:paraId="4E98F2B7" w14:textId="436AE72E"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w:t>
            </w:r>
          </w:p>
          <w:p w14:paraId="2013C981" w14:textId="77777777" w:rsidR="00163A53" w:rsidRDefault="00163A53" w:rsidP="0019639F">
            <w:pPr>
              <w:pStyle w:val="ListParagraph"/>
              <w:ind w:left="823"/>
              <w:rPr>
                <w:rFonts w:asciiTheme="minorHAnsi" w:hAnsiTheme="minorHAnsi" w:cstheme="minorHAnsi"/>
                <w:sz w:val="24"/>
                <w:szCs w:val="24"/>
              </w:rPr>
            </w:pPr>
          </w:p>
          <w:p w14:paraId="32261CA0" w14:textId="19DBCA13" w:rsidR="00163A53" w:rsidRDefault="00163A53"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Click the Update button off to the lower left.</w:t>
            </w:r>
          </w:p>
          <w:p w14:paraId="4FEF5511" w14:textId="77777777" w:rsidR="00163A53" w:rsidRDefault="00163A53" w:rsidP="0019639F">
            <w:pPr>
              <w:pStyle w:val="ListParagraph"/>
              <w:ind w:left="823"/>
              <w:rPr>
                <w:rFonts w:asciiTheme="minorHAnsi" w:hAnsiTheme="minorHAnsi" w:cstheme="minorHAnsi"/>
                <w:sz w:val="24"/>
                <w:szCs w:val="24"/>
              </w:rPr>
            </w:pPr>
          </w:p>
          <w:p w14:paraId="1FE3EE15" w14:textId="5D2BC2E2" w:rsidR="00163A53" w:rsidRDefault="00163A53" w:rsidP="0019639F">
            <w:pPr>
              <w:pStyle w:val="ListParagraph"/>
              <w:ind w:left="823"/>
              <w:rPr>
                <w:rFonts w:asciiTheme="minorHAnsi" w:hAnsiTheme="minorHAnsi" w:cstheme="minorHAnsi"/>
                <w:sz w:val="24"/>
                <w:szCs w:val="24"/>
              </w:rPr>
            </w:pPr>
            <w:r w:rsidRPr="00163A53">
              <w:rPr>
                <w:rFonts w:asciiTheme="minorHAnsi" w:hAnsiTheme="minorHAnsi" w:cstheme="minorHAnsi"/>
                <w:noProof/>
                <w:sz w:val="24"/>
                <w:szCs w:val="24"/>
              </w:rPr>
              <w:drawing>
                <wp:inline distT="0" distB="0" distL="0" distR="0" wp14:anchorId="72E03981" wp14:editId="45F09229">
                  <wp:extent cx="4536624" cy="2664297"/>
                  <wp:effectExtent l="0" t="0" r="1016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5304" cy="2669395"/>
                          </a:xfrm>
                          <a:prstGeom prst="rect">
                            <a:avLst/>
                          </a:prstGeom>
                        </pic:spPr>
                      </pic:pic>
                    </a:graphicData>
                  </a:graphic>
                </wp:inline>
              </w:drawing>
            </w:r>
          </w:p>
          <w:p w14:paraId="1ADB5A74" w14:textId="77777777" w:rsidR="00163A53" w:rsidRDefault="00163A53" w:rsidP="0019639F">
            <w:pPr>
              <w:pStyle w:val="ListParagraph"/>
              <w:ind w:left="823"/>
              <w:rPr>
                <w:rFonts w:asciiTheme="minorHAnsi" w:hAnsiTheme="minorHAnsi" w:cstheme="minorHAnsi"/>
                <w:sz w:val="24"/>
                <w:szCs w:val="24"/>
              </w:rPr>
            </w:pPr>
          </w:p>
          <w:p w14:paraId="1A858C91" w14:textId="77777777" w:rsidR="0019639F" w:rsidRDefault="0019639F" w:rsidP="0019639F">
            <w:pPr>
              <w:pStyle w:val="ListParagraph"/>
              <w:ind w:left="823"/>
              <w:rPr>
                <w:rFonts w:asciiTheme="minorHAnsi" w:hAnsiTheme="minorHAnsi" w:cstheme="minorHAnsi"/>
                <w:sz w:val="24"/>
                <w:szCs w:val="24"/>
              </w:rPr>
            </w:pPr>
          </w:p>
          <w:p w14:paraId="749D800F" w14:textId="77777777" w:rsidR="00C11EF1" w:rsidRDefault="00C11EF1" w:rsidP="00A31355">
            <w:pPr>
              <w:pStyle w:val="ListParagraph"/>
              <w:numPr>
                <w:ilvl w:val="0"/>
                <w:numId w:val="10"/>
              </w:numPr>
              <w:rPr>
                <w:rFonts w:asciiTheme="minorHAnsi" w:hAnsiTheme="minorHAnsi" w:cstheme="minorHAnsi"/>
                <w:sz w:val="24"/>
                <w:szCs w:val="24"/>
              </w:rPr>
            </w:pPr>
            <w:r>
              <w:rPr>
                <w:rFonts w:asciiTheme="minorHAnsi" w:hAnsiTheme="minorHAnsi" w:cstheme="minorHAnsi"/>
                <w:sz w:val="24"/>
                <w:szCs w:val="24"/>
              </w:rPr>
              <w:t>Add chaincode to monitor the temperature readings from the sensor</w:t>
            </w:r>
          </w:p>
          <w:p w14:paraId="3924007E" w14:textId="77777777" w:rsidR="00163A53" w:rsidRDefault="00163A53" w:rsidP="00163A53">
            <w:pPr>
              <w:pStyle w:val="ListParagraph"/>
              <w:ind w:left="823"/>
              <w:rPr>
                <w:rFonts w:asciiTheme="minorHAnsi" w:hAnsiTheme="minorHAnsi" w:cstheme="minorHAnsi"/>
                <w:sz w:val="24"/>
                <w:szCs w:val="24"/>
              </w:rPr>
            </w:pPr>
          </w:p>
          <w:p w14:paraId="3533B432" w14:textId="5ADBECA1" w:rsidR="00163A53" w:rsidRDefault="00F630F5" w:rsidP="00163A53">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on the Script File lib/logic.js link on the left to edit the chaincode. </w:t>
            </w:r>
          </w:p>
          <w:p w14:paraId="4211CC5B" w14:textId="77777777" w:rsidR="00F630F5" w:rsidRDefault="00F630F5" w:rsidP="00163A53">
            <w:pPr>
              <w:pStyle w:val="ListParagraph"/>
              <w:ind w:left="823"/>
              <w:rPr>
                <w:rFonts w:asciiTheme="minorHAnsi" w:hAnsiTheme="minorHAnsi" w:cstheme="minorHAnsi"/>
                <w:sz w:val="24"/>
                <w:szCs w:val="24"/>
              </w:rPr>
            </w:pPr>
          </w:p>
          <w:p w14:paraId="1AE254AF" w14:textId="1F6298AD" w:rsidR="00F630F5" w:rsidRDefault="00F630F5" w:rsidP="00163A53">
            <w:pPr>
              <w:pStyle w:val="ListParagraph"/>
              <w:ind w:left="823"/>
              <w:rPr>
                <w:rFonts w:asciiTheme="minorHAnsi" w:hAnsiTheme="minorHAnsi" w:cstheme="minorHAnsi"/>
                <w:sz w:val="24"/>
                <w:szCs w:val="24"/>
              </w:rPr>
            </w:pPr>
            <w:r>
              <w:rPr>
                <w:rFonts w:asciiTheme="minorHAnsi" w:hAnsiTheme="minorHAnsi" w:cstheme="minorHAnsi"/>
                <w:sz w:val="24"/>
                <w:szCs w:val="24"/>
              </w:rPr>
              <w:t>First, we want to modify the temperatureReading function.  You can copy and paste this whole function. The changes are highlighted. This will check the contract associated with this shipment and compare the temperature reading to the contract min/max temperatures. If the current temperature reading is below the min or above the max, it will trigger a TemperatureThresholdEvent.</w:t>
            </w:r>
          </w:p>
          <w:p w14:paraId="77D786DA" w14:textId="77777777" w:rsidR="00F630F5" w:rsidRDefault="00F630F5" w:rsidP="00163A53">
            <w:pPr>
              <w:pStyle w:val="ListParagraph"/>
              <w:ind w:left="823"/>
              <w:rPr>
                <w:rFonts w:asciiTheme="minorHAnsi" w:hAnsiTheme="minorHAnsi" w:cstheme="minorHAnsi"/>
                <w:sz w:val="24"/>
                <w:szCs w:val="24"/>
              </w:rPr>
            </w:pPr>
          </w:p>
          <w:p w14:paraId="4DDCFCDC"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function temperatureReading(temperatureReading) {</w:t>
            </w:r>
          </w:p>
          <w:p w14:paraId="31DD66D4"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15BEA3DE"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lastRenderedPageBreak/>
              <w:t xml:space="preserve">    var shipment = temperatureReading.shipment;</w:t>
            </w:r>
          </w:p>
          <w:p w14:paraId="4DA12EC0"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r w:rsidRPr="00A8672C">
              <w:rPr>
                <w:rFonts w:ascii="Courier New" w:hAnsi="Courier New" w:cs="Courier New"/>
                <w:sz w:val="20"/>
                <w:szCs w:val="20"/>
                <w:highlight w:val="green"/>
              </w:rPr>
              <w:t>var NS = "org.acme.shipping.perishable";</w:t>
            </w:r>
          </w:p>
          <w:p w14:paraId="3B8B50F2"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r w:rsidRPr="00F630F5">
              <w:rPr>
                <w:rFonts w:ascii="Courier New" w:hAnsi="Courier New" w:cs="Courier New"/>
                <w:sz w:val="20"/>
                <w:szCs w:val="20"/>
                <w:highlight w:val="green"/>
              </w:rPr>
              <w:t>var contract = shipment.contract;</w:t>
            </w:r>
          </w:p>
          <w:p w14:paraId="6AAD1B8B"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r w:rsidRPr="00F630F5">
              <w:rPr>
                <w:rFonts w:ascii="Courier New" w:hAnsi="Courier New" w:cs="Courier New"/>
                <w:sz w:val="20"/>
                <w:szCs w:val="20"/>
                <w:highlight w:val="green"/>
              </w:rPr>
              <w:t>var factory = getFactory();</w:t>
            </w:r>
          </w:p>
          <w:p w14:paraId="0E069637"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2DBD72FB"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console.log('Adding temperature ' + temperatureReading.centigrade + ' to shipment ' + shipment.$identifier);</w:t>
            </w:r>
          </w:p>
          <w:p w14:paraId="57F0C719"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4B12E199"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if (shipment.temperatureReadings) {</w:t>
            </w:r>
          </w:p>
          <w:p w14:paraId="2E658A6B"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shipment.temperatureReadings.push(temperatureReading);</w:t>
            </w:r>
          </w:p>
          <w:p w14:paraId="087BEA90"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 else {</w:t>
            </w:r>
          </w:p>
          <w:p w14:paraId="14E258ED"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shipment.temperatureReadings = [temperatureReading];</w:t>
            </w:r>
          </w:p>
          <w:p w14:paraId="4A7A41EE"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4F402C64"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6BF3C580"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rPr>
              <w:t xml:space="preserve">    </w:t>
            </w:r>
            <w:r w:rsidRPr="00F630F5">
              <w:rPr>
                <w:rFonts w:ascii="Courier New" w:hAnsi="Courier New" w:cs="Courier New"/>
                <w:sz w:val="20"/>
                <w:szCs w:val="20"/>
                <w:highlight w:val="green"/>
              </w:rPr>
              <w:t>if (temperatureReading.centigrade &lt; contract.minTemperature ||</w:t>
            </w:r>
          </w:p>
          <w:p w14:paraId="01ECC327"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highlight w:val="green"/>
              </w:rPr>
              <w:t xml:space="preserve">        temperatureReading.centigrade &gt; contract.maxTemperature) {</w:t>
            </w:r>
          </w:p>
          <w:p w14:paraId="73076830"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highlight w:val="green"/>
              </w:rPr>
              <w:t xml:space="preserve">        var temperatureEvent = factory.newEvent(NS, 'TemperatureThresholdEvent');</w:t>
            </w:r>
          </w:p>
          <w:p w14:paraId="7E34DC0B"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highlight w:val="green"/>
              </w:rPr>
              <w:t xml:space="preserve">        temperatureEvent.shipment = shipment;</w:t>
            </w:r>
          </w:p>
          <w:p w14:paraId="4CEA8469"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highlight w:val="green"/>
              </w:rPr>
              <w:t xml:space="preserve">        temperatureEvent.temperature = temperatureReading.centigrade;</w:t>
            </w:r>
          </w:p>
          <w:p w14:paraId="5BE69812"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highlight w:val="green"/>
              </w:rPr>
              <w:t xml:space="preserve">        temperatureEvent.message = 'Temperature threshold violated! Emitting TemperatureEvent for shipment: ' + shipment.$identifier;</w:t>
            </w:r>
          </w:p>
          <w:p w14:paraId="3864C1E8"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highlight w:val="green"/>
              </w:rPr>
              <w:t xml:space="preserve">        emit(temperatureEvent);</w:t>
            </w:r>
          </w:p>
          <w:p w14:paraId="0C6FB32E"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highlight w:val="green"/>
              </w:rPr>
              <w:t xml:space="preserve">    }</w:t>
            </w:r>
          </w:p>
          <w:p w14:paraId="3439B3A5"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24AD82CE"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return getAssetRegistry(NS + '.Shipment')</w:t>
            </w:r>
          </w:p>
          <w:p w14:paraId="2F7FE5B7"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.then(function (shipmentRegistry) {</w:t>
            </w:r>
          </w:p>
          <w:p w14:paraId="589C5EE4"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 add the temp reading to the shipment</w:t>
            </w:r>
          </w:p>
          <w:p w14:paraId="01F140A0"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return shipmentRegistry.update(shipment);</w:t>
            </w:r>
          </w:p>
          <w:p w14:paraId="1F48EDE7"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0336A330" w14:textId="0425B7A0" w:rsidR="00F630F5" w:rsidRPr="00BE3CBB" w:rsidRDefault="00F630F5" w:rsidP="00BE3CBB">
            <w:pPr>
              <w:pStyle w:val="ListParagraph"/>
              <w:ind w:left="823"/>
              <w:rPr>
                <w:rFonts w:ascii="Courier New" w:hAnsi="Courier New" w:cs="Courier New"/>
                <w:sz w:val="20"/>
                <w:szCs w:val="20"/>
              </w:rPr>
            </w:pPr>
            <w:r w:rsidRPr="00F630F5">
              <w:rPr>
                <w:rFonts w:ascii="Courier New" w:hAnsi="Courier New" w:cs="Courier New"/>
                <w:sz w:val="20"/>
                <w:szCs w:val="20"/>
              </w:rPr>
              <w:t>}</w:t>
            </w:r>
          </w:p>
          <w:p w14:paraId="1B94B483" w14:textId="77777777" w:rsidR="00163A53" w:rsidRDefault="00163A53" w:rsidP="00163A53">
            <w:pPr>
              <w:pStyle w:val="ListParagraph"/>
              <w:ind w:left="823"/>
              <w:rPr>
                <w:rFonts w:asciiTheme="minorHAnsi" w:hAnsiTheme="minorHAnsi" w:cstheme="minorHAnsi"/>
                <w:sz w:val="24"/>
                <w:szCs w:val="24"/>
              </w:rPr>
            </w:pPr>
          </w:p>
          <w:p w14:paraId="6C648661" w14:textId="77777777" w:rsidR="00A31355" w:rsidRPr="00BE3CBB" w:rsidRDefault="00AE68CE" w:rsidP="00D402EB">
            <w:pPr>
              <w:pStyle w:val="ListParagraph"/>
              <w:numPr>
                <w:ilvl w:val="0"/>
                <w:numId w:val="10"/>
              </w:numPr>
              <w:rPr>
                <w:rFonts w:cstheme="minorHAnsi"/>
                <w:b/>
                <w:u w:val="single"/>
              </w:rPr>
            </w:pPr>
            <w:r>
              <w:rPr>
                <w:rFonts w:asciiTheme="minorHAnsi" w:hAnsiTheme="minorHAnsi" w:cstheme="minorHAnsi"/>
                <w:sz w:val="24"/>
                <w:szCs w:val="24"/>
              </w:rPr>
              <w:t>Add chaincode to register the GPS location</w:t>
            </w:r>
          </w:p>
          <w:p w14:paraId="36022D66" w14:textId="77777777" w:rsidR="00BE3CBB" w:rsidRDefault="00BE3CBB" w:rsidP="00BE3CBB">
            <w:pPr>
              <w:pStyle w:val="ListParagraph"/>
              <w:ind w:left="823"/>
              <w:rPr>
                <w:rFonts w:asciiTheme="minorHAnsi" w:hAnsiTheme="minorHAnsi" w:cstheme="minorHAnsi"/>
                <w:sz w:val="24"/>
                <w:szCs w:val="24"/>
              </w:rPr>
            </w:pPr>
          </w:p>
          <w:p w14:paraId="340098CB" w14:textId="6CD6BEA0" w:rsidR="00BE3CBB" w:rsidRPr="007C2E39" w:rsidRDefault="00BE3CBB" w:rsidP="00BE3CBB">
            <w:pPr>
              <w:pStyle w:val="ListParagraph"/>
              <w:ind w:left="823"/>
              <w:rPr>
                <w:rFonts w:asciiTheme="minorHAnsi" w:hAnsiTheme="minorHAnsi" w:cstheme="minorHAnsi"/>
                <w:sz w:val="24"/>
                <w:szCs w:val="24"/>
              </w:rPr>
            </w:pPr>
            <w:r>
              <w:rPr>
                <w:rFonts w:asciiTheme="minorHAnsi" w:hAnsiTheme="minorHAnsi" w:cstheme="minorHAnsi"/>
                <w:sz w:val="24"/>
                <w:szCs w:val="24"/>
              </w:rPr>
              <w:t>Now, we will add in the new GPS Reading transaction. At the bottom of the file, paste in the following lines. Something important to note. The comments above the function are critical. The @param ( ) specifies the Transaction Type that is defined in your model file. This has to match exactly. The name directly after it needs to match the function name exactly so that it can be invoked when that Transaction is submitted. The @transaction is required to specify that this is a Transaction function.</w:t>
            </w:r>
          </w:p>
          <w:p w14:paraId="15F26397" w14:textId="77777777" w:rsidR="00BE3CBB" w:rsidRDefault="00BE3CBB" w:rsidP="00BE3CBB">
            <w:pPr>
              <w:pStyle w:val="ListParagraph"/>
              <w:ind w:left="823"/>
              <w:rPr>
                <w:rFonts w:asciiTheme="minorHAnsi" w:hAnsiTheme="minorHAnsi" w:cstheme="minorHAnsi"/>
                <w:sz w:val="24"/>
                <w:szCs w:val="24"/>
              </w:rPr>
            </w:pPr>
          </w:p>
          <w:p w14:paraId="0EE3420B"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w:t>
            </w:r>
          </w:p>
          <w:p w14:paraId="3F695D96"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 A GPS reading has been received for a shipment</w:t>
            </w:r>
          </w:p>
          <w:p w14:paraId="4838292B"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 @param {org.acme.shipping.perishable.GpsReading} gpsReading - the GpsReading transaction</w:t>
            </w:r>
          </w:p>
          <w:p w14:paraId="2D90431E"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 @transaction</w:t>
            </w:r>
          </w:p>
          <w:p w14:paraId="126BB057"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4858B64C"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lastRenderedPageBreak/>
              <w:t>function gpsReading(gpsReading) {</w:t>
            </w:r>
          </w:p>
          <w:p w14:paraId="0E566066"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22BCD3EA"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var factory = getFactory();</w:t>
            </w:r>
          </w:p>
          <w:p w14:paraId="411A8DF3"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var NS = "org.acme.shipping.perishable";</w:t>
            </w:r>
          </w:p>
          <w:p w14:paraId="32C48A3B"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var shipment = gpsReading.shipment;</w:t>
            </w:r>
          </w:p>
          <w:p w14:paraId="38F7C2F0"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var PORT_OF_NEW_YORK = '/LAT:40.6840N/LONG:74.0062W';</w:t>
            </w:r>
          </w:p>
          <w:p w14:paraId="13FE524C"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1EA7F0AC"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var latLong = '/LAT:' + gpsReading.latitude + gpsReading.latitudeDir + '/LONG:' +</w:t>
            </w:r>
          </w:p>
          <w:p w14:paraId="2BC8BFC4"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gpsReading.longitude + gpsReading.longitudeDir;</w:t>
            </w:r>
          </w:p>
          <w:p w14:paraId="4F718E68"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5270FB34"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if (shipment.gpsReadings) {</w:t>
            </w:r>
          </w:p>
          <w:p w14:paraId="5361E869"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shipment.gpsReadings.push(gpsReading);</w:t>
            </w:r>
          </w:p>
          <w:p w14:paraId="6E1DDAE9"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 else {</w:t>
            </w:r>
          </w:p>
          <w:p w14:paraId="0A640386"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shipment.gpsReadings = [gpsReading];</w:t>
            </w:r>
          </w:p>
          <w:p w14:paraId="39E7EE4B"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11AD7915"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470AD932"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if (latLong == PORT_OF_NEW_YORK) {</w:t>
            </w:r>
          </w:p>
          <w:p w14:paraId="063B2058"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var shipmentInPortEvent = factory.newEvent(NS, 'ShipmentInPortEvent');</w:t>
            </w:r>
          </w:p>
          <w:p w14:paraId="255486E5"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shipmentInPortEvent.shipment = shipment;</w:t>
            </w:r>
          </w:p>
          <w:p w14:paraId="36C7B823"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var message = 'Shipment has reached the destination port of ' + PORT_OF_NEW_YORK;</w:t>
            </w:r>
          </w:p>
          <w:p w14:paraId="26EFF25B"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shipmentInPortEvent.message = message;</w:t>
            </w:r>
          </w:p>
          <w:p w14:paraId="5E314627"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emit(shipmentInPortEvent);</w:t>
            </w:r>
          </w:p>
          <w:p w14:paraId="235D2FBE"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48FD633D"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3BD5057C"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return getAssetRegistry(NS + '.Shipment')</w:t>
            </w:r>
          </w:p>
          <w:p w14:paraId="76403638"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.then(function (shipmentRegistry) {</w:t>
            </w:r>
          </w:p>
          <w:p w14:paraId="186CE9D3"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 add the temp reading to the shipment</w:t>
            </w:r>
          </w:p>
          <w:p w14:paraId="2552F149"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return shipmentRegistry.update(shipment);</w:t>
            </w:r>
          </w:p>
          <w:p w14:paraId="79FF48BF"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5196AF50"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w:t>
            </w:r>
          </w:p>
          <w:p w14:paraId="1CD06782" w14:textId="77777777" w:rsidR="00BE3CBB" w:rsidRDefault="00BE3CBB" w:rsidP="00BE3CBB">
            <w:pPr>
              <w:pStyle w:val="ListParagraph"/>
              <w:ind w:left="823"/>
              <w:rPr>
                <w:rFonts w:asciiTheme="minorHAnsi" w:hAnsiTheme="minorHAnsi" w:cstheme="minorHAnsi"/>
                <w:sz w:val="24"/>
                <w:szCs w:val="24"/>
              </w:rPr>
            </w:pPr>
          </w:p>
          <w:p w14:paraId="021F98BB" w14:textId="77777777" w:rsidR="00BE3CBB" w:rsidRDefault="00BE3CBB" w:rsidP="00BE3CBB">
            <w:pPr>
              <w:pStyle w:val="ListParagraph"/>
              <w:ind w:left="823"/>
              <w:rPr>
                <w:rFonts w:asciiTheme="minorHAnsi" w:hAnsiTheme="minorHAnsi" w:cstheme="minorHAnsi"/>
                <w:sz w:val="24"/>
                <w:szCs w:val="24"/>
              </w:rPr>
            </w:pPr>
            <w:r>
              <w:rPr>
                <w:rFonts w:asciiTheme="minorHAnsi" w:hAnsiTheme="minorHAnsi" w:cstheme="minorHAnsi"/>
                <w:sz w:val="24"/>
                <w:szCs w:val="24"/>
              </w:rPr>
              <w:t>When a GPS Reading comes in, the Lat/Lng is pushed into the array attribute on the Shipment Asset. If the Lat/Lng matches that of the Port of New York, a ShipmentInPortEvent stating that the shipment has arrived in port is created and the Shipment is updated in the Registry.</w:t>
            </w:r>
          </w:p>
          <w:p w14:paraId="5A47B305" w14:textId="77777777" w:rsidR="00BE3CBB" w:rsidRDefault="00BE3CBB" w:rsidP="00BE3CBB">
            <w:pPr>
              <w:pStyle w:val="ListParagraph"/>
              <w:ind w:left="823"/>
              <w:rPr>
                <w:rFonts w:asciiTheme="minorHAnsi" w:hAnsiTheme="minorHAnsi" w:cstheme="minorHAnsi"/>
                <w:sz w:val="24"/>
                <w:szCs w:val="24"/>
              </w:rPr>
            </w:pPr>
          </w:p>
          <w:p w14:paraId="7E502423" w14:textId="06556D9B" w:rsidR="00E31470" w:rsidRDefault="00E31470" w:rsidP="00BE3CBB">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In the setupDemo function, change the following </w:t>
            </w:r>
            <w:r w:rsidR="00412B5D">
              <w:rPr>
                <w:rFonts w:asciiTheme="minorHAnsi" w:hAnsiTheme="minorHAnsi" w:cstheme="minorHAnsi"/>
                <w:sz w:val="24"/>
                <w:szCs w:val="24"/>
              </w:rPr>
              <w:t>highlighted</w:t>
            </w:r>
            <w:r>
              <w:rPr>
                <w:rFonts w:asciiTheme="minorHAnsi" w:hAnsiTheme="minorHAnsi" w:cstheme="minorHAnsi"/>
                <w:sz w:val="24"/>
                <w:szCs w:val="24"/>
              </w:rPr>
              <w:t xml:space="preserve"> statements</w:t>
            </w:r>
            <w:r w:rsidR="00412B5D">
              <w:rPr>
                <w:rFonts w:asciiTheme="minorHAnsi" w:hAnsiTheme="minorHAnsi" w:cstheme="minorHAnsi"/>
                <w:sz w:val="24"/>
                <w:szCs w:val="24"/>
              </w:rPr>
              <w:t xml:space="preserve"> to seed each participant with 5000 dollars.</w:t>
            </w:r>
          </w:p>
          <w:p w14:paraId="165A7F4B" w14:textId="77777777" w:rsidR="00412B5D" w:rsidRDefault="00412B5D" w:rsidP="00BE3CBB">
            <w:pPr>
              <w:pStyle w:val="ListParagraph"/>
              <w:ind w:left="823"/>
              <w:rPr>
                <w:rFonts w:asciiTheme="minorHAnsi" w:hAnsiTheme="minorHAnsi" w:cstheme="minorHAnsi"/>
                <w:sz w:val="24"/>
                <w:szCs w:val="24"/>
              </w:rPr>
            </w:pPr>
          </w:p>
          <w:p w14:paraId="0BC1EE55" w14:textId="77777777"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 create the grower</w:t>
            </w:r>
          </w:p>
          <w:p w14:paraId="29E0F98A" w14:textId="5978E83C"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var grower = factory.newResource(NS, 'Grower', 'farmer@email.com');</w:t>
            </w:r>
          </w:p>
          <w:p w14:paraId="36D1E1A0" w14:textId="0E723538"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var growerAddress = factory.newConcept(NS, 'Address');</w:t>
            </w:r>
          </w:p>
          <w:p w14:paraId="2CC97D56" w14:textId="4E705CA4"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growerAddress.country = 'USA';</w:t>
            </w:r>
          </w:p>
          <w:p w14:paraId="48DA0749" w14:textId="479EDB5D"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grower.address = growerAddress;</w:t>
            </w:r>
          </w:p>
          <w:p w14:paraId="6F565A73" w14:textId="34526C2E"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highlight w:val="green"/>
              </w:rPr>
              <w:t>grower.accountBalance = 5000;</w:t>
            </w:r>
          </w:p>
          <w:p w14:paraId="5ED8F34C" w14:textId="77777777" w:rsidR="00412B5D" w:rsidRPr="00412B5D" w:rsidRDefault="00412B5D" w:rsidP="00412B5D">
            <w:pPr>
              <w:pStyle w:val="ListParagraph"/>
              <w:ind w:left="823"/>
              <w:rPr>
                <w:rFonts w:ascii="Courier New" w:hAnsi="Courier New" w:cs="Courier New"/>
                <w:sz w:val="20"/>
                <w:szCs w:val="20"/>
              </w:rPr>
            </w:pPr>
          </w:p>
          <w:p w14:paraId="43FA9ED3" w14:textId="590D020B"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 create the importer</w:t>
            </w:r>
          </w:p>
          <w:p w14:paraId="00ABD3EE" w14:textId="631437F6"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 xml:space="preserve">var importer = factory.newResource(NS, 'Importer', </w:t>
            </w:r>
            <w:r w:rsidRPr="00412B5D">
              <w:rPr>
                <w:rFonts w:ascii="Courier New" w:hAnsi="Courier New" w:cs="Courier New"/>
                <w:sz w:val="20"/>
                <w:szCs w:val="20"/>
              </w:rPr>
              <w:lastRenderedPageBreak/>
              <w:t>'supermarket@email.com');</w:t>
            </w:r>
          </w:p>
          <w:p w14:paraId="5AEE0BAE" w14:textId="19B3BBA6"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var importerAddress = factory.newConcept(NS, 'Address');</w:t>
            </w:r>
          </w:p>
          <w:p w14:paraId="7942F138" w14:textId="1F329CA2"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importerAddress.country = 'UK';</w:t>
            </w:r>
          </w:p>
          <w:p w14:paraId="182CE2F0" w14:textId="73AFB7B5"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importer.address = importerAddress;</w:t>
            </w:r>
          </w:p>
          <w:p w14:paraId="0D0AD2C1" w14:textId="3727982F"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highlight w:val="green"/>
              </w:rPr>
              <w:t>importer.accountBalance = 5000;</w:t>
            </w:r>
          </w:p>
          <w:p w14:paraId="7343E71D" w14:textId="77777777" w:rsidR="00412B5D" w:rsidRPr="00412B5D" w:rsidRDefault="00412B5D" w:rsidP="00412B5D">
            <w:pPr>
              <w:pStyle w:val="ListParagraph"/>
              <w:ind w:left="823"/>
              <w:rPr>
                <w:rFonts w:ascii="Courier New" w:hAnsi="Courier New" w:cs="Courier New"/>
                <w:sz w:val="20"/>
                <w:szCs w:val="20"/>
              </w:rPr>
            </w:pPr>
          </w:p>
          <w:p w14:paraId="0F063BCC" w14:textId="05061F9D"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 create the shipper</w:t>
            </w:r>
          </w:p>
          <w:p w14:paraId="7D30C91D" w14:textId="56F78A06"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var shipper = factory.newResource(NS, 'Shipper', 'shipper@email.com');</w:t>
            </w:r>
          </w:p>
          <w:p w14:paraId="53A04CBA" w14:textId="7176E6A9"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var shipperAddress = factory.newConcept(NS, 'Address');</w:t>
            </w:r>
          </w:p>
          <w:p w14:paraId="47AC6AB0" w14:textId="797BE378"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shipperAddress.country = 'Panama';</w:t>
            </w:r>
          </w:p>
          <w:p w14:paraId="3C85CA17" w14:textId="40ADFA58"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shipper.address = shipperAddress;</w:t>
            </w:r>
          </w:p>
          <w:p w14:paraId="1CC5779C" w14:textId="2FF13EF4" w:rsidR="00E31470"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highlight w:val="green"/>
              </w:rPr>
              <w:t>shipper.accountBalance = 5000;</w:t>
            </w:r>
          </w:p>
          <w:p w14:paraId="67DF586C" w14:textId="77777777" w:rsidR="00E31470" w:rsidRDefault="00E31470" w:rsidP="00BE3CBB">
            <w:pPr>
              <w:pStyle w:val="ListParagraph"/>
              <w:ind w:left="823"/>
              <w:rPr>
                <w:rFonts w:asciiTheme="minorHAnsi" w:hAnsiTheme="minorHAnsi" w:cstheme="minorHAnsi"/>
                <w:sz w:val="24"/>
                <w:szCs w:val="24"/>
              </w:rPr>
            </w:pPr>
          </w:p>
          <w:p w14:paraId="0BABB33E" w14:textId="77777777" w:rsidR="00BE3CBB" w:rsidRDefault="00BE3CBB" w:rsidP="00BE3CBB">
            <w:pPr>
              <w:pStyle w:val="ListParagraph"/>
              <w:ind w:left="823"/>
              <w:rPr>
                <w:rFonts w:asciiTheme="minorHAnsi" w:hAnsiTheme="minorHAnsi" w:cstheme="minorHAnsi"/>
                <w:sz w:val="24"/>
                <w:szCs w:val="24"/>
              </w:rPr>
            </w:pPr>
            <w:r>
              <w:rPr>
                <w:rFonts w:asciiTheme="minorHAnsi" w:hAnsiTheme="minorHAnsi" w:cstheme="minorHAnsi"/>
                <w:sz w:val="24"/>
                <w:szCs w:val="24"/>
              </w:rPr>
              <w:t>Click the Update button to save the changes.</w:t>
            </w:r>
          </w:p>
          <w:p w14:paraId="055BE07D" w14:textId="471AC709" w:rsidR="00BE3CBB" w:rsidRPr="00BE3CBB" w:rsidRDefault="00BE3CBB" w:rsidP="00BE3CBB">
            <w:pPr>
              <w:rPr>
                <w:rFonts w:cstheme="minorHAnsi"/>
                <w:b/>
                <w:u w:val="single"/>
              </w:rPr>
            </w:pPr>
          </w:p>
          <w:p w14:paraId="5DDF7B23" w14:textId="71628A67" w:rsidR="00D402EB" w:rsidRPr="00A31355" w:rsidRDefault="00D402EB" w:rsidP="00D402EB">
            <w:pPr>
              <w:pStyle w:val="ListParagraph"/>
              <w:ind w:left="823"/>
              <w:rPr>
                <w:rFonts w:cstheme="minorHAnsi"/>
                <w:b/>
                <w:u w:val="single"/>
              </w:rPr>
            </w:pPr>
          </w:p>
        </w:tc>
      </w:tr>
      <w:tr w:rsidR="00BE37C6" w:rsidRPr="00A31355" w14:paraId="673FE4D4" w14:textId="77777777" w:rsidTr="00923D60">
        <w:trPr>
          <w:trHeight w:val="20"/>
        </w:trPr>
        <w:tc>
          <w:tcPr>
            <w:tcW w:w="402" w:type="pct"/>
          </w:tcPr>
          <w:p w14:paraId="19E9E8F9" w14:textId="585700C5" w:rsidR="00A31355" w:rsidRPr="00A31355" w:rsidRDefault="00A31355" w:rsidP="00923D60">
            <w:pPr>
              <w:jc w:val="center"/>
              <w:rPr>
                <w:rFonts w:cstheme="minorHAnsi"/>
              </w:rPr>
            </w:pPr>
            <w:r w:rsidRPr="00A31355">
              <w:rPr>
                <w:rFonts w:cstheme="minorHAnsi"/>
              </w:rPr>
              <w:lastRenderedPageBreak/>
              <w:t>5</w:t>
            </w:r>
          </w:p>
        </w:tc>
        <w:tc>
          <w:tcPr>
            <w:tcW w:w="4598" w:type="pct"/>
          </w:tcPr>
          <w:p w14:paraId="3D9B584C" w14:textId="53AF1A0F" w:rsidR="00A31355" w:rsidRDefault="00D402EB" w:rsidP="00A31355">
            <w:pPr>
              <w:rPr>
                <w:rFonts w:cstheme="minorHAnsi"/>
                <w:b/>
                <w:u w:val="single"/>
              </w:rPr>
            </w:pPr>
            <w:r>
              <w:rPr>
                <w:rFonts w:cstheme="minorHAnsi"/>
                <w:b/>
                <w:u w:val="single"/>
              </w:rPr>
              <w:t>Test the Network</w:t>
            </w:r>
          </w:p>
          <w:p w14:paraId="0B972C29" w14:textId="77777777" w:rsidR="00A31355" w:rsidRDefault="00A31355" w:rsidP="00A31355">
            <w:pPr>
              <w:rPr>
                <w:rFonts w:cstheme="minorHAnsi"/>
                <w:b/>
                <w:u w:val="single"/>
              </w:rPr>
            </w:pPr>
          </w:p>
          <w:p w14:paraId="2D4097F3" w14:textId="396CD222" w:rsidR="00FC11B3" w:rsidRDefault="00F335D8" w:rsidP="00FC11B3">
            <w:pPr>
              <w:pStyle w:val="ListParagraph"/>
              <w:numPr>
                <w:ilvl w:val="0"/>
                <w:numId w:val="11"/>
              </w:numPr>
              <w:rPr>
                <w:rFonts w:asciiTheme="minorHAnsi" w:hAnsiTheme="minorHAnsi" w:cstheme="minorHAnsi"/>
                <w:sz w:val="24"/>
                <w:szCs w:val="24"/>
              </w:rPr>
            </w:pPr>
            <w:r w:rsidRPr="00F335D8">
              <w:rPr>
                <w:rFonts w:asciiTheme="minorHAnsi" w:hAnsiTheme="minorHAnsi" w:cstheme="minorHAnsi"/>
                <w:sz w:val="24"/>
                <w:szCs w:val="24"/>
              </w:rPr>
              <w:t>Run the Setup Demo transaction</w:t>
            </w:r>
            <w:r w:rsidR="00A31355" w:rsidRPr="00F335D8">
              <w:rPr>
                <w:rFonts w:asciiTheme="minorHAnsi" w:hAnsiTheme="minorHAnsi" w:cstheme="minorHAnsi"/>
                <w:sz w:val="24"/>
                <w:szCs w:val="24"/>
              </w:rPr>
              <w:t xml:space="preserve"> </w:t>
            </w:r>
          </w:p>
          <w:p w14:paraId="1EC641D0" w14:textId="77777777" w:rsidR="00FC11B3" w:rsidRDefault="00FC11B3" w:rsidP="00FC11B3">
            <w:pPr>
              <w:pStyle w:val="ListParagraph"/>
              <w:ind w:left="823"/>
              <w:rPr>
                <w:rFonts w:asciiTheme="minorHAnsi" w:hAnsiTheme="minorHAnsi" w:cstheme="minorHAnsi"/>
                <w:sz w:val="24"/>
                <w:szCs w:val="24"/>
              </w:rPr>
            </w:pPr>
          </w:p>
          <w:p w14:paraId="36D78BC6" w14:textId="2A224261" w:rsidR="00FC11B3" w:rsidRDefault="00FC11B3" w:rsidP="00FC11B3">
            <w:pPr>
              <w:pStyle w:val="ListParagraph"/>
              <w:ind w:left="823"/>
              <w:rPr>
                <w:rFonts w:asciiTheme="minorHAnsi" w:hAnsiTheme="minorHAnsi" w:cstheme="minorHAnsi"/>
                <w:sz w:val="24"/>
                <w:szCs w:val="24"/>
              </w:rPr>
            </w:pPr>
            <w:r>
              <w:rPr>
                <w:rFonts w:asciiTheme="minorHAnsi" w:hAnsiTheme="minorHAnsi" w:cstheme="minorHAnsi"/>
                <w:sz w:val="24"/>
                <w:szCs w:val="24"/>
              </w:rPr>
              <w:t>In the Navigation section, click on Test.</w:t>
            </w:r>
          </w:p>
          <w:p w14:paraId="7F594459" w14:textId="77777777" w:rsidR="00FC11B3" w:rsidRDefault="00FC11B3" w:rsidP="00FC11B3">
            <w:pPr>
              <w:pStyle w:val="ListParagraph"/>
              <w:ind w:left="823"/>
              <w:rPr>
                <w:rFonts w:asciiTheme="minorHAnsi" w:hAnsiTheme="minorHAnsi" w:cstheme="minorHAnsi"/>
                <w:sz w:val="24"/>
                <w:szCs w:val="24"/>
              </w:rPr>
            </w:pPr>
          </w:p>
          <w:p w14:paraId="7BDDE5A8" w14:textId="6261B3D3" w:rsidR="00FC11B3" w:rsidRDefault="00FC11B3" w:rsidP="00FC11B3">
            <w:pPr>
              <w:pStyle w:val="ListParagraph"/>
              <w:ind w:left="823"/>
              <w:rPr>
                <w:rFonts w:asciiTheme="minorHAnsi" w:hAnsiTheme="minorHAnsi" w:cstheme="minorHAnsi"/>
                <w:sz w:val="24"/>
                <w:szCs w:val="24"/>
              </w:rPr>
            </w:pPr>
            <w:r>
              <w:rPr>
                <w:rFonts w:asciiTheme="minorHAnsi" w:hAnsiTheme="minorHAnsi" w:cstheme="minorHAnsi"/>
                <w:sz w:val="24"/>
                <w:szCs w:val="24"/>
              </w:rPr>
              <w:t>You will now notice that you have different types of Participants than we saw in the Basic Network example earlier. You now have Grower, Importer, Shipper as Participant Types. You have Contract and Shipment Asset Types. If you click on each, you’ll see that as we saw earlier, there are no entries in the registries for each type. If you click Submit Transaction, you can choose Setup Demo and click Submit.</w:t>
            </w:r>
          </w:p>
          <w:p w14:paraId="593CA375" w14:textId="77777777" w:rsidR="00FC11B3" w:rsidRDefault="00FC11B3" w:rsidP="00FC11B3">
            <w:pPr>
              <w:pStyle w:val="ListParagraph"/>
              <w:ind w:left="823"/>
              <w:rPr>
                <w:rFonts w:asciiTheme="minorHAnsi" w:hAnsiTheme="minorHAnsi" w:cstheme="minorHAnsi"/>
                <w:sz w:val="24"/>
                <w:szCs w:val="24"/>
              </w:rPr>
            </w:pPr>
          </w:p>
          <w:p w14:paraId="697D3852" w14:textId="0F64C967" w:rsidR="00FC11B3" w:rsidRDefault="00FC11B3" w:rsidP="00FC11B3">
            <w:pPr>
              <w:pStyle w:val="ListParagraph"/>
              <w:ind w:left="823"/>
              <w:rPr>
                <w:rFonts w:asciiTheme="minorHAnsi" w:hAnsiTheme="minorHAnsi" w:cstheme="minorHAnsi"/>
                <w:sz w:val="24"/>
                <w:szCs w:val="24"/>
              </w:rPr>
            </w:pPr>
            <w:r w:rsidRPr="00FC11B3">
              <w:rPr>
                <w:rFonts w:asciiTheme="minorHAnsi" w:hAnsiTheme="minorHAnsi" w:cstheme="minorHAnsi"/>
                <w:noProof/>
                <w:sz w:val="24"/>
                <w:szCs w:val="24"/>
              </w:rPr>
              <w:lastRenderedPageBreak/>
              <w:drawing>
                <wp:inline distT="0" distB="0" distL="0" distR="0" wp14:anchorId="288F1DEE" wp14:editId="4287AB51">
                  <wp:extent cx="4491038" cy="4666169"/>
                  <wp:effectExtent l="0" t="0" r="508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5207" cy="4670501"/>
                          </a:xfrm>
                          <a:prstGeom prst="rect">
                            <a:avLst/>
                          </a:prstGeom>
                        </pic:spPr>
                      </pic:pic>
                    </a:graphicData>
                  </a:graphic>
                </wp:inline>
              </w:drawing>
            </w:r>
          </w:p>
          <w:p w14:paraId="69C41CF0" w14:textId="77777777" w:rsidR="00FC11B3" w:rsidRDefault="00FC11B3" w:rsidP="00FC11B3">
            <w:pPr>
              <w:pStyle w:val="ListParagraph"/>
              <w:ind w:left="823"/>
              <w:rPr>
                <w:rFonts w:asciiTheme="minorHAnsi" w:hAnsiTheme="minorHAnsi" w:cstheme="minorHAnsi"/>
                <w:sz w:val="24"/>
                <w:szCs w:val="24"/>
              </w:rPr>
            </w:pPr>
          </w:p>
          <w:p w14:paraId="26F6509C" w14:textId="5BC2D6E3" w:rsidR="00FC11B3" w:rsidRDefault="00FC11B3" w:rsidP="00FC11B3">
            <w:pPr>
              <w:pStyle w:val="ListParagraph"/>
              <w:ind w:left="823"/>
              <w:rPr>
                <w:rFonts w:asciiTheme="minorHAnsi" w:hAnsiTheme="minorHAnsi" w:cstheme="minorHAnsi"/>
                <w:sz w:val="24"/>
                <w:szCs w:val="24"/>
              </w:rPr>
            </w:pPr>
            <w:r>
              <w:rPr>
                <w:rFonts w:asciiTheme="minorHAnsi" w:hAnsiTheme="minorHAnsi" w:cstheme="minorHAnsi"/>
                <w:sz w:val="24"/>
                <w:szCs w:val="24"/>
              </w:rPr>
              <w:t>Once that is complete, you will see a new Grower, Importer, Shipper, Contract and Shipment in the registries. The ID’s are as follows:</w:t>
            </w:r>
          </w:p>
          <w:tbl>
            <w:tblPr>
              <w:tblStyle w:val="TableGrid"/>
              <w:tblW w:w="0" w:type="auto"/>
              <w:tblInd w:w="823" w:type="dxa"/>
              <w:tblLook w:val="04A0" w:firstRow="1" w:lastRow="0" w:firstColumn="1" w:lastColumn="0" w:noHBand="0" w:noVBand="1"/>
            </w:tblPr>
            <w:tblGrid>
              <w:gridCol w:w="3864"/>
              <w:gridCol w:w="4153"/>
            </w:tblGrid>
            <w:tr w:rsidR="00FC11B3" w14:paraId="2B841ACE" w14:textId="77777777" w:rsidTr="00FC11B3">
              <w:tc>
                <w:tcPr>
                  <w:tcW w:w="4420" w:type="dxa"/>
                </w:tcPr>
                <w:p w14:paraId="61C47D0A" w14:textId="426A8502"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Grower</w:t>
                  </w:r>
                </w:p>
              </w:tc>
              <w:tc>
                <w:tcPr>
                  <w:tcW w:w="4420" w:type="dxa"/>
                </w:tcPr>
                <w:p w14:paraId="49FDDFEB" w14:textId="6011E0DF" w:rsidR="00FC11B3" w:rsidRDefault="0099520D" w:rsidP="00FC11B3">
                  <w:pPr>
                    <w:pStyle w:val="ListParagraph"/>
                    <w:ind w:left="0"/>
                    <w:rPr>
                      <w:rFonts w:asciiTheme="minorHAnsi" w:hAnsiTheme="minorHAnsi" w:cstheme="minorHAnsi"/>
                      <w:sz w:val="24"/>
                      <w:szCs w:val="24"/>
                    </w:rPr>
                  </w:pPr>
                  <w:hyperlink r:id="rId43" w:history="1">
                    <w:r w:rsidR="00CD5767" w:rsidRPr="00111C18">
                      <w:rPr>
                        <w:rStyle w:val="Hyperlink"/>
                        <w:rFonts w:cstheme="minorHAnsi"/>
                        <w:szCs w:val="24"/>
                      </w:rPr>
                      <w:t>farmer@email.com</w:t>
                    </w:r>
                  </w:hyperlink>
                </w:p>
              </w:tc>
            </w:tr>
            <w:tr w:rsidR="00FC11B3" w14:paraId="32496280" w14:textId="77777777" w:rsidTr="00FC11B3">
              <w:tc>
                <w:tcPr>
                  <w:tcW w:w="4420" w:type="dxa"/>
                </w:tcPr>
                <w:p w14:paraId="060521EA" w14:textId="28ECA501"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Importer</w:t>
                  </w:r>
                </w:p>
              </w:tc>
              <w:tc>
                <w:tcPr>
                  <w:tcW w:w="4420" w:type="dxa"/>
                </w:tcPr>
                <w:p w14:paraId="0DF2AFA7" w14:textId="49E26435" w:rsidR="00FC11B3" w:rsidRDefault="0099520D" w:rsidP="00FC11B3">
                  <w:pPr>
                    <w:pStyle w:val="ListParagraph"/>
                    <w:ind w:left="0"/>
                    <w:rPr>
                      <w:rFonts w:asciiTheme="minorHAnsi" w:hAnsiTheme="minorHAnsi" w:cstheme="minorHAnsi"/>
                      <w:sz w:val="24"/>
                      <w:szCs w:val="24"/>
                    </w:rPr>
                  </w:pPr>
                  <w:hyperlink r:id="rId44" w:history="1">
                    <w:r w:rsidR="00CD5767" w:rsidRPr="00111C18">
                      <w:rPr>
                        <w:rStyle w:val="Hyperlink"/>
                        <w:rFonts w:cstheme="minorHAnsi"/>
                        <w:szCs w:val="24"/>
                      </w:rPr>
                      <w:t>supermarket@email.com</w:t>
                    </w:r>
                  </w:hyperlink>
                </w:p>
              </w:tc>
            </w:tr>
            <w:tr w:rsidR="00FC11B3" w14:paraId="1354EF1D" w14:textId="77777777" w:rsidTr="00FC11B3">
              <w:tc>
                <w:tcPr>
                  <w:tcW w:w="4420" w:type="dxa"/>
                </w:tcPr>
                <w:p w14:paraId="44549141" w14:textId="0D2B1189"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Shipper</w:t>
                  </w:r>
                </w:p>
              </w:tc>
              <w:tc>
                <w:tcPr>
                  <w:tcW w:w="4420" w:type="dxa"/>
                </w:tcPr>
                <w:p w14:paraId="7B5552C3" w14:textId="6FFB26FD" w:rsidR="00FC11B3" w:rsidRDefault="0099520D" w:rsidP="00FC11B3">
                  <w:pPr>
                    <w:pStyle w:val="ListParagraph"/>
                    <w:ind w:left="0"/>
                    <w:rPr>
                      <w:rFonts w:asciiTheme="minorHAnsi" w:hAnsiTheme="minorHAnsi" w:cstheme="minorHAnsi"/>
                      <w:sz w:val="24"/>
                      <w:szCs w:val="24"/>
                    </w:rPr>
                  </w:pPr>
                  <w:hyperlink r:id="rId45" w:history="1">
                    <w:r w:rsidR="00CD5767" w:rsidRPr="00111C18">
                      <w:rPr>
                        <w:rStyle w:val="Hyperlink"/>
                        <w:rFonts w:cstheme="minorHAnsi"/>
                        <w:szCs w:val="24"/>
                      </w:rPr>
                      <w:t>shipper@email.com</w:t>
                    </w:r>
                  </w:hyperlink>
                </w:p>
              </w:tc>
            </w:tr>
            <w:tr w:rsidR="00FC11B3" w14:paraId="2842F6C6" w14:textId="77777777" w:rsidTr="00FC11B3">
              <w:tc>
                <w:tcPr>
                  <w:tcW w:w="4420" w:type="dxa"/>
                </w:tcPr>
                <w:p w14:paraId="3C65F125" w14:textId="1113B15F"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Contract</w:t>
                  </w:r>
                </w:p>
              </w:tc>
              <w:tc>
                <w:tcPr>
                  <w:tcW w:w="4420" w:type="dxa"/>
                </w:tcPr>
                <w:p w14:paraId="2DE0E877" w14:textId="1306C9D4"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CON_001</w:t>
                  </w:r>
                </w:p>
              </w:tc>
            </w:tr>
            <w:tr w:rsidR="00FC11B3" w14:paraId="5F26DE24" w14:textId="77777777" w:rsidTr="00FC11B3">
              <w:tc>
                <w:tcPr>
                  <w:tcW w:w="4420" w:type="dxa"/>
                </w:tcPr>
                <w:p w14:paraId="2C01BFBB" w14:textId="06797B3F"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Shipment</w:t>
                  </w:r>
                </w:p>
              </w:tc>
              <w:tc>
                <w:tcPr>
                  <w:tcW w:w="4420" w:type="dxa"/>
                </w:tcPr>
                <w:p w14:paraId="5A252C71" w14:textId="7D79E052"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SHIP_001</w:t>
                  </w:r>
                </w:p>
              </w:tc>
            </w:tr>
          </w:tbl>
          <w:p w14:paraId="5CBAB4CE" w14:textId="77777777" w:rsidR="00FC11B3" w:rsidRDefault="00FC11B3" w:rsidP="00FC11B3">
            <w:pPr>
              <w:pStyle w:val="ListParagraph"/>
              <w:ind w:left="823"/>
              <w:rPr>
                <w:rFonts w:asciiTheme="minorHAnsi" w:hAnsiTheme="minorHAnsi" w:cstheme="minorHAnsi"/>
                <w:sz w:val="24"/>
                <w:szCs w:val="24"/>
              </w:rPr>
            </w:pPr>
          </w:p>
          <w:p w14:paraId="1BC395D0" w14:textId="13F56389" w:rsidR="00742C30" w:rsidRDefault="00CD5767" w:rsidP="00FC11B3">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Take a look at the Contract. You will notice that it has some terms &amp; conditions to the contract. There is a unitPrice which is the agreed upon price that will paid to the grower </w:t>
            </w:r>
            <w:r w:rsidR="00742C30">
              <w:rPr>
                <w:rFonts w:asciiTheme="minorHAnsi" w:hAnsiTheme="minorHAnsi" w:cstheme="minorHAnsi"/>
                <w:sz w:val="24"/>
                <w:szCs w:val="24"/>
              </w:rPr>
              <w:t>from the importer upon delivery. However, if the shipment is late, the importer pays nothing according to the chaincode. Also, there is a minTemperature and maxTemperature which are the threshold values to ensure that the shipments were kept at acceptable temperatures. There is also a min and max penalty factor that can be applied if the temperature thresholds are violated.</w:t>
            </w:r>
          </w:p>
          <w:p w14:paraId="65E9E88D" w14:textId="77777777" w:rsidR="00742C30" w:rsidRDefault="00742C30" w:rsidP="00FC11B3">
            <w:pPr>
              <w:pStyle w:val="ListParagraph"/>
              <w:ind w:left="823"/>
              <w:rPr>
                <w:rFonts w:asciiTheme="minorHAnsi" w:hAnsiTheme="minorHAnsi" w:cstheme="minorHAnsi"/>
                <w:sz w:val="24"/>
                <w:szCs w:val="24"/>
              </w:rPr>
            </w:pPr>
          </w:p>
          <w:p w14:paraId="47F83F48" w14:textId="77777777" w:rsidR="00742C30" w:rsidRDefault="00742C30" w:rsidP="00FC11B3">
            <w:pPr>
              <w:pStyle w:val="ListParagraph"/>
              <w:ind w:left="823"/>
              <w:rPr>
                <w:rFonts w:asciiTheme="minorHAnsi" w:hAnsiTheme="minorHAnsi" w:cstheme="minorHAnsi"/>
                <w:sz w:val="24"/>
                <w:szCs w:val="24"/>
              </w:rPr>
            </w:pPr>
            <w:r>
              <w:rPr>
                <w:rFonts w:asciiTheme="minorHAnsi" w:hAnsiTheme="minorHAnsi" w:cstheme="minorHAnsi"/>
                <w:sz w:val="24"/>
                <w:szCs w:val="24"/>
              </w:rPr>
              <w:t>This is a very simple example of a Smart Contract.</w:t>
            </w:r>
          </w:p>
          <w:p w14:paraId="19A0960F" w14:textId="77777777" w:rsidR="00742C30" w:rsidRDefault="00742C30" w:rsidP="00FC11B3">
            <w:pPr>
              <w:pStyle w:val="ListParagraph"/>
              <w:ind w:left="823"/>
              <w:rPr>
                <w:rFonts w:asciiTheme="minorHAnsi" w:hAnsiTheme="minorHAnsi" w:cstheme="minorHAnsi"/>
                <w:sz w:val="24"/>
                <w:szCs w:val="24"/>
              </w:rPr>
            </w:pPr>
          </w:p>
          <w:p w14:paraId="525B8329" w14:textId="176CB95B" w:rsidR="00742C30" w:rsidRPr="00742C30" w:rsidRDefault="00742C30" w:rsidP="00742C30">
            <w:pPr>
              <w:pStyle w:val="ListParagraph"/>
              <w:ind w:left="823"/>
              <w:rPr>
                <w:rFonts w:asciiTheme="minorHAnsi" w:hAnsiTheme="minorHAnsi" w:cstheme="minorHAnsi"/>
                <w:sz w:val="24"/>
                <w:szCs w:val="24"/>
              </w:rPr>
            </w:pPr>
            <w:r>
              <w:rPr>
                <w:rFonts w:asciiTheme="minorHAnsi" w:hAnsiTheme="minorHAnsi" w:cstheme="minorHAnsi"/>
                <w:sz w:val="24"/>
                <w:szCs w:val="24"/>
              </w:rPr>
              <w:t>Next, take a look at the Shipment. You will see the type of product being shipped, the current status, the number of units. You will also notice that there are no temperatureReadings or gpsReadings yet. Let’s add some.</w:t>
            </w:r>
          </w:p>
          <w:p w14:paraId="061A0226" w14:textId="77777777" w:rsidR="00FC11B3" w:rsidRPr="00FC11B3" w:rsidRDefault="00FC11B3" w:rsidP="00FC11B3">
            <w:pPr>
              <w:pStyle w:val="ListParagraph"/>
              <w:ind w:left="823"/>
              <w:rPr>
                <w:rFonts w:asciiTheme="minorHAnsi" w:hAnsiTheme="minorHAnsi" w:cstheme="minorHAnsi"/>
                <w:sz w:val="24"/>
                <w:szCs w:val="24"/>
              </w:rPr>
            </w:pPr>
          </w:p>
          <w:p w14:paraId="7AA68B76" w14:textId="52112CF9" w:rsidR="00742C30" w:rsidRDefault="00F335D8" w:rsidP="00742C30">
            <w:pPr>
              <w:pStyle w:val="ListParagraph"/>
              <w:numPr>
                <w:ilvl w:val="0"/>
                <w:numId w:val="11"/>
              </w:numPr>
              <w:rPr>
                <w:rFonts w:asciiTheme="minorHAnsi" w:hAnsiTheme="minorHAnsi" w:cstheme="minorHAnsi"/>
                <w:sz w:val="24"/>
                <w:szCs w:val="24"/>
              </w:rPr>
            </w:pPr>
            <w:r>
              <w:rPr>
                <w:rFonts w:asciiTheme="minorHAnsi" w:hAnsiTheme="minorHAnsi" w:cstheme="minorHAnsi"/>
                <w:sz w:val="24"/>
                <w:szCs w:val="24"/>
              </w:rPr>
              <w:t>Test adding temperature readings</w:t>
            </w:r>
          </w:p>
          <w:p w14:paraId="77F7222C" w14:textId="77777777" w:rsidR="00742C30" w:rsidRDefault="00742C30" w:rsidP="00742C30">
            <w:pPr>
              <w:pStyle w:val="ListParagraph"/>
              <w:ind w:left="823"/>
              <w:rPr>
                <w:rFonts w:asciiTheme="minorHAnsi" w:hAnsiTheme="minorHAnsi" w:cstheme="minorHAnsi"/>
                <w:sz w:val="24"/>
                <w:szCs w:val="24"/>
              </w:rPr>
            </w:pPr>
          </w:p>
          <w:p w14:paraId="5EE6EA65" w14:textId="35EF0166" w:rsidR="00742C30" w:rsidRDefault="004E1E06" w:rsidP="00742C30">
            <w:pPr>
              <w:pStyle w:val="ListParagraph"/>
              <w:ind w:left="823"/>
              <w:rPr>
                <w:rFonts w:asciiTheme="minorHAnsi" w:hAnsiTheme="minorHAnsi" w:cstheme="minorHAnsi"/>
                <w:sz w:val="24"/>
                <w:szCs w:val="24"/>
              </w:rPr>
            </w:pPr>
            <w:r>
              <w:rPr>
                <w:rFonts w:asciiTheme="minorHAnsi" w:hAnsiTheme="minorHAnsi" w:cstheme="minorHAnsi"/>
                <w:sz w:val="24"/>
                <w:szCs w:val="24"/>
              </w:rPr>
              <w:t>Click on the Submit Transaction button and choose TemperatureReading. Enter the following in the editor and click Submit.</w:t>
            </w:r>
          </w:p>
          <w:p w14:paraId="61D14ABE" w14:textId="77777777" w:rsidR="004E1E06" w:rsidRDefault="004E1E06" w:rsidP="00742C30">
            <w:pPr>
              <w:pStyle w:val="ListParagraph"/>
              <w:ind w:left="823"/>
              <w:rPr>
                <w:rFonts w:asciiTheme="minorHAnsi" w:hAnsiTheme="minorHAnsi" w:cstheme="minorHAnsi"/>
                <w:sz w:val="24"/>
                <w:szCs w:val="24"/>
              </w:rPr>
            </w:pPr>
          </w:p>
          <w:p w14:paraId="478C087A"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w:t>
            </w:r>
          </w:p>
          <w:p w14:paraId="622E000B"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 xml:space="preserve">  "$class": "org.acme.shipping.perishable.TemperatureReading",</w:t>
            </w:r>
          </w:p>
          <w:p w14:paraId="19C48A07"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 xml:space="preserve">  "centigrade": 5,</w:t>
            </w:r>
          </w:p>
          <w:p w14:paraId="23EFF4D4"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 xml:space="preserve">  "shipment": "SHIP_001"</w:t>
            </w:r>
          </w:p>
          <w:p w14:paraId="231DEAC7" w14:textId="47902B0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w:t>
            </w:r>
          </w:p>
          <w:p w14:paraId="00CF865C" w14:textId="77777777" w:rsidR="004E1E06" w:rsidRDefault="004E1E06" w:rsidP="004E1E06">
            <w:pPr>
              <w:pStyle w:val="ListParagraph"/>
              <w:ind w:left="823"/>
              <w:rPr>
                <w:rFonts w:asciiTheme="minorHAnsi" w:hAnsiTheme="minorHAnsi" w:cstheme="minorHAnsi"/>
                <w:sz w:val="24"/>
                <w:szCs w:val="24"/>
              </w:rPr>
            </w:pPr>
          </w:p>
          <w:p w14:paraId="34623098" w14:textId="77777777" w:rsidR="004E1E06" w:rsidRDefault="004E1E06"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This will successfully add a temperature reading of 5 degrees centigrade. This falls into the min/max thresholds.</w:t>
            </w:r>
          </w:p>
          <w:p w14:paraId="2D1584A7" w14:textId="77777777" w:rsidR="004E1E06" w:rsidRDefault="004E1E06" w:rsidP="004E1E06">
            <w:pPr>
              <w:pStyle w:val="ListParagraph"/>
              <w:ind w:left="823"/>
              <w:rPr>
                <w:rFonts w:asciiTheme="minorHAnsi" w:hAnsiTheme="minorHAnsi" w:cstheme="minorHAnsi"/>
                <w:sz w:val="24"/>
                <w:szCs w:val="24"/>
              </w:rPr>
            </w:pPr>
          </w:p>
          <w:p w14:paraId="5A75BCAA" w14:textId="77777777" w:rsidR="004E1E06" w:rsidRDefault="004E1E06"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Click Submit Transaction again and choose TemperatureReading again. This time enter the following and click Submit.</w:t>
            </w:r>
          </w:p>
          <w:p w14:paraId="71D3BCE4" w14:textId="77777777" w:rsidR="004E1E06" w:rsidRDefault="004E1E06" w:rsidP="004E1E06">
            <w:pPr>
              <w:pStyle w:val="ListParagraph"/>
              <w:ind w:left="823"/>
              <w:rPr>
                <w:rFonts w:asciiTheme="minorHAnsi" w:hAnsiTheme="minorHAnsi" w:cstheme="minorHAnsi"/>
                <w:sz w:val="24"/>
                <w:szCs w:val="24"/>
              </w:rPr>
            </w:pPr>
          </w:p>
          <w:p w14:paraId="068FD2CB"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w:t>
            </w:r>
          </w:p>
          <w:p w14:paraId="56966EFE"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 xml:space="preserve">  "$class": "org.acme.shipping.perishable.TemperatureReading",</w:t>
            </w:r>
          </w:p>
          <w:p w14:paraId="642CD76B" w14:textId="1B6E8164"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 xml:space="preserve">  "centigrade": </w:t>
            </w:r>
            <w:r>
              <w:rPr>
                <w:rFonts w:ascii="Courier New" w:hAnsi="Courier New" w:cs="Courier New"/>
                <w:sz w:val="20"/>
                <w:szCs w:val="20"/>
              </w:rPr>
              <w:t>1</w:t>
            </w:r>
            <w:r w:rsidR="00F818DD">
              <w:rPr>
                <w:rFonts w:ascii="Courier New" w:hAnsi="Courier New" w:cs="Courier New"/>
                <w:sz w:val="20"/>
                <w:szCs w:val="20"/>
              </w:rPr>
              <w:t>1</w:t>
            </w:r>
            <w:r w:rsidRPr="004E1E06">
              <w:rPr>
                <w:rFonts w:ascii="Courier New" w:hAnsi="Courier New" w:cs="Courier New"/>
                <w:sz w:val="20"/>
                <w:szCs w:val="20"/>
              </w:rPr>
              <w:t>,</w:t>
            </w:r>
          </w:p>
          <w:p w14:paraId="27511936"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 xml:space="preserve">  "shipment": "SHIP_001"</w:t>
            </w:r>
          </w:p>
          <w:p w14:paraId="184E1532" w14:textId="6D40F153" w:rsidR="004E1E06" w:rsidRDefault="004E1E06" w:rsidP="004E1E06">
            <w:pPr>
              <w:pStyle w:val="ListParagraph"/>
              <w:ind w:left="823"/>
              <w:rPr>
                <w:rFonts w:asciiTheme="minorHAnsi" w:hAnsiTheme="minorHAnsi" w:cstheme="minorHAnsi"/>
                <w:sz w:val="24"/>
                <w:szCs w:val="24"/>
              </w:rPr>
            </w:pPr>
            <w:r w:rsidRPr="004E1E06">
              <w:rPr>
                <w:rFonts w:ascii="Courier New" w:hAnsi="Courier New" w:cs="Courier New"/>
                <w:sz w:val="20"/>
                <w:szCs w:val="20"/>
              </w:rPr>
              <w:t>}</w:t>
            </w:r>
          </w:p>
          <w:p w14:paraId="6F838C53" w14:textId="77777777" w:rsidR="004E1E06" w:rsidRDefault="004E1E06" w:rsidP="004E1E06">
            <w:pPr>
              <w:pStyle w:val="ListParagraph"/>
              <w:ind w:left="823"/>
              <w:rPr>
                <w:rFonts w:asciiTheme="minorHAnsi" w:hAnsiTheme="minorHAnsi" w:cstheme="minorHAnsi"/>
                <w:sz w:val="24"/>
                <w:szCs w:val="24"/>
              </w:rPr>
            </w:pPr>
          </w:p>
          <w:p w14:paraId="71DC6AC7" w14:textId="79669D96" w:rsidR="004E1E06" w:rsidRDefault="004E1E06"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This will </w:t>
            </w:r>
            <w:r w:rsidR="00F818DD">
              <w:rPr>
                <w:rFonts w:asciiTheme="minorHAnsi" w:hAnsiTheme="minorHAnsi" w:cstheme="minorHAnsi"/>
                <w:sz w:val="24"/>
                <w:szCs w:val="24"/>
              </w:rPr>
              <w:t xml:space="preserve">set the reading to be 11 degrees centigrade which will </w:t>
            </w:r>
            <w:r>
              <w:rPr>
                <w:rFonts w:asciiTheme="minorHAnsi" w:hAnsiTheme="minorHAnsi" w:cstheme="minorHAnsi"/>
                <w:sz w:val="24"/>
                <w:szCs w:val="24"/>
              </w:rPr>
              <w:t>violate the temperature threshold and should emit a TemperatureThresholdEvent.</w:t>
            </w:r>
          </w:p>
          <w:p w14:paraId="097391C0" w14:textId="77777777" w:rsidR="004E1E06" w:rsidRDefault="004E1E06" w:rsidP="004E1E06">
            <w:pPr>
              <w:pStyle w:val="ListParagraph"/>
              <w:ind w:left="823"/>
              <w:rPr>
                <w:rFonts w:asciiTheme="minorHAnsi" w:hAnsiTheme="minorHAnsi" w:cstheme="minorHAnsi"/>
                <w:sz w:val="24"/>
                <w:szCs w:val="24"/>
              </w:rPr>
            </w:pPr>
          </w:p>
          <w:p w14:paraId="0CACFED8" w14:textId="63B94C54" w:rsidR="004E1E06" w:rsidRDefault="004E1E06"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You can go back to see All Transactions and look at the records for the transactions you just submitted and verify that Events were created when the conditions were met.</w:t>
            </w:r>
          </w:p>
          <w:p w14:paraId="40615A92" w14:textId="77777777" w:rsidR="004E1E06" w:rsidRDefault="004E1E06" w:rsidP="004E1E06">
            <w:pPr>
              <w:pStyle w:val="ListParagraph"/>
              <w:ind w:left="823"/>
              <w:rPr>
                <w:rFonts w:asciiTheme="minorHAnsi" w:hAnsiTheme="minorHAnsi" w:cstheme="minorHAnsi"/>
                <w:sz w:val="24"/>
                <w:szCs w:val="24"/>
              </w:rPr>
            </w:pPr>
          </w:p>
          <w:p w14:paraId="5BBAFAA2" w14:textId="77777777" w:rsidR="00742C30" w:rsidRPr="00742C30" w:rsidRDefault="00742C30" w:rsidP="00742C30">
            <w:pPr>
              <w:pStyle w:val="ListParagraph"/>
              <w:ind w:left="823"/>
              <w:rPr>
                <w:rFonts w:asciiTheme="minorHAnsi" w:hAnsiTheme="minorHAnsi" w:cstheme="minorHAnsi"/>
                <w:sz w:val="24"/>
                <w:szCs w:val="24"/>
              </w:rPr>
            </w:pPr>
          </w:p>
          <w:p w14:paraId="1051AACB" w14:textId="77777777" w:rsidR="00F335D8" w:rsidRDefault="00F335D8" w:rsidP="00A31355">
            <w:pPr>
              <w:pStyle w:val="ListParagraph"/>
              <w:numPr>
                <w:ilvl w:val="0"/>
                <w:numId w:val="11"/>
              </w:numPr>
              <w:rPr>
                <w:rFonts w:asciiTheme="minorHAnsi" w:hAnsiTheme="minorHAnsi" w:cstheme="minorHAnsi"/>
                <w:sz w:val="24"/>
                <w:szCs w:val="24"/>
              </w:rPr>
            </w:pPr>
            <w:r>
              <w:rPr>
                <w:rFonts w:asciiTheme="minorHAnsi" w:hAnsiTheme="minorHAnsi" w:cstheme="minorHAnsi"/>
                <w:sz w:val="24"/>
                <w:szCs w:val="24"/>
              </w:rPr>
              <w:t>Test adding a GPS reading</w:t>
            </w:r>
          </w:p>
          <w:p w14:paraId="56B224A1" w14:textId="77777777" w:rsidR="004E1E06" w:rsidRDefault="004E1E06" w:rsidP="004E1E06">
            <w:pPr>
              <w:pStyle w:val="ListParagraph"/>
              <w:ind w:left="823"/>
              <w:rPr>
                <w:rFonts w:asciiTheme="minorHAnsi" w:hAnsiTheme="minorHAnsi" w:cstheme="minorHAnsi"/>
                <w:sz w:val="24"/>
                <w:szCs w:val="24"/>
              </w:rPr>
            </w:pPr>
          </w:p>
          <w:p w14:paraId="0B3426D5" w14:textId="40E51313" w:rsidR="004E1E06" w:rsidRDefault="004E1E06"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Click on Submit Transaction and choose GpsReading this time. Enter the following into the editor and click submit.</w:t>
            </w:r>
          </w:p>
          <w:p w14:paraId="2F19958C" w14:textId="77777777" w:rsidR="004E1E06" w:rsidRDefault="004E1E06" w:rsidP="004E1E06">
            <w:pPr>
              <w:pStyle w:val="ListParagraph"/>
              <w:ind w:left="823"/>
              <w:rPr>
                <w:rFonts w:asciiTheme="minorHAnsi" w:hAnsiTheme="minorHAnsi" w:cstheme="minorHAnsi"/>
                <w:sz w:val="24"/>
                <w:szCs w:val="24"/>
              </w:rPr>
            </w:pPr>
          </w:p>
          <w:p w14:paraId="39185D48"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w:t>
            </w:r>
          </w:p>
          <w:p w14:paraId="76BF75FC"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"$class": "org.acme.shipping.perishable.GpsReading",</w:t>
            </w:r>
          </w:p>
          <w:p w14:paraId="2A1E34CB"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"readingTime": "05:30",</w:t>
            </w:r>
          </w:p>
          <w:p w14:paraId="63DC071E"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lastRenderedPageBreak/>
              <w:t xml:space="preserve">  "readingDate": "2018-02-12",</w:t>
            </w:r>
          </w:p>
          <w:p w14:paraId="0B09ECA8"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"latitude": "40",</w:t>
            </w:r>
          </w:p>
          <w:p w14:paraId="16C8ABF2"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"latitudeDir": "N",</w:t>
            </w:r>
          </w:p>
          <w:p w14:paraId="2B791E42"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"longitude": "74",</w:t>
            </w:r>
          </w:p>
          <w:p w14:paraId="608A9E6B"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"longitudeDir": "Z",</w:t>
            </w:r>
          </w:p>
          <w:p w14:paraId="40EC63E9" w14:textId="0B48D1A1"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"shipment": "</w:t>
            </w:r>
            <w:r>
              <w:rPr>
                <w:rFonts w:ascii="Courier New" w:hAnsi="Courier New" w:cs="Courier New"/>
                <w:sz w:val="20"/>
                <w:szCs w:val="20"/>
              </w:rPr>
              <w:t>SHIP_001</w:t>
            </w:r>
            <w:r w:rsidRPr="00E21D71">
              <w:rPr>
                <w:rFonts w:ascii="Courier New" w:hAnsi="Courier New" w:cs="Courier New"/>
                <w:sz w:val="20"/>
                <w:szCs w:val="20"/>
              </w:rPr>
              <w:t>"</w:t>
            </w:r>
          </w:p>
          <w:p w14:paraId="02CA5F2E" w14:textId="47C1B0D8" w:rsidR="004E1E06"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w:t>
            </w:r>
          </w:p>
          <w:p w14:paraId="28B220F5" w14:textId="77777777" w:rsidR="004E1E06" w:rsidRDefault="004E1E06" w:rsidP="004E1E06">
            <w:pPr>
              <w:pStyle w:val="ListParagraph"/>
              <w:ind w:left="823"/>
              <w:rPr>
                <w:rFonts w:asciiTheme="minorHAnsi" w:hAnsiTheme="minorHAnsi" w:cstheme="minorHAnsi"/>
                <w:sz w:val="24"/>
                <w:szCs w:val="24"/>
              </w:rPr>
            </w:pPr>
          </w:p>
          <w:p w14:paraId="54A72827" w14:textId="4838AC68" w:rsidR="004E1E06" w:rsidRDefault="00E21D71"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Notice that you can’t commit the transaction because there is an invalid enum value for CompassDirection. Remember, we put the valid list of values as E,N,S,W. Change the Z to W and you can click Submit.</w:t>
            </w:r>
          </w:p>
          <w:p w14:paraId="039EBEDF" w14:textId="77777777" w:rsidR="00E21D71" w:rsidRDefault="00E21D71" w:rsidP="004E1E06">
            <w:pPr>
              <w:pStyle w:val="ListParagraph"/>
              <w:ind w:left="823"/>
              <w:rPr>
                <w:rFonts w:asciiTheme="minorHAnsi" w:hAnsiTheme="minorHAnsi" w:cstheme="minorHAnsi"/>
                <w:sz w:val="24"/>
                <w:szCs w:val="24"/>
              </w:rPr>
            </w:pPr>
          </w:p>
          <w:p w14:paraId="7C0D1905" w14:textId="77777777" w:rsidR="00E21D71" w:rsidRDefault="00E21D71"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Click Submit Transaction and choose GpsReading again. This time, paste this in and click submit.</w:t>
            </w:r>
          </w:p>
          <w:p w14:paraId="1D85D4DF" w14:textId="77777777" w:rsidR="00E21D71" w:rsidRDefault="00E21D71" w:rsidP="004E1E06">
            <w:pPr>
              <w:pStyle w:val="ListParagraph"/>
              <w:ind w:left="823"/>
              <w:rPr>
                <w:rFonts w:asciiTheme="minorHAnsi" w:hAnsiTheme="minorHAnsi" w:cstheme="minorHAnsi"/>
                <w:sz w:val="24"/>
                <w:szCs w:val="24"/>
              </w:rPr>
            </w:pPr>
          </w:p>
          <w:p w14:paraId="7D238F31"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w:t>
            </w:r>
          </w:p>
          <w:p w14:paraId="58394F0C"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"$class": "org.acme.shipping.perishable.GpsReading",</w:t>
            </w:r>
          </w:p>
          <w:p w14:paraId="299A7021"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"readingTime": "05:30",</w:t>
            </w:r>
          </w:p>
          <w:p w14:paraId="24CC63A1"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"readingDate": "2018-02-12",</w:t>
            </w:r>
          </w:p>
          <w:p w14:paraId="5016CF76" w14:textId="4C2AA743"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"latitude": "</w:t>
            </w:r>
            <w:r>
              <w:rPr>
                <w:rFonts w:ascii="Courier New" w:hAnsi="Courier New" w:cs="Courier New"/>
                <w:sz w:val="20"/>
                <w:szCs w:val="20"/>
              </w:rPr>
              <w:t>40.6840</w:t>
            </w:r>
            <w:r w:rsidRPr="00E21D71">
              <w:rPr>
                <w:rFonts w:ascii="Courier New" w:hAnsi="Courier New" w:cs="Courier New"/>
                <w:sz w:val="20"/>
                <w:szCs w:val="20"/>
              </w:rPr>
              <w:t>",</w:t>
            </w:r>
          </w:p>
          <w:p w14:paraId="1621AFA5"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"latitudeDir": "N",</w:t>
            </w:r>
          </w:p>
          <w:p w14:paraId="255C1540" w14:textId="5FD221AC" w:rsidR="00E21D71" w:rsidRPr="00E21D71" w:rsidRDefault="00E21D71" w:rsidP="00E21D71">
            <w:pPr>
              <w:pStyle w:val="ListParagraph"/>
              <w:ind w:left="823"/>
              <w:rPr>
                <w:rFonts w:ascii="Courier New" w:hAnsi="Courier New" w:cs="Courier New"/>
                <w:sz w:val="20"/>
                <w:szCs w:val="20"/>
              </w:rPr>
            </w:pPr>
            <w:r>
              <w:rPr>
                <w:rFonts w:ascii="Courier New" w:hAnsi="Courier New" w:cs="Courier New"/>
                <w:sz w:val="20"/>
                <w:szCs w:val="20"/>
              </w:rPr>
              <w:t xml:space="preserve">  "longitude": "74.0062</w:t>
            </w:r>
            <w:r w:rsidRPr="00E21D71">
              <w:rPr>
                <w:rFonts w:ascii="Courier New" w:hAnsi="Courier New" w:cs="Courier New"/>
                <w:sz w:val="20"/>
                <w:szCs w:val="20"/>
              </w:rPr>
              <w:t>",</w:t>
            </w:r>
          </w:p>
          <w:p w14:paraId="58A7F697" w14:textId="3453A722" w:rsidR="00E21D71" w:rsidRPr="00E21D71" w:rsidRDefault="00E21D71" w:rsidP="00E21D71">
            <w:pPr>
              <w:pStyle w:val="ListParagraph"/>
              <w:ind w:left="823"/>
              <w:rPr>
                <w:rFonts w:ascii="Courier New" w:hAnsi="Courier New" w:cs="Courier New"/>
                <w:sz w:val="20"/>
                <w:szCs w:val="20"/>
              </w:rPr>
            </w:pPr>
            <w:r>
              <w:rPr>
                <w:rFonts w:ascii="Courier New" w:hAnsi="Courier New" w:cs="Courier New"/>
                <w:sz w:val="20"/>
                <w:szCs w:val="20"/>
              </w:rPr>
              <w:t xml:space="preserve">  "longitudeDir": "W</w:t>
            </w:r>
            <w:r w:rsidRPr="00E21D71">
              <w:rPr>
                <w:rFonts w:ascii="Courier New" w:hAnsi="Courier New" w:cs="Courier New"/>
                <w:sz w:val="20"/>
                <w:szCs w:val="20"/>
              </w:rPr>
              <w:t>",</w:t>
            </w:r>
          </w:p>
          <w:p w14:paraId="3EABDD7E"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"shipment": "</w:t>
            </w:r>
            <w:r>
              <w:rPr>
                <w:rFonts w:ascii="Courier New" w:hAnsi="Courier New" w:cs="Courier New"/>
                <w:sz w:val="20"/>
                <w:szCs w:val="20"/>
              </w:rPr>
              <w:t>SHIP_001</w:t>
            </w:r>
            <w:r w:rsidRPr="00E21D71">
              <w:rPr>
                <w:rFonts w:ascii="Courier New" w:hAnsi="Courier New" w:cs="Courier New"/>
                <w:sz w:val="20"/>
                <w:szCs w:val="20"/>
              </w:rPr>
              <w:t>"</w:t>
            </w:r>
          </w:p>
          <w:p w14:paraId="625CEE0F"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w:t>
            </w:r>
          </w:p>
          <w:p w14:paraId="7D5E8AE3" w14:textId="77777777" w:rsidR="00E21D71" w:rsidRDefault="00E21D71" w:rsidP="004E1E06">
            <w:pPr>
              <w:pStyle w:val="ListParagraph"/>
              <w:ind w:left="823"/>
              <w:rPr>
                <w:rFonts w:asciiTheme="minorHAnsi" w:hAnsiTheme="minorHAnsi" w:cstheme="minorHAnsi"/>
                <w:sz w:val="24"/>
                <w:szCs w:val="24"/>
              </w:rPr>
            </w:pPr>
          </w:p>
          <w:p w14:paraId="083F83DE" w14:textId="77777777" w:rsidR="00E21D71" w:rsidRDefault="00E21D71"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This will create the ShipmentInPortEvent notifying listeners that the shipment has arrived in port.</w:t>
            </w:r>
          </w:p>
          <w:p w14:paraId="07B29E30" w14:textId="77777777" w:rsidR="00E21D71" w:rsidRDefault="00E21D71" w:rsidP="004E1E06">
            <w:pPr>
              <w:pStyle w:val="ListParagraph"/>
              <w:ind w:left="823"/>
              <w:rPr>
                <w:rFonts w:asciiTheme="minorHAnsi" w:hAnsiTheme="minorHAnsi" w:cstheme="minorHAnsi"/>
                <w:sz w:val="24"/>
                <w:szCs w:val="24"/>
              </w:rPr>
            </w:pPr>
          </w:p>
          <w:p w14:paraId="32DAB106" w14:textId="7F77E16A" w:rsidR="00E21D71" w:rsidRDefault="00E21D71"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Also, now, if you go back to look at the Shipment SHIP_001 asset, you’ll now see the GPS Readings and Temperature Readings associated with the shipment.</w:t>
            </w:r>
          </w:p>
          <w:p w14:paraId="6AC273E5" w14:textId="77777777" w:rsidR="004E1E06" w:rsidRDefault="004E1E06" w:rsidP="004E1E06">
            <w:pPr>
              <w:pStyle w:val="ListParagraph"/>
              <w:ind w:left="823"/>
              <w:rPr>
                <w:rFonts w:asciiTheme="minorHAnsi" w:hAnsiTheme="minorHAnsi" w:cstheme="minorHAnsi"/>
                <w:sz w:val="24"/>
                <w:szCs w:val="24"/>
              </w:rPr>
            </w:pPr>
          </w:p>
          <w:p w14:paraId="47B520B9" w14:textId="6AA8E8AE" w:rsidR="00A31355" w:rsidRDefault="00F335D8" w:rsidP="00A31355">
            <w:pPr>
              <w:pStyle w:val="ListParagraph"/>
              <w:numPr>
                <w:ilvl w:val="0"/>
                <w:numId w:val="11"/>
              </w:numPr>
              <w:rPr>
                <w:rFonts w:asciiTheme="minorHAnsi" w:hAnsiTheme="minorHAnsi" w:cstheme="minorHAnsi"/>
                <w:sz w:val="24"/>
                <w:szCs w:val="24"/>
              </w:rPr>
            </w:pPr>
            <w:r>
              <w:rPr>
                <w:rFonts w:asciiTheme="minorHAnsi" w:hAnsiTheme="minorHAnsi" w:cstheme="minorHAnsi"/>
                <w:sz w:val="24"/>
                <w:szCs w:val="24"/>
              </w:rPr>
              <w:t xml:space="preserve">Test </w:t>
            </w:r>
            <w:r w:rsidR="003305C8">
              <w:rPr>
                <w:rFonts w:asciiTheme="minorHAnsi" w:hAnsiTheme="minorHAnsi" w:cstheme="minorHAnsi"/>
                <w:sz w:val="24"/>
                <w:szCs w:val="24"/>
              </w:rPr>
              <w:t>receiving a shipment</w:t>
            </w:r>
            <w:r w:rsidR="00A31355" w:rsidRPr="00F335D8">
              <w:rPr>
                <w:rFonts w:asciiTheme="minorHAnsi" w:hAnsiTheme="minorHAnsi" w:cstheme="minorHAnsi"/>
                <w:sz w:val="24"/>
                <w:szCs w:val="24"/>
              </w:rPr>
              <w:t xml:space="preserve"> </w:t>
            </w:r>
          </w:p>
          <w:p w14:paraId="350F9093" w14:textId="77777777" w:rsidR="00E21D71" w:rsidRDefault="00E21D71" w:rsidP="00E21D71">
            <w:pPr>
              <w:pStyle w:val="ListParagraph"/>
              <w:ind w:left="823"/>
              <w:rPr>
                <w:rFonts w:asciiTheme="minorHAnsi" w:hAnsiTheme="minorHAnsi" w:cstheme="minorHAnsi"/>
                <w:sz w:val="24"/>
                <w:szCs w:val="24"/>
              </w:rPr>
            </w:pPr>
          </w:p>
          <w:p w14:paraId="312A34FD" w14:textId="3B3FA2BB" w:rsidR="00E21D71" w:rsidRDefault="00E21D71" w:rsidP="00E21D71">
            <w:pPr>
              <w:pStyle w:val="ListParagraph"/>
              <w:ind w:left="823"/>
              <w:rPr>
                <w:rFonts w:asciiTheme="minorHAnsi" w:hAnsiTheme="minorHAnsi" w:cstheme="minorHAnsi"/>
                <w:sz w:val="24"/>
                <w:szCs w:val="24"/>
              </w:rPr>
            </w:pPr>
            <w:r>
              <w:rPr>
                <w:rFonts w:asciiTheme="minorHAnsi" w:hAnsiTheme="minorHAnsi" w:cstheme="minorHAnsi"/>
                <w:sz w:val="24"/>
                <w:szCs w:val="24"/>
              </w:rPr>
              <w:t>Lastly, we will click Submit Transa</w:t>
            </w:r>
            <w:r w:rsidR="002C3148">
              <w:rPr>
                <w:rFonts w:asciiTheme="minorHAnsi" w:hAnsiTheme="minorHAnsi" w:cstheme="minorHAnsi"/>
                <w:sz w:val="24"/>
                <w:szCs w:val="24"/>
              </w:rPr>
              <w:t>ction and choose ShipmentReceived. Paste the following into the editor and click Submit.</w:t>
            </w:r>
          </w:p>
          <w:p w14:paraId="01571738" w14:textId="77777777" w:rsidR="002C3148" w:rsidRDefault="002C3148" w:rsidP="00E21D71">
            <w:pPr>
              <w:pStyle w:val="ListParagraph"/>
              <w:ind w:left="823"/>
              <w:rPr>
                <w:rFonts w:asciiTheme="minorHAnsi" w:hAnsiTheme="minorHAnsi" w:cstheme="minorHAnsi"/>
                <w:sz w:val="24"/>
                <w:szCs w:val="24"/>
              </w:rPr>
            </w:pPr>
          </w:p>
          <w:p w14:paraId="3017960F" w14:textId="77777777" w:rsidR="002C3148" w:rsidRPr="002C3148" w:rsidRDefault="002C3148" w:rsidP="002C3148">
            <w:pPr>
              <w:pStyle w:val="ListParagraph"/>
              <w:ind w:left="823"/>
              <w:rPr>
                <w:rFonts w:ascii="Courier New" w:hAnsi="Courier New" w:cs="Courier New"/>
                <w:sz w:val="20"/>
                <w:szCs w:val="20"/>
              </w:rPr>
            </w:pPr>
            <w:r w:rsidRPr="002C3148">
              <w:rPr>
                <w:rFonts w:ascii="Courier New" w:hAnsi="Courier New" w:cs="Courier New"/>
                <w:sz w:val="20"/>
                <w:szCs w:val="20"/>
              </w:rPr>
              <w:t>{</w:t>
            </w:r>
          </w:p>
          <w:p w14:paraId="13E47CFE" w14:textId="77777777" w:rsidR="002C3148" w:rsidRPr="002C3148" w:rsidRDefault="002C3148" w:rsidP="002C3148">
            <w:pPr>
              <w:pStyle w:val="ListParagraph"/>
              <w:ind w:left="823"/>
              <w:rPr>
                <w:rFonts w:ascii="Courier New" w:hAnsi="Courier New" w:cs="Courier New"/>
                <w:sz w:val="20"/>
                <w:szCs w:val="20"/>
              </w:rPr>
            </w:pPr>
            <w:r w:rsidRPr="002C3148">
              <w:rPr>
                <w:rFonts w:ascii="Courier New" w:hAnsi="Courier New" w:cs="Courier New"/>
                <w:sz w:val="20"/>
                <w:szCs w:val="20"/>
              </w:rPr>
              <w:t xml:space="preserve">  "$class": "org.acme.shipping.perishable.ShipmentReceived",</w:t>
            </w:r>
          </w:p>
          <w:p w14:paraId="3F9BD0F3" w14:textId="77777777" w:rsidR="002C3148" w:rsidRPr="002C3148" w:rsidRDefault="002C3148" w:rsidP="002C3148">
            <w:pPr>
              <w:pStyle w:val="ListParagraph"/>
              <w:ind w:left="823"/>
              <w:rPr>
                <w:rFonts w:ascii="Courier New" w:hAnsi="Courier New" w:cs="Courier New"/>
                <w:sz w:val="20"/>
                <w:szCs w:val="20"/>
              </w:rPr>
            </w:pPr>
            <w:r w:rsidRPr="002C3148">
              <w:rPr>
                <w:rFonts w:ascii="Courier New" w:hAnsi="Courier New" w:cs="Courier New"/>
                <w:sz w:val="20"/>
                <w:szCs w:val="20"/>
              </w:rPr>
              <w:t xml:space="preserve">  "shipment": "SHIP_001"</w:t>
            </w:r>
          </w:p>
          <w:p w14:paraId="178754D9" w14:textId="57ABC85A" w:rsidR="002C3148" w:rsidRPr="002C3148" w:rsidRDefault="002C3148" w:rsidP="002C3148">
            <w:pPr>
              <w:pStyle w:val="ListParagraph"/>
              <w:ind w:left="823"/>
              <w:rPr>
                <w:rFonts w:ascii="Courier New" w:hAnsi="Courier New" w:cs="Courier New"/>
                <w:sz w:val="20"/>
                <w:szCs w:val="20"/>
              </w:rPr>
            </w:pPr>
            <w:r w:rsidRPr="002C3148">
              <w:rPr>
                <w:rFonts w:ascii="Courier New" w:hAnsi="Courier New" w:cs="Courier New"/>
                <w:sz w:val="20"/>
                <w:szCs w:val="20"/>
              </w:rPr>
              <w:t>}</w:t>
            </w:r>
          </w:p>
          <w:p w14:paraId="743208DF" w14:textId="77777777" w:rsidR="002C3148" w:rsidRDefault="002C3148" w:rsidP="002C3148">
            <w:pPr>
              <w:pStyle w:val="ListParagraph"/>
              <w:ind w:left="823"/>
              <w:rPr>
                <w:rFonts w:asciiTheme="minorHAnsi" w:hAnsiTheme="minorHAnsi" w:cstheme="minorHAnsi"/>
                <w:sz w:val="24"/>
                <w:szCs w:val="24"/>
              </w:rPr>
            </w:pPr>
          </w:p>
          <w:p w14:paraId="60170A3C" w14:textId="77777777" w:rsidR="00F818DD" w:rsidRDefault="002C3148" w:rsidP="002C3148">
            <w:pPr>
              <w:pStyle w:val="ListParagraph"/>
              <w:ind w:left="823"/>
              <w:rPr>
                <w:rFonts w:asciiTheme="minorHAnsi" w:hAnsiTheme="minorHAnsi" w:cstheme="minorHAnsi"/>
                <w:sz w:val="24"/>
                <w:szCs w:val="24"/>
              </w:rPr>
            </w:pPr>
            <w:r>
              <w:rPr>
                <w:rFonts w:asciiTheme="minorHAnsi" w:hAnsiTheme="minorHAnsi" w:cstheme="minorHAnsi"/>
                <w:sz w:val="24"/>
                <w:szCs w:val="24"/>
              </w:rPr>
              <w:t>This will mark this shipment as received and will determine the payout.</w:t>
            </w:r>
            <w:r w:rsidR="00F818DD">
              <w:rPr>
                <w:rFonts w:asciiTheme="minorHAnsi" w:hAnsiTheme="minorHAnsi" w:cstheme="minorHAnsi"/>
                <w:sz w:val="24"/>
                <w:szCs w:val="24"/>
              </w:rPr>
              <w:t xml:space="preserve"> Remember, on the terms of the contract, the payout was based on unit price of .5. There were 5000 units, so that would be 2500 dollars if all went as planned.</w:t>
            </w:r>
          </w:p>
          <w:p w14:paraId="6547B405" w14:textId="77777777" w:rsidR="00F818DD" w:rsidRDefault="00F818DD" w:rsidP="002C3148">
            <w:pPr>
              <w:pStyle w:val="ListParagraph"/>
              <w:ind w:left="823"/>
              <w:rPr>
                <w:rFonts w:asciiTheme="minorHAnsi" w:hAnsiTheme="minorHAnsi" w:cstheme="minorHAnsi"/>
                <w:sz w:val="24"/>
                <w:szCs w:val="24"/>
              </w:rPr>
            </w:pPr>
          </w:p>
          <w:p w14:paraId="377DEADD" w14:textId="0A9E652B" w:rsidR="00F818DD" w:rsidRDefault="00F818DD" w:rsidP="002C3148">
            <w:pPr>
              <w:pStyle w:val="ListParagraph"/>
              <w:ind w:left="823"/>
              <w:rPr>
                <w:rFonts w:asciiTheme="minorHAnsi" w:hAnsiTheme="minorHAnsi" w:cstheme="minorHAnsi"/>
                <w:sz w:val="24"/>
                <w:szCs w:val="24"/>
              </w:rPr>
            </w:pPr>
            <w:r>
              <w:rPr>
                <w:rFonts w:asciiTheme="minorHAnsi" w:hAnsiTheme="minorHAnsi" w:cstheme="minorHAnsi"/>
                <w:sz w:val="24"/>
                <w:szCs w:val="24"/>
              </w:rPr>
              <w:lastRenderedPageBreak/>
              <w:t xml:space="preserve">In this case, the shipment arrived on time, but violated the max temperature threshold by 1 degree.  The smart contract states that </w:t>
            </w:r>
            <w:r w:rsidR="007964AF">
              <w:rPr>
                <w:rFonts w:asciiTheme="minorHAnsi" w:hAnsiTheme="minorHAnsi" w:cstheme="minorHAnsi"/>
                <w:sz w:val="24"/>
                <w:szCs w:val="24"/>
              </w:rPr>
              <w:t xml:space="preserve">the penalty for a temperature threshold violation is based on the difference between the high/low reading and the threshold. In this case, that’s 1 degree. The difference in centigrade is multiplied by the maxPenaltyFactor, which in this case is .1. So, 1 * .1 = .1. Multiplying that by the number of units (5000) is 500. </w:t>
            </w:r>
            <w:r w:rsidR="00E9021B">
              <w:rPr>
                <w:rFonts w:asciiTheme="minorHAnsi" w:hAnsiTheme="minorHAnsi" w:cstheme="minorHAnsi"/>
                <w:sz w:val="24"/>
                <w:szCs w:val="24"/>
              </w:rPr>
              <w:t>So, instead of exchanging 2500 dollars, the contract terms dictate an exchange of 2000 dollars.</w:t>
            </w:r>
          </w:p>
          <w:p w14:paraId="1F7EF9F3" w14:textId="77777777" w:rsidR="00F818DD" w:rsidRDefault="00F818DD" w:rsidP="002C3148">
            <w:pPr>
              <w:pStyle w:val="ListParagraph"/>
              <w:ind w:left="823"/>
              <w:rPr>
                <w:rFonts w:asciiTheme="minorHAnsi" w:hAnsiTheme="minorHAnsi" w:cstheme="minorHAnsi"/>
                <w:sz w:val="24"/>
                <w:szCs w:val="24"/>
              </w:rPr>
            </w:pPr>
          </w:p>
          <w:p w14:paraId="4E5E2AD0" w14:textId="52BB89C8" w:rsidR="00E9021B" w:rsidRDefault="00F818DD" w:rsidP="00514F55">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You should be able to </w:t>
            </w:r>
            <w:r w:rsidR="00E9021B">
              <w:rPr>
                <w:rFonts w:asciiTheme="minorHAnsi" w:hAnsiTheme="minorHAnsi" w:cstheme="minorHAnsi"/>
                <w:sz w:val="24"/>
                <w:szCs w:val="24"/>
              </w:rPr>
              <w:t>go to the Grower and see that their balance is now increased by 2000 dollars to 7000. The Importer’s balance is decreased by 2000 dollars and is now 3000 dollars.</w:t>
            </w:r>
          </w:p>
          <w:p w14:paraId="7FA1B23E" w14:textId="77777777" w:rsidR="00514F55" w:rsidRDefault="00514F55" w:rsidP="00514F55">
            <w:pPr>
              <w:pStyle w:val="ListParagraph"/>
              <w:ind w:left="823"/>
              <w:rPr>
                <w:rFonts w:asciiTheme="minorHAnsi" w:hAnsiTheme="minorHAnsi" w:cstheme="minorHAnsi"/>
                <w:sz w:val="24"/>
                <w:szCs w:val="24"/>
              </w:rPr>
            </w:pPr>
          </w:p>
          <w:p w14:paraId="793FE6A3" w14:textId="51D5A831" w:rsidR="00514F55" w:rsidRPr="00514F55" w:rsidRDefault="00514F55" w:rsidP="00514F55">
            <w:pPr>
              <w:pStyle w:val="ListParagraph"/>
              <w:ind w:left="823"/>
              <w:rPr>
                <w:rFonts w:asciiTheme="minorHAnsi" w:hAnsiTheme="minorHAnsi" w:cstheme="minorHAnsi"/>
                <w:sz w:val="24"/>
                <w:szCs w:val="24"/>
              </w:rPr>
            </w:pPr>
            <w:r>
              <w:rPr>
                <w:rFonts w:asciiTheme="minorHAnsi" w:hAnsiTheme="minorHAnsi" w:cstheme="minorHAnsi"/>
                <w:sz w:val="24"/>
                <w:szCs w:val="24"/>
              </w:rPr>
              <w:t>We are finished testing, so in the Navigation section</w:t>
            </w:r>
            <w:r w:rsidR="005648E0">
              <w:rPr>
                <w:rFonts w:asciiTheme="minorHAnsi" w:hAnsiTheme="minorHAnsi" w:cstheme="minorHAnsi"/>
                <w:sz w:val="24"/>
                <w:szCs w:val="24"/>
              </w:rPr>
              <w:t>, click on Define to return to the definition of the business network.</w:t>
            </w:r>
          </w:p>
          <w:p w14:paraId="0AB545B5" w14:textId="77777777" w:rsidR="00A31355" w:rsidRPr="00A31355" w:rsidRDefault="00A31355" w:rsidP="00A31355">
            <w:pPr>
              <w:pStyle w:val="ListParagraph"/>
              <w:ind w:left="823"/>
              <w:rPr>
                <w:rFonts w:asciiTheme="minorHAnsi" w:hAnsiTheme="minorHAnsi" w:cstheme="minorHAnsi"/>
                <w:sz w:val="24"/>
                <w:szCs w:val="24"/>
                <w:highlight w:val="red"/>
              </w:rPr>
            </w:pPr>
          </w:p>
        </w:tc>
      </w:tr>
      <w:tr w:rsidR="00BE37C6" w:rsidRPr="00A31355" w14:paraId="07243FAA" w14:textId="77777777" w:rsidTr="00923D60">
        <w:trPr>
          <w:trHeight w:val="20"/>
        </w:trPr>
        <w:tc>
          <w:tcPr>
            <w:tcW w:w="402" w:type="pct"/>
          </w:tcPr>
          <w:p w14:paraId="4874955C" w14:textId="0AD20E5E" w:rsidR="003305C8" w:rsidRPr="00A31355" w:rsidRDefault="003305C8" w:rsidP="00923D60">
            <w:pPr>
              <w:jc w:val="center"/>
              <w:rPr>
                <w:rFonts w:cstheme="minorHAnsi"/>
              </w:rPr>
            </w:pPr>
            <w:r>
              <w:rPr>
                <w:rFonts w:cstheme="minorHAnsi"/>
              </w:rPr>
              <w:lastRenderedPageBreak/>
              <w:t>6</w:t>
            </w:r>
          </w:p>
        </w:tc>
        <w:tc>
          <w:tcPr>
            <w:tcW w:w="4598" w:type="pct"/>
          </w:tcPr>
          <w:p w14:paraId="01868061" w14:textId="77777777" w:rsidR="003305C8" w:rsidRDefault="003305C8" w:rsidP="00A31355">
            <w:pPr>
              <w:rPr>
                <w:rFonts w:cstheme="minorHAnsi"/>
                <w:b/>
                <w:u w:val="single"/>
              </w:rPr>
            </w:pPr>
            <w:r>
              <w:rPr>
                <w:rFonts w:cstheme="minorHAnsi"/>
                <w:b/>
                <w:u w:val="single"/>
              </w:rPr>
              <w:t>Export the Business Network Archive</w:t>
            </w:r>
          </w:p>
          <w:p w14:paraId="6108A866" w14:textId="77777777" w:rsidR="003305C8" w:rsidRDefault="003305C8" w:rsidP="00A31355">
            <w:pPr>
              <w:rPr>
                <w:rFonts w:cstheme="minorHAnsi"/>
                <w:b/>
                <w:u w:val="single"/>
              </w:rPr>
            </w:pPr>
          </w:p>
          <w:p w14:paraId="6A9EDB99" w14:textId="2831A108" w:rsidR="003305C8" w:rsidRDefault="003305C8" w:rsidP="003305C8">
            <w:pPr>
              <w:pStyle w:val="ListParagraph"/>
              <w:numPr>
                <w:ilvl w:val="0"/>
                <w:numId w:val="12"/>
              </w:numPr>
              <w:rPr>
                <w:rFonts w:asciiTheme="minorHAnsi" w:hAnsiTheme="minorHAnsi" w:cstheme="minorHAnsi"/>
                <w:sz w:val="24"/>
                <w:szCs w:val="24"/>
              </w:rPr>
            </w:pPr>
            <w:r>
              <w:rPr>
                <w:rFonts w:asciiTheme="minorHAnsi" w:hAnsiTheme="minorHAnsi" w:cstheme="minorHAnsi"/>
                <w:sz w:val="24"/>
                <w:szCs w:val="24"/>
              </w:rPr>
              <w:t xml:space="preserve">Export the </w:t>
            </w:r>
            <w:r w:rsidR="005648E0">
              <w:rPr>
                <w:rFonts w:asciiTheme="minorHAnsi" w:hAnsiTheme="minorHAnsi" w:cstheme="minorHAnsi"/>
                <w:sz w:val="24"/>
                <w:szCs w:val="24"/>
              </w:rPr>
              <w:t>Business Network Archive (.bna)</w:t>
            </w:r>
            <w:r>
              <w:rPr>
                <w:rFonts w:asciiTheme="minorHAnsi" w:hAnsiTheme="minorHAnsi" w:cstheme="minorHAnsi"/>
                <w:sz w:val="24"/>
                <w:szCs w:val="24"/>
              </w:rPr>
              <w:t xml:space="preserve"> file and save off</w:t>
            </w:r>
          </w:p>
          <w:p w14:paraId="6D28D649" w14:textId="77777777" w:rsidR="005648E0" w:rsidRDefault="005648E0" w:rsidP="005648E0">
            <w:pPr>
              <w:pStyle w:val="ListParagraph"/>
              <w:ind w:left="823"/>
              <w:rPr>
                <w:rFonts w:asciiTheme="minorHAnsi" w:hAnsiTheme="minorHAnsi" w:cstheme="minorHAnsi"/>
                <w:sz w:val="24"/>
                <w:szCs w:val="24"/>
              </w:rPr>
            </w:pPr>
          </w:p>
          <w:p w14:paraId="468FD9FE" w14:textId="77777777" w:rsidR="005648E0" w:rsidRDefault="005648E0" w:rsidP="005648E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On the Define view, in the lower left-hand corner, you will see some Network Management functions. </w:t>
            </w:r>
          </w:p>
          <w:p w14:paraId="0B251C36" w14:textId="77777777" w:rsidR="005648E0" w:rsidRDefault="005648E0" w:rsidP="005648E0">
            <w:pPr>
              <w:pStyle w:val="ListParagraph"/>
              <w:ind w:left="823"/>
              <w:rPr>
                <w:rFonts w:asciiTheme="minorHAnsi" w:hAnsiTheme="minorHAnsi" w:cstheme="minorHAnsi"/>
                <w:sz w:val="24"/>
                <w:szCs w:val="24"/>
              </w:rPr>
            </w:pPr>
          </w:p>
          <w:p w14:paraId="29B80854" w14:textId="77777777" w:rsidR="005648E0" w:rsidRDefault="005648E0" w:rsidP="005648E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Import/Replace, allows you to import a definition and replace the one you are currently working on. </w:t>
            </w:r>
          </w:p>
          <w:p w14:paraId="4EDD6992" w14:textId="77777777" w:rsidR="005648E0" w:rsidRDefault="005648E0" w:rsidP="005648E0">
            <w:pPr>
              <w:pStyle w:val="ListParagraph"/>
              <w:ind w:left="823"/>
              <w:rPr>
                <w:rFonts w:asciiTheme="minorHAnsi" w:hAnsiTheme="minorHAnsi" w:cstheme="minorHAnsi"/>
                <w:sz w:val="24"/>
                <w:szCs w:val="24"/>
              </w:rPr>
            </w:pPr>
          </w:p>
          <w:p w14:paraId="1F27DDB5" w14:textId="77777777" w:rsidR="005648E0" w:rsidRDefault="005648E0" w:rsidP="005648E0">
            <w:pPr>
              <w:pStyle w:val="ListParagraph"/>
              <w:ind w:left="823"/>
              <w:rPr>
                <w:rFonts w:asciiTheme="minorHAnsi" w:hAnsiTheme="minorHAnsi" w:cstheme="minorHAnsi"/>
                <w:sz w:val="24"/>
                <w:szCs w:val="24"/>
              </w:rPr>
            </w:pPr>
            <w:r>
              <w:rPr>
                <w:rFonts w:asciiTheme="minorHAnsi" w:hAnsiTheme="minorHAnsi" w:cstheme="minorHAnsi"/>
                <w:sz w:val="24"/>
                <w:szCs w:val="24"/>
              </w:rPr>
              <w:t>Export allows you to create a Business Network Archive file which can be deployed on another Hyperledger Fabric installation.</w:t>
            </w:r>
          </w:p>
          <w:p w14:paraId="2C5172B5" w14:textId="77777777" w:rsidR="005648E0" w:rsidRDefault="005648E0" w:rsidP="005648E0">
            <w:pPr>
              <w:pStyle w:val="ListParagraph"/>
              <w:ind w:left="823"/>
              <w:rPr>
                <w:rFonts w:asciiTheme="minorHAnsi" w:hAnsiTheme="minorHAnsi" w:cstheme="minorHAnsi"/>
                <w:sz w:val="24"/>
                <w:szCs w:val="24"/>
              </w:rPr>
            </w:pPr>
          </w:p>
          <w:p w14:paraId="52B1A44E" w14:textId="5F5D36B0" w:rsidR="005648E0" w:rsidRPr="00F335D8" w:rsidRDefault="005648E0" w:rsidP="005648E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on the Export button. You will be prompted to save the file. Save it to your local drive. We will use this file in the next section when we deploy this to another instance of Hyperledger Fabric and Composer. </w:t>
            </w:r>
          </w:p>
          <w:p w14:paraId="3B92BB32" w14:textId="77777777" w:rsidR="003305C8" w:rsidRDefault="003305C8" w:rsidP="00A31355">
            <w:pPr>
              <w:rPr>
                <w:rFonts w:cstheme="minorHAnsi"/>
                <w:b/>
                <w:u w:val="single"/>
              </w:rPr>
            </w:pPr>
          </w:p>
        </w:tc>
      </w:tr>
    </w:tbl>
    <w:p w14:paraId="193A7C13" w14:textId="57713029" w:rsidR="00A31355" w:rsidRDefault="00A31355" w:rsidP="00A31355"/>
    <w:p w14:paraId="73B69D52" w14:textId="77777777" w:rsidR="00D20FAD" w:rsidRDefault="00D20FAD" w:rsidP="00A31355"/>
    <w:p w14:paraId="3FBE4A60" w14:textId="77777777" w:rsidR="00D20FAD" w:rsidRDefault="00D20FAD" w:rsidP="00A31355"/>
    <w:p w14:paraId="02381AD2" w14:textId="77777777" w:rsidR="00D20FAD" w:rsidRDefault="00D20FAD">
      <w:r>
        <w:br w:type="page"/>
      </w:r>
    </w:p>
    <w:p w14:paraId="3D69AAE1" w14:textId="77777777" w:rsidR="00D20FAD" w:rsidRDefault="00D20FAD" w:rsidP="00D20FAD">
      <w:pPr>
        <w:pStyle w:val="Heading2"/>
      </w:pPr>
      <w:bookmarkStart w:id="5" w:name="_Toc506797708"/>
      <w:r>
        <w:lastRenderedPageBreak/>
        <w:t>Module 1: Lab Summary</w:t>
      </w:r>
      <w:bookmarkEnd w:id="5"/>
    </w:p>
    <w:p w14:paraId="19CD433F" w14:textId="77777777" w:rsidR="00D20FAD" w:rsidRDefault="00D20FAD" w:rsidP="00D20FAD"/>
    <w:p w14:paraId="4D5445A7" w14:textId="77777777" w:rsidR="00F00C3F" w:rsidRDefault="00F00C3F" w:rsidP="00D20FAD">
      <w:r>
        <w:t>You got hands-on with the Hyperledger Composer development environment for Hyperledger Fabric, the platform for IBM Blockchain.</w:t>
      </w:r>
    </w:p>
    <w:p w14:paraId="4D5445A7" w14:textId="77777777" w:rsidR="00F00C3F" w:rsidRDefault="00F00C3F" w:rsidP="00D20FAD"/>
    <w:p w14:paraId="3500F0C2" w14:textId="111D030A" w:rsidR="00F00C3F" w:rsidRDefault="00F00C3F" w:rsidP="00D20FAD">
      <w:r>
        <w:t>You viewed an existing business network and learned the basics of the modeling language and how to build smart contracts.</w:t>
      </w:r>
    </w:p>
    <w:p w14:paraId="00211B32" w14:textId="77777777" w:rsidR="00F00C3F" w:rsidRDefault="00F00C3F" w:rsidP="00D20FAD"/>
    <w:p w14:paraId="02EC2DE0" w14:textId="781D44E5" w:rsidR="00D20FAD" w:rsidRDefault="00F00C3F" w:rsidP="00D20FAD">
      <w:r>
        <w:t>You were worked within the Hyperledger Composer development environment to modify an existing Business Network, test those changes and verify that your changes were working as designed.</w:t>
      </w:r>
      <w:bookmarkStart w:id="6" w:name="_GoBack"/>
      <w:bookmarkEnd w:id="6"/>
    </w:p>
    <w:p w14:paraId="39A89E14" w14:textId="40CEC580" w:rsidR="00D20FAD" w:rsidRDefault="00D20FAD" w:rsidP="00F00C3F">
      <w:pPr>
        <w:pStyle w:val="Heading1"/>
        <w:rPr>
          <w:highlight w:val="red"/>
        </w:rPr>
      </w:pPr>
    </w:p>
    <w:sectPr w:rsidR="00D20FAD" w:rsidSect="00C929AC">
      <w:headerReference w:type="default" r:id="rId46"/>
      <w:footerReference w:type="even" r:id="rId47"/>
      <w:footerReference w:type="default" r:id="rId48"/>
      <w:footerReference w:type="firs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F984E3" w14:textId="77777777" w:rsidR="003D65E8" w:rsidRDefault="003D65E8" w:rsidP="00E942C4">
      <w:r>
        <w:separator/>
      </w:r>
    </w:p>
  </w:endnote>
  <w:endnote w:type="continuationSeparator" w:id="0">
    <w:p w14:paraId="25CED340" w14:textId="77777777" w:rsidR="003D65E8" w:rsidRDefault="003D65E8" w:rsidP="00E942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AA4FC" w14:textId="77777777" w:rsidR="0099520D" w:rsidRDefault="0099520D" w:rsidP="00923D6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6083EA6" w14:textId="77777777" w:rsidR="0099520D" w:rsidRDefault="0099520D" w:rsidP="00C929A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5A140" w14:textId="77777777" w:rsidR="0099520D" w:rsidRDefault="0099520D" w:rsidP="00923D6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00C3F">
      <w:rPr>
        <w:rStyle w:val="PageNumber"/>
        <w:noProof/>
      </w:rPr>
      <w:t>35</w:t>
    </w:r>
    <w:r>
      <w:rPr>
        <w:rStyle w:val="PageNumber"/>
      </w:rPr>
      <w:fldChar w:fldCharType="end"/>
    </w:r>
  </w:p>
  <w:p w14:paraId="3B47FE6D" w14:textId="77777777" w:rsidR="0099520D" w:rsidRPr="00C22563" w:rsidRDefault="0099520D" w:rsidP="00C929AC">
    <w:pPr>
      <w:pStyle w:val="Footer"/>
      <w:ind w:right="360"/>
      <w:rPr>
        <w:rFonts w:cs="Calibri"/>
      </w:rPr>
    </w:pPr>
    <w:r>
      <w:rPr>
        <w:noProof/>
      </w:rPr>
      <mc:AlternateContent>
        <mc:Choice Requires="wps">
          <w:drawing>
            <wp:anchor distT="0" distB="0" distL="114300" distR="114300" simplePos="0" relativeHeight="251659264" behindDoc="1" locked="0" layoutInCell="1" allowOverlap="1" wp14:anchorId="0527423D" wp14:editId="4E24DC33">
              <wp:simplePos x="0" y="0"/>
              <wp:positionH relativeFrom="page">
                <wp:posOffset>-60325</wp:posOffset>
              </wp:positionH>
              <wp:positionV relativeFrom="paragraph">
                <wp:posOffset>302260</wp:posOffset>
              </wp:positionV>
              <wp:extent cx="8995410" cy="1061720"/>
              <wp:effectExtent l="0" t="0" r="0" b="5080"/>
              <wp:wrapNone/>
              <wp:docPr id="251" name="Rectangle 1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5410" cy="1061720"/>
                      </a:xfrm>
                      <a:prstGeom prst="rect">
                        <a:avLst/>
                      </a:prstGeom>
                      <a:solidFill>
                        <a:srgbClr val="274960"/>
                      </a:solidFill>
                      <a:ln>
                        <a:noFill/>
                      </a:ln>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5A4B9BD" id="Rectangle 1244" o:spid="_x0000_s1026" style="position:absolute;margin-left:-4.75pt;margin-top:23.8pt;width:708.3pt;height:83.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" fillcolor="#274960" stroked="f">
              <w10:wrap anchorx="page"/>
            </v:rect>
          </w:pict>
        </mc:Fallback>
      </mc:AlternateContent>
    </w:r>
    <w:r w:rsidRPr="00C22563">
      <w:rPr>
        <w:rFonts w:cs="Calibri"/>
      </w:rPr>
      <w:t>© Copyright IBM Corp. 2017. All rights reserved</w:t>
    </w:r>
  </w:p>
  <w:p w14:paraId="53F85DD5" w14:textId="77777777" w:rsidR="0099520D" w:rsidRPr="00C22563" w:rsidRDefault="0099520D" w:rsidP="004A137C">
    <w:pPr>
      <w:pStyle w:val="Footer"/>
      <w:ind w:right="360"/>
      <w:rPr>
        <w:rFonts w:cs="Calibri"/>
      </w:rPr>
    </w:pPr>
  </w:p>
  <w:p w14:paraId="7A34A418" w14:textId="77777777" w:rsidR="0099520D" w:rsidRPr="00C22563" w:rsidRDefault="0099520D">
    <w:pPr>
      <w:pStyle w:val="Footer"/>
      <w:rPr>
        <w:rFonts w:cs="Calibri"/>
      </w:rPr>
    </w:pPr>
  </w:p>
  <w:p w14:paraId="50882640" w14:textId="77777777" w:rsidR="0099520D" w:rsidRPr="00C22563" w:rsidRDefault="0099520D">
    <w:pPr>
      <w:pStyle w:val="Footer"/>
      <w:rPr>
        <w:rFonts w:cs="Calibri"/>
      </w:rPr>
    </w:pPr>
  </w:p>
  <w:p w14:paraId="12305712" w14:textId="77777777" w:rsidR="0099520D" w:rsidRPr="00C22563" w:rsidRDefault="0099520D">
    <w:pPr>
      <w:pStyle w:val="Footer"/>
      <w:rPr>
        <w:rFonts w:cs="Calibri"/>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76DF3" w14:textId="77777777" w:rsidR="0099520D" w:rsidRDefault="0099520D">
    <w:pPr>
      <w:pStyle w:val="Footer"/>
    </w:pPr>
  </w:p>
  <w:p w14:paraId="15C1AFF0" w14:textId="77777777" w:rsidR="0099520D" w:rsidRPr="00927DDF" w:rsidRDefault="0099520D" w:rsidP="00927DDF">
    <w:pPr>
      <w:pStyle w:val="Footer"/>
      <w:ind w:right="360"/>
      <w:rPr>
        <w:rFonts w:cs="Calibri"/>
      </w:rPr>
    </w:pPr>
    <w:r w:rsidRPr="00C22563">
      <w:rPr>
        <w:rFonts w:cs="Calibri"/>
      </w:rPr>
      <w:t>© Copyright IBM Corp. 2017. All rights reserved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C7E5B9" w14:textId="77777777" w:rsidR="003D65E8" w:rsidRDefault="003D65E8" w:rsidP="00E942C4">
      <w:r>
        <w:separator/>
      </w:r>
    </w:p>
  </w:footnote>
  <w:footnote w:type="continuationSeparator" w:id="0">
    <w:p w14:paraId="01069905" w14:textId="77777777" w:rsidR="003D65E8" w:rsidRDefault="003D65E8" w:rsidP="00E942C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0A97C" w14:textId="77777777" w:rsidR="0099520D" w:rsidRPr="002D0B3B" w:rsidRDefault="0099520D" w:rsidP="00E942C4">
    <w:pPr>
      <w:pStyle w:val="Header"/>
      <w:ind w:left="90" w:right="-180"/>
      <w:jc w:val="right"/>
    </w:pPr>
    <w:r w:rsidRPr="002D0B3B">
      <w:rPr>
        <w:rFonts w:ascii="Times New Roman" w:hAnsi="Times New Roman"/>
        <w:noProof/>
      </w:rPr>
      <w:drawing>
        <wp:inline distT="0" distB="0" distL="0" distR="0" wp14:anchorId="1AAF12EC" wp14:editId="49759AAF">
          <wp:extent cx="409392" cy="288997"/>
          <wp:effectExtent l="0" t="0" r="0" b="0"/>
          <wp:docPr id="203" name="cloud-icons-black-11.png" descr="cloud-icons-blac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icons-black-11.png" descr="cloud-icons-black-11.png"/>
                  <pic:cNvPicPr>
                    <a:picLocks noChangeAspect="1"/>
                  </pic:cNvPicPr>
                </pic:nvPicPr>
                <pic:blipFill rotWithShape="1">
                  <a:blip r:embed="rId1">
                    <a:extLst/>
                  </a:blip>
                  <a:srcRect t="10284" b="14109"/>
                  <a:stretch/>
                </pic:blipFill>
                <pic:spPr>
                  <a:xfrm>
                    <a:off x="0" y="0"/>
                    <a:ext cx="439091" cy="309962"/>
                  </a:xfrm>
                  <a:prstGeom prst="rect">
                    <a:avLst/>
                  </a:prstGeom>
                  <a:ln w="12700">
                    <a:miter lim="400000"/>
                  </a:ln>
                </pic:spPr>
              </pic:pic>
            </a:graphicData>
          </a:graphic>
        </wp:inline>
      </w:drawing>
    </w:r>
    <w:r>
      <w:t xml:space="preserve">  </w:t>
    </w:r>
    <w:r w:rsidRPr="002335B8">
      <w:rPr>
        <w:noProof/>
      </w:rPr>
      <w:drawing>
        <wp:inline distT="0" distB="0" distL="0" distR="0" wp14:anchorId="3FBC1932" wp14:editId="2E1F630A">
          <wp:extent cx="797502" cy="296671"/>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840982" cy="312846"/>
                  </a:xfrm>
                  <a:prstGeom prst="rect">
                    <a:avLst/>
                  </a:prstGeom>
                </pic:spPr>
              </pic:pic>
            </a:graphicData>
          </a:graphic>
        </wp:inline>
      </w:drawing>
    </w:r>
    <w:r>
      <w:t xml:space="preserve">             </w:t>
    </w:r>
  </w:p>
  <w:p w14:paraId="6892BBFB" w14:textId="77777777" w:rsidR="0099520D" w:rsidRDefault="0099520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FC09CD"/>
    <w:multiLevelType w:val="hybridMultilevel"/>
    <w:tmpl w:val="5448BDCE"/>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1">
    <w:nsid w:val="0F5B3C2D"/>
    <w:multiLevelType w:val="hybridMultilevel"/>
    <w:tmpl w:val="2C2E6F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0D2A7E"/>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3">
    <w:nsid w:val="1AC11B85"/>
    <w:multiLevelType w:val="hybridMultilevel"/>
    <w:tmpl w:val="ED8CD91A"/>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4">
    <w:nsid w:val="210E3C1F"/>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5">
    <w:nsid w:val="25EA2EB1"/>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6">
    <w:nsid w:val="4C662FB7"/>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7">
    <w:nsid w:val="4EC93643"/>
    <w:multiLevelType w:val="hybridMultilevel"/>
    <w:tmpl w:val="EE3618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9A786D"/>
    <w:multiLevelType w:val="hybridMultilevel"/>
    <w:tmpl w:val="7A9E95EC"/>
    <w:lvl w:ilvl="0" w:tplc="32A2CDAA">
      <w:start w:val="1"/>
      <w:numFmt w:val="lowerLetter"/>
      <w:lvlText w:val="%1."/>
      <w:lvlJc w:val="left"/>
      <w:pPr>
        <w:ind w:left="823" w:hanging="360"/>
      </w:pPr>
      <w:rPr>
        <w:rFonts w:ascii="Arial" w:eastAsia="Arial" w:hAnsi="Arial" w:cs="Arial" w:hint="default"/>
        <w:spacing w:val="-1"/>
        <w:w w:val="88"/>
        <w:sz w:val="22"/>
        <w:szCs w:val="22"/>
      </w:rPr>
    </w:lvl>
    <w:lvl w:ilvl="1" w:tplc="6CAC7476">
      <w:numFmt w:val="bullet"/>
      <w:lvlText w:val="•"/>
      <w:lvlJc w:val="left"/>
      <w:pPr>
        <w:ind w:left="1604" w:hanging="360"/>
      </w:pPr>
      <w:rPr>
        <w:rFonts w:hint="default"/>
      </w:rPr>
    </w:lvl>
    <w:lvl w:ilvl="2" w:tplc="68FACF0E">
      <w:numFmt w:val="bullet"/>
      <w:lvlText w:val="•"/>
      <w:lvlJc w:val="left"/>
      <w:pPr>
        <w:ind w:left="2388" w:hanging="360"/>
      </w:pPr>
      <w:rPr>
        <w:rFonts w:hint="default"/>
      </w:rPr>
    </w:lvl>
    <w:lvl w:ilvl="3" w:tplc="DE889BAC">
      <w:numFmt w:val="bullet"/>
      <w:lvlText w:val="•"/>
      <w:lvlJc w:val="left"/>
      <w:pPr>
        <w:ind w:left="3173" w:hanging="360"/>
      </w:pPr>
      <w:rPr>
        <w:rFonts w:hint="default"/>
      </w:rPr>
    </w:lvl>
    <w:lvl w:ilvl="4" w:tplc="B386A66E">
      <w:numFmt w:val="bullet"/>
      <w:lvlText w:val="•"/>
      <w:lvlJc w:val="left"/>
      <w:pPr>
        <w:ind w:left="3957" w:hanging="360"/>
      </w:pPr>
      <w:rPr>
        <w:rFonts w:hint="default"/>
      </w:rPr>
    </w:lvl>
    <w:lvl w:ilvl="5" w:tplc="3EBC0886">
      <w:numFmt w:val="bullet"/>
      <w:lvlText w:val="•"/>
      <w:lvlJc w:val="left"/>
      <w:pPr>
        <w:ind w:left="4741" w:hanging="360"/>
      </w:pPr>
      <w:rPr>
        <w:rFonts w:hint="default"/>
      </w:rPr>
    </w:lvl>
    <w:lvl w:ilvl="6" w:tplc="55BEC2A6">
      <w:numFmt w:val="bullet"/>
      <w:lvlText w:val="•"/>
      <w:lvlJc w:val="left"/>
      <w:pPr>
        <w:ind w:left="5526" w:hanging="360"/>
      </w:pPr>
      <w:rPr>
        <w:rFonts w:hint="default"/>
      </w:rPr>
    </w:lvl>
    <w:lvl w:ilvl="7" w:tplc="D53CDC12">
      <w:numFmt w:val="bullet"/>
      <w:lvlText w:val="•"/>
      <w:lvlJc w:val="left"/>
      <w:pPr>
        <w:ind w:left="6310" w:hanging="360"/>
      </w:pPr>
      <w:rPr>
        <w:rFonts w:hint="default"/>
      </w:rPr>
    </w:lvl>
    <w:lvl w:ilvl="8" w:tplc="20D2849C">
      <w:numFmt w:val="bullet"/>
      <w:lvlText w:val="•"/>
      <w:lvlJc w:val="left"/>
      <w:pPr>
        <w:ind w:left="7094" w:hanging="360"/>
      </w:pPr>
      <w:rPr>
        <w:rFonts w:hint="default"/>
      </w:rPr>
    </w:lvl>
  </w:abstractNum>
  <w:abstractNum w:abstractNumId="9">
    <w:nsid w:val="5A9B3CDD"/>
    <w:multiLevelType w:val="hybridMultilevel"/>
    <w:tmpl w:val="2494CA98"/>
    <w:lvl w:ilvl="0" w:tplc="32A2CDAA">
      <w:start w:val="1"/>
      <w:numFmt w:val="lowerLetter"/>
      <w:lvlText w:val="%1."/>
      <w:lvlJc w:val="left"/>
      <w:pPr>
        <w:ind w:left="823" w:hanging="360"/>
        <w:jc w:val="left"/>
      </w:pPr>
      <w:rPr>
        <w:rFonts w:ascii="Arial" w:eastAsia="Arial" w:hAnsi="Arial" w:cs="Arial" w:hint="default"/>
        <w:spacing w:val="-1"/>
        <w:w w:val="88"/>
        <w:sz w:val="22"/>
        <w:szCs w:val="22"/>
      </w:rPr>
    </w:lvl>
    <w:lvl w:ilvl="1" w:tplc="6CAC7476">
      <w:numFmt w:val="bullet"/>
      <w:lvlText w:val="•"/>
      <w:lvlJc w:val="left"/>
      <w:pPr>
        <w:ind w:left="1604" w:hanging="360"/>
      </w:pPr>
      <w:rPr>
        <w:rFonts w:hint="default"/>
      </w:rPr>
    </w:lvl>
    <w:lvl w:ilvl="2" w:tplc="68FACF0E">
      <w:numFmt w:val="bullet"/>
      <w:lvlText w:val="•"/>
      <w:lvlJc w:val="left"/>
      <w:pPr>
        <w:ind w:left="2388" w:hanging="360"/>
      </w:pPr>
      <w:rPr>
        <w:rFonts w:hint="default"/>
      </w:rPr>
    </w:lvl>
    <w:lvl w:ilvl="3" w:tplc="DE889BAC">
      <w:numFmt w:val="bullet"/>
      <w:lvlText w:val="•"/>
      <w:lvlJc w:val="left"/>
      <w:pPr>
        <w:ind w:left="3173" w:hanging="360"/>
      </w:pPr>
      <w:rPr>
        <w:rFonts w:hint="default"/>
      </w:rPr>
    </w:lvl>
    <w:lvl w:ilvl="4" w:tplc="B386A66E">
      <w:numFmt w:val="bullet"/>
      <w:lvlText w:val="•"/>
      <w:lvlJc w:val="left"/>
      <w:pPr>
        <w:ind w:left="3957" w:hanging="360"/>
      </w:pPr>
      <w:rPr>
        <w:rFonts w:hint="default"/>
      </w:rPr>
    </w:lvl>
    <w:lvl w:ilvl="5" w:tplc="3EBC0886">
      <w:numFmt w:val="bullet"/>
      <w:lvlText w:val="•"/>
      <w:lvlJc w:val="left"/>
      <w:pPr>
        <w:ind w:left="4741" w:hanging="360"/>
      </w:pPr>
      <w:rPr>
        <w:rFonts w:hint="default"/>
      </w:rPr>
    </w:lvl>
    <w:lvl w:ilvl="6" w:tplc="55BEC2A6">
      <w:numFmt w:val="bullet"/>
      <w:lvlText w:val="•"/>
      <w:lvlJc w:val="left"/>
      <w:pPr>
        <w:ind w:left="5526" w:hanging="360"/>
      </w:pPr>
      <w:rPr>
        <w:rFonts w:hint="default"/>
      </w:rPr>
    </w:lvl>
    <w:lvl w:ilvl="7" w:tplc="D53CDC12">
      <w:numFmt w:val="bullet"/>
      <w:lvlText w:val="•"/>
      <w:lvlJc w:val="left"/>
      <w:pPr>
        <w:ind w:left="6310" w:hanging="360"/>
      </w:pPr>
      <w:rPr>
        <w:rFonts w:hint="default"/>
      </w:rPr>
    </w:lvl>
    <w:lvl w:ilvl="8" w:tplc="20D2849C">
      <w:numFmt w:val="bullet"/>
      <w:lvlText w:val="•"/>
      <w:lvlJc w:val="left"/>
      <w:pPr>
        <w:ind w:left="7094" w:hanging="360"/>
      </w:pPr>
      <w:rPr>
        <w:rFonts w:hint="default"/>
      </w:rPr>
    </w:lvl>
  </w:abstractNum>
  <w:abstractNum w:abstractNumId="10">
    <w:nsid w:val="5C057C01"/>
    <w:multiLevelType w:val="hybridMultilevel"/>
    <w:tmpl w:val="196A74A4"/>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11">
    <w:nsid w:val="676E3D27"/>
    <w:multiLevelType w:val="hybridMultilevel"/>
    <w:tmpl w:val="72BC3486"/>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12">
    <w:nsid w:val="67A27FD2"/>
    <w:multiLevelType w:val="hybridMultilevel"/>
    <w:tmpl w:val="D9401AEA"/>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13">
    <w:nsid w:val="69496020"/>
    <w:multiLevelType w:val="hybridMultilevel"/>
    <w:tmpl w:val="FB626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5351FE"/>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15">
    <w:nsid w:val="6EF34154"/>
    <w:multiLevelType w:val="hybridMultilevel"/>
    <w:tmpl w:val="D55822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3F13CC0"/>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17">
    <w:nsid w:val="74617F3B"/>
    <w:multiLevelType w:val="hybridMultilevel"/>
    <w:tmpl w:val="91D4FA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7"/>
  </w:num>
  <w:num w:numId="3">
    <w:abstractNumId w:val="14"/>
  </w:num>
  <w:num w:numId="4">
    <w:abstractNumId w:val="9"/>
  </w:num>
  <w:num w:numId="5">
    <w:abstractNumId w:val="8"/>
  </w:num>
  <w:num w:numId="6">
    <w:abstractNumId w:val="1"/>
  </w:num>
  <w:num w:numId="7">
    <w:abstractNumId w:val="17"/>
  </w:num>
  <w:num w:numId="8">
    <w:abstractNumId w:val="4"/>
  </w:num>
  <w:num w:numId="9">
    <w:abstractNumId w:val="5"/>
  </w:num>
  <w:num w:numId="10">
    <w:abstractNumId w:val="6"/>
  </w:num>
  <w:num w:numId="11">
    <w:abstractNumId w:val="2"/>
  </w:num>
  <w:num w:numId="12">
    <w:abstractNumId w:val="16"/>
  </w:num>
  <w:num w:numId="13">
    <w:abstractNumId w:val="15"/>
  </w:num>
  <w:num w:numId="14">
    <w:abstractNumId w:val="11"/>
  </w:num>
  <w:num w:numId="15">
    <w:abstractNumId w:val="10"/>
  </w:num>
  <w:num w:numId="16">
    <w:abstractNumId w:val="3"/>
  </w:num>
  <w:num w:numId="17">
    <w:abstractNumId w:val="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E69"/>
    <w:rsid w:val="000139C9"/>
    <w:rsid w:val="00085146"/>
    <w:rsid w:val="000E2494"/>
    <w:rsid w:val="000F6B0D"/>
    <w:rsid w:val="00102992"/>
    <w:rsid w:val="001577C9"/>
    <w:rsid w:val="00162148"/>
    <w:rsid w:val="00163A53"/>
    <w:rsid w:val="00180931"/>
    <w:rsid w:val="0019639F"/>
    <w:rsid w:val="001C18FC"/>
    <w:rsid w:val="001E40AB"/>
    <w:rsid w:val="00224255"/>
    <w:rsid w:val="002345D4"/>
    <w:rsid w:val="002434AC"/>
    <w:rsid w:val="002B07C9"/>
    <w:rsid w:val="002B22A8"/>
    <w:rsid w:val="002C3148"/>
    <w:rsid w:val="0031284E"/>
    <w:rsid w:val="0032075E"/>
    <w:rsid w:val="003305C8"/>
    <w:rsid w:val="00355E09"/>
    <w:rsid w:val="003B15C5"/>
    <w:rsid w:val="003D65E8"/>
    <w:rsid w:val="003E6844"/>
    <w:rsid w:val="00412B5D"/>
    <w:rsid w:val="00416703"/>
    <w:rsid w:val="004416A5"/>
    <w:rsid w:val="00466A61"/>
    <w:rsid w:val="00474C65"/>
    <w:rsid w:val="004862BB"/>
    <w:rsid w:val="00486AF4"/>
    <w:rsid w:val="004937CA"/>
    <w:rsid w:val="0049432D"/>
    <w:rsid w:val="004A137C"/>
    <w:rsid w:val="004B24C2"/>
    <w:rsid w:val="004E1E06"/>
    <w:rsid w:val="00514F55"/>
    <w:rsid w:val="00533C92"/>
    <w:rsid w:val="005648E0"/>
    <w:rsid w:val="005807EE"/>
    <w:rsid w:val="00595DA7"/>
    <w:rsid w:val="005B5C57"/>
    <w:rsid w:val="00631F1D"/>
    <w:rsid w:val="0063542C"/>
    <w:rsid w:val="00640557"/>
    <w:rsid w:val="0064307E"/>
    <w:rsid w:val="00657EE1"/>
    <w:rsid w:val="00661DCB"/>
    <w:rsid w:val="00680EFB"/>
    <w:rsid w:val="00684CC0"/>
    <w:rsid w:val="00685EFF"/>
    <w:rsid w:val="00692D3C"/>
    <w:rsid w:val="00697FD5"/>
    <w:rsid w:val="006A5998"/>
    <w:rsid w:val="006D7BBB"/>
    <w:rsid w:val="006E7C26"/>
    <w:rsid w:val="006F6BC4"/>
    <w:rsid w:val="007032EB"/>
    <w:rsid w:val="00742C30"/>
    <w:rsid w:val="00761C6E"/>
    <w:rsid w:val="007964AF"/>
    <w:rsid w:val="007C2E39"/>
    <w:rsid w:val="007C320E"/>
    <w:rsid w:val="008134F5"/>
    <w:rsid w:val="00827B6C"/>
    <w:rsid w:val="0083240E"/>
    <w:rsid w:val="008426D5"/>
    <w:rsid w:val="00874452"/>
    <w:rsid w:val="008B2E95"/>
    <w:rsid w:val="00923D60"/>
    <w:rsid w:val="00927DDF"/>
    <w:rsid w:val="009751BF"/>
    <w:rsid w:val="0099520D"/>
    <w:rsid w:val="009B5C78"/>
    <w:rsid w:val="009E353E"/>
    <w:rsid w:val="00A16C9C"/>
    <w:rsid w:val="00A31355"/>
    <w:rsid w:val="00A47B44"/>
    <w:rsid w:val="00A519E1"/>
    <w:rsid w:val="00A56292"/>
    <w:rsid w:val="00A8672C"/>
    <w:rsid w:val="00AE3E8C"/>
    <w:rsid w:val="00AE68CE"/>
    <w:rsid w:val="00B000D4"/>
    <w:rsid w:val="00B0145D"/>
    <w:rsid w:val="00B127CF"/>
    <w:rsid w:val="00B15ABC"/>
    <w:rsid w:val="00B62BDE"/>
    <w:rsid w:val="00B63522"/>
    <w:rsid w:val="00B7121D"/>
    <w:rsid w:val="00BA325E"/>
    <w:rsid w:val="00BE37C6"/>
    <w:rsid w:val="00BE3CBB"/>
    <w:rsid w:val="00C112E7"/>
    <w:rsid w:val="00C11EF1"/>
    <w:rsid w:val="00C17558"/>
    <w:rsid w:val="00C22563"/>
    <w:rsid w:val="00C34985"/>
    <w:rsid w:val="00C43AEB"/>
    <w:rsid w:val="00C53258"/>
    <w:rsid w:val="00C5766C"/>
    <w:rsid w:val="00C7412B"/>
    <w:rsid w:val="00C929AC"/>
    <w:rsid w:val="00CC0C04"/>
    <w:rsid w:val="00CC66A5"/>
    <w:rsid w:val="00CC7F10"/>
    <w:rsid w:val="00CD5767"/>
    <w:rsid w:val="00CF7E17"/>
    <w:rsid w:val="00D04B50"/>
    <w:rsid w:val="00D208C2"/>
    <w:rsid w:val="00D20FAD"/>
    <w:rsid w:val="00D402EB"/>
    <w:rsid w:val="00D77C54"/>
    <w:rsid w:val="00D80C18"/>
    <w:rsid w:val="00D96876"/>
    <w:rsid w:val="00DA726F"/>
    <w:rsid w:val="00DC4138"/>
    <w:rsid w:val="00DC6F0D"/>
    <w:rsid w:val="00E15EA1"/>
    <w:rsid w:val="00E21D71"/>
    <w:rsid w:val="00E31470"/>
    <w:rsid w:val="00E9021B"/>
    <w:rsid w:val="00E942C4"/>
    <w:rsid w:val="00E96E69"/>
    <w:rsid w:val="00EA4A71"/>
    <w:rsid w:val="00ED5F86"/>
    <w:rsid w:val="00EE0063"/>
    <w:rsid w:val="00EE1B59"/>
    <w:rsid w:val="00EF5866"/>
    <w:rsid w:val="00F00C3F"/>
    <w:rsid w:val="00F335D8"/>
    <w:rsid w:val="00F44AE1"/>
    <w:rsid w:val="00F630F5"/>
    <w:rsid w:val="00F741F0"/>
    <w:rsid w:val="00F80CA8"/>
    <w:rsid w:val="00F818DD"/>
    <w:rsid w:val="00F95213"/>
    <w:rsid w:val="00FC11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6138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4A71"/>
    <w:pPr>
      <w:keepNext/>
      <w:keepLines/>
      <w:spacing w:before="240"/>
      <w:jc w:val="right"/>
      <w:outlineLvl w:val="0"/>
    </w:pPr>
    <w:rPr>
      <w:rFonts w:asciiTheme="majorHAnsi" w:eastAsiaTheme="majorEastAsia" w:hAnsiTheme="majorHAnsi" w:cstheme="majorBidi"/>
      <w:b/>
      <w:color w:val="27495F" w:themeColor="accent1"/>
      <w:sz w:val="32"/>
      <w:szCs w:val="32"/>
    </w:rPr>
  </w:style>
  <w:style w:type="paragraph" w:styleId="Heading2">
    <w:name w:val="heading 2"/>
    <w:basedOn w:val="Normal"/>
    <w:next w:val="Normal"/>
    <w:link w:val="Heading2Char"/>
    <w:uiPriority w:val="9"/>
    <w:unhideWhenUsed/>
    <w:qFormat/>
    <w:rsid w:val="00640557"/>
    <w:pPr>
      <w:keepNext/>
      <w:keepLines/>
      <w:spacing w:before="40"/>
      <w:outlineLvl w:val="1"/>
    </w:pPr>
    <w:rPr>
      <w:rFonts w:asciiTheme="majorHAnsi" w:eastAsiaTheme="majorEastAsia" w:hAnsiTheme="majorHAnsi" w:cstheme="majorBidi"/>
      <w:b/>
      <w:color w:val="27495F" w:themeColor="accen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42C4"/>
    <w:pPr>
      <w:tabs>
        <w:tab w:val="center" w:pos="4680"/>
        <w:tab w:val="right" w:pos="9360"/>
      </w:tabs>
    </w:pPr>
  </w:style>
  <w:style w:type="character" w:customStyle="1" w:styleId="HeaderChar">
    <w:name w:val="Header Char"/>
    <w:basedOn w:val="DefaultParagraphFont"/>
    <w:link w:val="Header"/>
    <w:uiPriority w:val="99"/>
    <w:rsid w:val="00E942C4"/>
  </w:style>
  <w:style w:type="paragraph" w:styleId="Footer">
    <w:name w:val="footer"/>
    <w:basedOn w:val="Normal"/>
    <w:link w:val="FooterChar"/>
    <w:uiPriority w:val="99"/>
    <w:unhideWhenUsed/>
    <w:rsid w:val="00E942C4"/>
    <w:pPr>
      <w:tabs>
        <w:tab w:val="center" w:pos="4680"/>
        <w:tab w:val="right" w:pos="9360"/>
      </w:tabs>
    </w:pPr>
  </w:style>
  <w:style w:type="character" w:customStyle="1" w:styleId="FooterChar">
    <w:name w:val="Footer Char"/>
    <w:basedOn w:val="DefaultParagraphFont"/>
    <w:link w:val="Footer"/>
    <w:uiPriority w:val="99"/>
    <w:rsid w:val="00E942C4"/>
  </w:style>
  <w:style w:type="paragraph" w:customStyle="1" w:styleId="p1">
    <w:name w:val="p1"/>
    <w:basedOn w:val="Normal"/>
    <w:rsid w:val="00827B6C"/>
    <w:rPr>
      <w:rFonts w:ascii="Helvetica" w:hAnsi="Helvetica"/>
      <w:sz w:val="12"/>
      <w:szCs w:val="12"/>
    </w:rPr>
  </w:style>
  <w:style w:type="paragraph" w:customStyle="1" w:styleId="TableParagraph">
    <w:name w:val="Table Paragraph"/>
    <w:basedOn w:val="Normal"/>
    <w:uiPriority w:val="1"/>
    <w:qFormat/>
    <w:rsid w:val="00F80CA8"/>
    <w:pPr>
      <w:widowControl w:val="0"/>
      <w:autoSpaceDE w:val="0"/>
      <w:autoSpaceDN w:val="0"/>
    </w:pPr>
    <w:rPr>
      <w:rFonts w:ascii="Arial" w:eastAsia="Arial" w:hAnsi="Arial" w:cs="Arial"/>
      <w:color w:val="27495F" w:themeColor="accent1"/>
      <w:szCs w:val="22"/>
    </w:rPr>
  </w:style>
  <w:style w:type="character" w:customStyle="1" w:styleId="Heading1Char">
    <w:name w:val="Heading 1 Char"/>
    <w:basedOn w:val="DefaultParagraphFont"/>
    <w:link w:val="Heading1"/>
    <w:uiPriority w:val="9"/>
    <w:rsid w:val="00EA4A71"/>
    <w:rPr>
      <w:rFonts w:asciiTheme="majorHAnsi" w:eastAsiaTheme="majorEastAsia" w:hAnsiTheme="majorHAnsi" w:cstheme="majorBidi"/>
      <w:b/>
      <w:color w:val="27495F" w:themeColor="accent1"/>
      <w:sz w:val="32"/>
      <w:szCs w:val="32"/>
    </w:rPr>
  </w:style>
  <w:style w:type="paragraph" w:styleId="TOCHeading">
    <w:name w:val="TOC Heading"/>
    <w:basedOn w:val="Heading1"/>
    <w:next w:val="Normal"/>
    <w:uiPriority w:val="39"/>
    <w:unhideWhenUsed/>
    <w:qFormat/>
    <w:rsid w:val="001577C9"/>
    <w:pPr>
      <w:spacing w:before="480" w:line="276" w:lineRule="auto"/>
      <w:outlineLvl w:val="9"/>
    </w:pPr>
    <w:rPr>
      <w:b w:val="0"/>
      <w:bCs/>
      <w:sz w:val="28"/>
      <w:szCs w:val="28"/>
    </w:rPr>
  </w:style>
  <w:style w:type="paragraph" w:styleId="TOC1">
    <w:name w:val="toc 1"/>
    <w:basedOn w:val="Normal"/>
    <w:next w:val="Normal"/>
    <w:autoRedefine/>
    <w:uiPriority w:val="39"/>
    <w:unhideWhenUsed/>
    <w:rsid w:val="001577C9"/>
    <w:pPr>
      <w:spacing w:before="120"/>
    </w:pPr>
    <w:rPr>
      <w:rFonts w:cstheme="minorHAnsi"/>
      <w:b/>
      <w:bCs/>
    </w:rPr>
  </w:style>
  <w:style w:type="paragraph" w:styleId="TOC2">
    <w:name w:val="toc 2"/>
    <w:basedOn w:val="Normal"/>
    <w:next w:val="Normal"/>
    <w:autoRedefine/>
    <w:uiPriority w:val="39"/>
    <w:unhideWhenUsed/>
    <w:rsid w:val="001577C9"/>
    <w:pPr>
      <w:ind w:left="240"/>
    </w:pPr>
    <w:rPr>
      <w:rFonts w:cstheme="minorHAnsi"/>
      <w:b/>
      <w:bCs/>
      <w:sz w:val="22"/>
      <w:szCs w:val="22"/>
    </w:rPr>
  </w:style>
  <w:style w:type="paragraph" w:styleId="TOC3">
    <w:name w:val="toc 3"/>
    <w:basedOn w:val="Normal"/>
    <w:next w:val="Normal"/>
    <w:autoRedefine/>
    <w:uiPriority w:val="39"/>
    <w:semiHidden/>
    <w:unhideWhenUsed/>
    <w:rsid w:val="001577C9"/>
    <w:pPr>
      <w:ind w:left="480"/>
    </w:pPr>
    <w:rPr>
      <w:rFonts w:cstheme="minorHAnsi"/>
      <w:sz w:val="22"/>
      <w:szCs w:val="22"/>
    </w:rPr>
  </w:style>
  <w:style w:type="paragraph" w:styleId="TOC4">
    <w:name w:val="toc 4"/>
    <w:basedOn w:val="Normal"/>
    <w:next w:val="Normal"/>
    <w:autoRedefine/>
    <w:uiPriority w:val="39"/>
    <w:semiHidden/>
    <w:unhideWhenUsed/>
    <w:rsid w:val="001577C9"/>
    <w:pPr>
      <w:ind w:left="720"/>
    </w:pPr>
    <w:rPr>
      <w:rFonts w:cstheme="minorHAnsi"/>
      <w:sz w:val="20"/>
      <w:szCs w:val="20"/>
    </w:rPr>
  </w:style>
  <w:style w:type="paragraph" w:styleId="TOC5">
    <w:name w:val="toc 5"/>
    <w:basedOn w:val="Normal"/>
    <w:next w:val="Normal"/>
    <w:autoRedefine/>
    <w:uiPriority w:val="39"/>
    <w:semiHidden/>
    <w:unhideWhenUsed/>
    <w:rsid w:val="001577C9"/>
    <w:pPr>
      <w:ind w:left="960"/>
    </w:pPr>
    <w:rPr>
      <w:rFonts w:cstheme="minorHAnsi"/>
      <w:sz w:val="20"/>
      <w:szCs w:val="20"/>
    </w:rPr>
  </w:style>
  <w:style w:type="paragraph" w:styleId="TOC6">
    <w:name w:val="toc 6"/>
    <w:basedOn w:val="Normal"/>
    <w:next w:val="Normal"/>
    <w:autoRedefine/>
    <w:uiPriority w:val="39"/>
    <w:semiHidden/>
    <w:unhideWhenUsed/>
    <w:rsid w:val="001577C9"/>
    <w:pPr>
      <w:ind w:left="1200"/>
    </w:pPr>
    <w:rPr>
      <w:rFonts w:cstheme="minorHAnsi"/>
      <w:sz w:val="20"/>
      <w:szCs w:val="20"/>
    </w:rPr>
  </w:style>
  <w:style w:type="paragraph" w:styleId="TOC7">
    <w:name w:val="toc 7"/>
    <w:basedOn w:val="Normal"/>
    <w:next w:val="Normal"/>
    <w:autoRedefine/>
    <w:uiPriority w:val="39"/>
    <w:semiHidden/>
    <w:unhideWhenUsed/>
    <w:rsid w:val="001577C9"/>
    <w:pPr>
      <w:ind w:left="1440"/>
    </w:pPr>
    <w:rPr>
      <w:rFonts w:cstheme="minorHAnsi"/>
      <w:sz w:val="20"/>
      <w:szCs w:val="20"/>
    </w:rPr>
  </w:style>
  <w:style w:type="paragraph" w:styleId="TOC8">
    <w:name w:val="toc 8"/>
    <w:basedOn w:val="Normal"/>
    <w:next w:val="Normal"/>
    <w:autoRedefine/>
    <w:uiPriority w:val="39"/>
    <w:semiHidden/>
    <w:unhideWhenUsed/>
    <w:rsid w:val="001577C9"/>
    <w:pPr>
      <w:ind w:left="1680"/>
    </w:pPr>
    <w:rPr>
      <w:rFonts w:cstheme="minorHAnsi"/>
      <w:sz w:val="20"/>
      <w:szCs w:val="20"/>
    </w:rPr>
  </w:style>
  <w:style w:type="paragraph" w:styleId="TOC9">
    <w:name w:val="toc 9"/>
    <w:basedOn w:val="Normal"/>
    <w:next w:val="Normal"/>
    <w:autoRedefine/>
    <w:uiPriority w:val="39"/>
    <w:semiHidden/>
    <w:unhideWhenUsed/>
    <w:rsid w:val="001577C9"/>
    <w:pPr>
      <w:ind w:left="1920"/>
    </w:pPr>
    <w:rPr>
      <w:rFonts w:cstheme="minorHAnsi"/>
      <w:sz w:val="20"/>
      <w:szCs w:val="20"/>
    </w:rPr>
  </w:style>
  <w:style w:type="paragraph" w:styleId="BodyText">
    <w:name w:val="Body Text"/>
    <w:basedOn w:val="Normal"/>
    <w:link w:val="BodyTextChar"/>
    <w:uiPriority w:val="1"/>
    <w:qFormat/>
    <w:rsid w:val="00AE3E8C"/>
    <w:pPr>
      <w:widowControl w:val="0"/>
      <w:autoSpaceDE w:val="0"/>
      <w:autoSpaceDN w:val="0"/>
    </w:pPr>
    <w:rPr>
      <w:rFonts w:ascii="Arial" w:eastAsia="Arial" w:hAnsi="Arial" w:cs="Arial"/>
      <w:szCs w:val="22"/>
    </w:rPr>
  </w:style>
  <w:style w:type="character" w:customStyle="1" w:styleId="BodyTextChar">
    <w:name w:val="Body Text Char"/>
    <w:basedOn w:val="DefaultParagraphFont"/>
    <w:link w:val="BodyText"/>
    <w:uiPriority w:val="1"/>
    <w:rsid w:val="00AE3E8C"/>
    <w:rPr>
      <w:rFonts w:ascii="Arial" w:eastAsia="Arial" w:hAnsi="Arial" w:cs="Arial"/>
      <w:szCs w:val="22"/>
    </w:rPr>
  </w:style>
  <w:style w:type="character" w:styleId="Hyperlink">
    <w:name w:val="Hyperlink"/>
    <w:basedOn w:val="DefaultParagraphFont"/>
    <w:uiPriority w:val="99"/>
    <w:unhideWhenUsed/>
    <w:rsid w:val="00AE3E8C"/>
    <w:rPr>
      <w:rFonts w:asciiTheme="minorHAnsi" w:hAnsiTheme="minorHAnsi"/>
      <w:color w:val="0563C1" w:themeColor="hyperlink"/>
      <w:sz w:val="24"/>
      <w:u w:val="single"/>
    </w:rPr>
  </w:style>
  <w:style w:type="paragraph" w:styleId="ListParagraph">
    <w:name w:val="List Paragraph"/>
    <w:basedOn w:val="Normal"/>
    <w:uiPriority w:val="34"/>
    <w:qFormat/>
    <w:rsid w:val="004937CA"/>
    <w:pPr>
      <w:widowControl w:val="0"/>
      <w:autoSpaceDE w:val="0"/>
      <w:autoSpaceDN w:val="0"/>
      <w:ind w:left="720"/>
      <w:contextualSpacing/>
    </w:pPr>
    <w:rPr>
      <w:rFonts w:ascii="Arial" w:eastAsia="Arial" w:hAnsi="Arial" w:cs="Arial"/>
      <w:sz w:val="22"/>
      <w:szCs w:val="22"/>
    </w:rPr>
  </w:style>
  <w:style w:type="table" w:styleId="TableGrid">
    <w:name w:val="Table Grid"/>
    <w:basedOn w:val="TableNormal"/>
    <w:uiPriority w:val="39"/>
    <w:rsid w:val="004937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40557"/>
    <w:rPr>
      <w:rFonts w:asciiTheme="majorHAnsi" w:eastAsiaTheme="majorEastAsia" w:hAnsiTheme="majorHAnsi" w:cstheme="majorBidi"/>
      <w:b/>
      <w:color w:val="27495F" w:themeColor="accent1"/>
      <w:sz w:val="32"/>
      <w:szCs w:val="26"/>
    </w:rPr>
  </w:style>
  <w:style w:type="paragraph" w:styleId="NormalWeb">
    <w:name w:val="Normal (Web)"/>
    <w:basedOn w:val="Normal"/>
    <w:uiPriority w:val="99"/>
    <w:unhideWhenUsed/>
    <w:rsid w:val="00A31355"/>
    <w:pPr>
      <w:spacing w:before="100" w:beforeAutospacing="1" w:after="100" w:afterAutospacing="1"/>
    </w:pPr>
    <w:rPr>
      <w:rFonts w:ascii="Times New Roman" w:hAnsi="Times New Roman" w:cs="Times New Roman"/>
    </w:rPr>
  </w:style>
  <w:style w:type="character" w:styleId="PageNumber">
    <w:name w:val="page number"/>
    <w:basedOn w:val="DefaultParagraphFont"/>
    <w:uiPriority w:val="99"/>
    <w:semiHidden/>
    <w:unhideWhenUsed/>
    <w:rsid w:val="00C929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823047">
      <w:bodyDiv w:val="1"/>
      <w:marLeft w:val="0"/>
      <w:marRight w:val="0"/>
      <w:marTop w:val="0"/>
      <w:marBottom w:val="0"/>
      <w:divBdr>
        <w:top w:val="none" w:sz="0" w:space="0" w:color="auto"/>
        <w:left w:val="none" w:sz="0" w:space="0" w:color="auto"/>
        <w:bottom w:val="none" w:sz="0" w:space="0" w:color="auto"/>
        <w:right w:val="none" w:sz="0" w:space="0" w:color="auto"/>
      </w:divBdr>
    </w:div>
    <w:div w:id="608701116">
      <w:bodyDiv w:val="1"/>
      <w:marLeft w:val="0"/>
      <w:marRight w:val="0"/>
      <w:marTop w:val="0"/>
      <w:marBottom w:val="0"/>
      <w:divBdr>
        <w:top w:val="none" w:sz="0" w:space="0" w:color="auto"/>
        <w:left w:val="none" w:sz="0" w:space="0" w:color="auto"/>
        <w:bottom w:val="none" w:sz="0" w:space="0" w:color="auto"/>
        <w:right w:val="none" w:sz="0" w:space="0" w:color="auto"/>
      </w:divBdr>
    </w:div>
    <w:div w:id="683634956">
      <w:bodyDiv w:val="1"/>
      <w:marLeft w:val="0"/>
      <w:marRight w:val="0"/>
      <w:marTop w:val="0"/>
      <w:marBottom w:val="0"/>
      <w:divBdr>
        <w:top w:val="none" w:sz="0" w:space="0" w:color="auto"/>
        <w:left w:val="none" w:sz="0" w:space="0" w:color="auto"/>
        <w:bottom w:val="none" w:sz="0" w:space="0" w:color="auto"/>
        <w:right w:val="none" w:sz="0" w:space="0" w:color="auto"/>
      </w:divBdr>
    </w:div>
    <w:div w:id="726615064">
      <w:bodyDiv w:val="1"/>
      <w:marLeft w:val="0"/>
      <w:marRight w:val="0"/>
      <w:marTop w:val="0"/>
      <w:marBottom w:val="0"/>
      <w:divBdr>
        <w:top w:val="none" w:sz="0" w:space="0" w:color="auto"/>
        <w:left w:val="none" w:sz="0" w:space="0" w:color="auto"/>
        <w:bottom w:val="none" w:sz="0" w:space="0" w:color="auto"/>
        <w:right w:val="none" w:sz="0" w:space="0" w:color="auto"/>
      </w:divBdr>
    </w:div>
    <w:div w:id="1028726707">
      <w:bodyDiv w:val="1"/>
      <w:marLeft w:val="0"/>
      <w:marRight w:val="0"/>
      <w:marTop w:val="0"/>
      <w:marBottom w:val="0"/>
      <w:divBdr>
        <w:top w:val="none" w:sz="0" w:space="0" w:color="auto"/>
        <w:left w:val="none" w:sz="0" w:space="0" w:color="auto"/>
        <w:bottom w:val="none" w:sz="0" w:space="0" w:color="auto"/>
        <w:right w:val="none" w:sz="0" w:space="0" w:color="auto"/>
      </w:divBdr>
      <w:divsChild>
        <w:div w:id="1512064493">
          <w:marLeft w:val="0"/>
          <w:marRight w:val="0"/>
          <w:marTop w:val="0"/>
          <w:marBottom w:val="0"/>
          <w:divBdr>
            <w:top w:val="none" w:sz="0" w:space="0" w:color="auto"/>
            <w:left w:val="none" w:sz="0" w:space="0" w:color="auto"/>
            <w:bottom w:val="none" w:sz="0" w:space="0" w:color="auto"/>
            <w:right w:val="none" w:sz="0" w:space="0" w:color="auto"/>
          </w:divBdr>
          <w:divsChild>
            <w:div w:id="1562596708">
              <w:marLeft w:val="0"/>
              <w:marRight w:val="0"/>
              <w:marTop w:val="0"/>
              <w:marBottom w:val="0"/>
              <w:divBdr>
                <w:top w:val="none" w:sz="0" w:space="0" w:color="auto"/>
                <w:left w:val="none" w:sz="0" w:space="0" w:color="auto"/>
                <w:bottom w:val="none" w:sz="0" w:space="0" w:color="auto"/>
                <w:right w:val="none" w:sz="0" w:space="0" w:color="auto"/>
              </w:divBdr>
            </w:div>
            <w:div w:id="2060470210">
              <w:marLeft w:val="0"/>
              <w:marRight w:val="0"/>
              <w:marTop w:val="0"/>
              <w:marBottom w:val="0"/>
              <w:divBdr>
                <w:top w:val="none" w:sz="0" w:space="0" w:color="auto"/>
                <w:left w:val="none" w:sz="0" w:space="0" w:color="auto"/>
                <w:bottom w:val="none" w:sz="0" w:space="0" w:color="auto"/>
                <w:right w:val="none" w:sz="0" w:space="0" w:color="auto"/>
              </w:divBdr>
            </w:div>
            <w:div w:id="1987776441">
              <w:marLeft w:val="0"/>
              <w:marRight w:val="0"/>
              <w:marTop w:val="0"/>
              <w:marBottom w:val="0"/>
              <w:divBdr>
                <w:top w:val="none" w:sz="0" w:space="0" w:color="auto"/>
                <w:left w:val="none" w:sz="0" w:space="0" w:color="auto"/>
                <w:bottom w:val="none" w:sz="0" w:space="0" w:color="auto"/>
                <w:right w:val="none" w:sz="0" w:space="0" w:color="auto"/>
              </w:divBdr>
            </w:div>
            <w:div w:id="1025136335">
              <w:marLeft w:val="0"/>
              <w:marRight w:val="0"/>
              <w:marTop w:val="0"/>
              <w:marBottom w:val="0"/>
              <w:divBdr>
                <w:top w:val="none" w:sz="0" w:space="0" w:color="auto"/>
                <w:left w:val="none" w:sz="0" w:space="0" w:color="auto"/>
                <w:bottom w:val="none" w:sz="0" w:space="0" w:color="auto"/>
                <w:right w:val="none" w:sz="0" w:space="0" w:color="auto"/>
              </w:divBdr>
            </w:div>
            <w:div w:id="1685476379">
              <w:marLeft w:val="0"/>
              <w:marRight w:val="0"/>
              <w:marTop w:val="0"/>
              <w:marBottom w:val="0"/>
              <w:divBdr>
                <w:top w:val="none" w:sz="0" w:space="0" w:color="auto"/>
                <w:left w:val="none" w:sz="0" w:space="0" w:color="auto"/>
                <w:bottom w:val="none" w:sz="0" w:space="0" w:color="auto"/>
                <w:right w:val="none" w:sz="0" w:space="0" w:color="auto"/>
              </w:divBdr>
            </w:div>
            <w:div w:id="1100221079">
              <w:marLeft w:val="0"/>
              <w:marRight w:val="0"/>
              <w:marTop w:val="0"/>
              <w:marBottom w:val="0"/>
              <w:divBdr>
                <w:top w:val="none" w:sz="0" w:space="0" w:color="auto"/>
                <w:left w:val="none" w:sz="0" w:space="0" w:color="auto"/>
                <w:bottom w:val="none" w:sz="0" w:space="0" w:color="auto"/>
                <w:right w:val="none" w:sz="0" w:space="0" w:color="auto"/>
              </w:divBdr>
            </w:div>
            <w:div w:id="1620257937">
              <w:marLeft w:val="0"/>
              <w:marRight w:val="0"/>
              <w:marTop w:val="0"/>
              <w:marBottom w:val="0"/>
              <w:divBdr>
                <w:top w:val="none" w:sz="0" w:space="0" w:color="auto"/>
                <w:left w:val="none" w:sz="0" w:space="0" w:color="auto"/>
                <w:bottom w:val="none" w:sz="0" w:space="0" w:color="auto"/>
                <w:right w:val="none" w:sz="0" w:space="0" w:color="auto"/>
              </w:divBdr>
            </w:div>
            <w:div w:id="1444036319">
              <w:marLeft w:val="0"/>
              <w:marRight w:val="0"/>
              <w:marTop w:val="0"/>
              <w:marBottom w:val="0"/>
              <w:divBdr>
                <w:top w:val="none" w:sz="0" w:space="0" w:color="auto"/>
                <w:left w:val="none" w:sz="0" w:space="0" w:color="auto"/>
                <w:bottom w:val="none" w:sz="0" w:space="0" w:color="auto"/>
                <w:right w:val="none" w:sz="0" w:space="0" w:color="auto"/>
              </w:divBdr>
            </w:div>
            <w:div w:id="201671984">
              <w:marLeft w:val="0"/>
              <w:marRight w:val="0"/>
              <w:marTop w:val="0"/>
              <w:marBottom w:val="0"/>
              <w:divBdr>
                <w:top w:val="none" w:sz="0" w:space="0" w:color="auto"/>
                <w:left w:val="none" w:sz="0" w:space="0" w:color="auto"/>
                <w:bottom w:val="none" w:sz="0" w:space="0" w:color="auto"/>
                <w:right w:val="none" w:sz="0" w:space="0" w:color="auto"/>
              </w:divBdr>
            </w:div>
            <w:div w:id="1378313098">
              <w:marLeft w:val="0"/>
              <w:marRight w:val="0"/>
              <w:marTop w:val="0"/>
              <w:marBottom w:val="0"/>
              <w:divBdr>
                <w:top w:val="none" w:sz="0" w:space="0" w:color="auto"/>
                <w:left w:val="none" w:sz="0" w:space="0" w:color="auto"/>
                <w:bottom w:val="none" w:sz="0" w:space="0" w:color="auto"/>
                <w:right w:val="none" w:sz="0" w:space="0" w:color="auto"/>
              </w:divBdr>
            </w:div>
            <w:div w:id="1222985557">
              <w:marLeft w:val="0"/>
              <w:marRight w:val="0"/>
              <w:marTop w:val="0"/>
              <w:marBottom w:val="0"/>
              <w:divBdr>
                <w:top w:val="none" w:sz="0" w:space="0" w:color="auto"/>
                <w:left w:val="none" w:sz="0" w:space="0" w:color="auto"/>
                <w:bottom w:val="none" w:sz="0" w:space="0" w:color="auto"/>
                <w:right w:val="none" w:sz="0" w:space="0" w:color="auto"/>
              </w:divBdr>
            </w:div>
            <w:div w:id="32521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header" Target="header1.xml"/><Relationship Id="rId47" Type="http://schemas.openxmlformats.org/officeDocument/2006/relationships/footer" Target="footer1.xml"/><Relationship Id="rId48" Type="http://schemas.openxmlformats.org/officeDocument/2006/relationships/footer" Target="footer2.xml"/><Relationship Id="rId49" Type="http://schemas.openxmlformats.org/officeDocument/2006/relationships/footer" Target="footer3.xml"/><Relationship Id="rId20" Type="http://schemas.openxmlformats.org/officeDocument/2006/relationships/hyperlink" Target="https://composer-playground.mybluemix.net/test" TargetMode="External"/><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diagramData" Target="diagrams/data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 Id="rId13" Type="http://schemas.microsoft.com/office/2007/relationships/diagramDrawing" Target="diagrams/drawing1.xml"/><Relationship Id="rId14" Type="http://schemas.openxmlformats.org/officeDocument/2006/relationships/diagramData" Target="diagrams/data2.xml"/><Relationship Id="rId15" Type="http://schemas.openxmlformats.org/officeDocument/2006/relationships/diagramLayout" Target="diagrams/layout2.xml"/><Relationship Id="rId16" Type="http://schemas.openxmlformats.org/officeDocument/2006/relationships/diagramQuickStyle" Target="diagrams/quickStyle2.xml"/><Relationship Id="rId17" Type="http://schemas.openxmlformats.org/officeDocument/2006/relationships/diagramColors" Target="diagrams/colors2.xml"/><Relationship Id="rId18" Type="http://schemas.microsoft.com/office/2007/relationships/diagramDrawing" Target="diagrams/drawing2.xml"/><Relationship Id="rId19" Type="http://schemas.openxmlformats.org/officeDocument/2006/relationships/image" Target="media/image5.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hyperlink" Target="mailto:farmer@email.com" TargetMode="External"/><Relationship Id="rId44" Type="http://schemas.openxmlformats.org/officeDocument/2006/relationships/hyperlink" Target="mailto:supermarket@email.com" TargetMode="External"/><Relationship Id="rId45" Type="http://schemas.openxmlformats.org/officeDocument/2006/relationships/hyperlink" Target="mailto:shipper@emai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 Id="rId2" Type="http://schemas.openxmlformats.org/officeDocument/2006/relationships/image" Target="media/image29.tif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tylerus.ibm.com/Downloads/Wolfpack%20Branded%20Lab%20Guide.dotx" TargetMode="External"/></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D64FBD-EB1D-C044-9770-AC19B53AE990}" type="doc">
      <dgm:prSet loTypeId="urn:microsoft.com/office/officeart/2008/layout/HexagonCluster" loCatId="" qsTypeId="urn:microsoft.com/office/officeart/2005/8/quickstyle/simple4" qsCatId="simple" csTypeId="urn:microsoft.com/office/officeart/2005/8/colors/accent1_2" csCatId="accent1" phldr="1"/>
      <dgm:spPr/>
      <dgm:t>
        <a:bodyPr/>
        <a:lstStyle/>
        <a:p>
          <a:endParaRPr lang="en-US"/>
        </a:p>
      </dgm:t>
    </dgm:pt>
    <dgm:pt modelId="{7C20AAB6-2547-B043-B3ED-2E965507D90B}">
      <dgm:prSet phldrT="[Text]"/>
      <dgm:spPr>
        <a:xfrm>
          <a:off x="1444203" y="1989048"/>
          <a:ext cx="1404995" cy="1211351"/>
        </a:xfr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gm:spPr>
      <dgm:t>
        <a:bodyPr/>
        <a:lstStyle/>
        <a:p>
          <a:pPr algn="ctr"/>
          <a:r>
            <a:rPr lang="en-US">
              <a:solidFill>
                <a:sysClr val="window" lastClr="FFFFFF"/>
              </a:solidFill>
              <a:latin typeface="Calibri" panose="020F0502020204030204"/>
              <a:ea typeface=""/>
              <a:cs typeface=""/>
            </a:rPr>
            <a:t>Collaborate</a:t>
          </a:r>
        </a:p>
      </dgm:t>
    </dgm:pt>
    <dgm:pt modelId="{C6F0D801-051D-4645-9804-E31353D36146}" type="parTrans" cxnId="{328823DA-ADD9-CC4E-801A-0F2FBD8B356C}">
      <dgm:prSet/>
      <dgm:spPr/>
      <dgm:t>
        <a:bodyPr/>
        <a:lstStyle/>
        <a:p>
          <a:pPr algn="ctr"/>
          <a:endParaRPr lang="en-US"/>
        </a:p>
      </dgm:t>
    </dgm:pt>
    <dgm:pt modelId="{B6A59B50-D0B0-804B-B186-50C553150F5B}" type="sibTrans" cxnId="{328823DA-ADD9-CC4E-801A-0F2FBD8B356C}">
      <dgm:prSet/>
      <dgm:spPr>
        <a:xfrm>
          <a:off x="243207" y="1338407"/>
          <a:ext cx="1404995" cy="1211351"/>
        </a:xfrm>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a:ln w="6350" cap="flat" cmpd="sng" algn="ctr">
          <a:solidFill>
            <a:srgbClr val="4472C4">
              <a:hueOff val="0"/>
              <a:satOff val="0"/>
              <a:lumOff val="0"/>
              <a:alphaOff val="0"/>
            </a:srgbClr>
          </a:solidFill>
          <a:prstDash val="solid"/>
          <a:miter lim="800000"/>
        </a:ln>
        <a:effectLst/>
      </dgm:spPr>
      <dgm:t>
        <a:bodyPr/>
        <a:lstStyle/>
        <a:p>
          <a:pPr algn="ctr"/>
          <a:endParaRPr lang="en-US"/>
        </a:p>
      </dgm:t>
    </dgm:pt>
    <dgm:pt modelId="{FD4649BD-9E03-2049-A357-B43F7BD61031}">
      <dgm:prSet phldrT="[Text]"/>
      <dgm:spPr>
        <a:xfrm>
          <a:off x="2641200" y="1324005"/>
          <a:ext cx="1404995" cy="1211351"/>
        </a:xfr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gm:spPr>
      <dgm:t>
        <a:bodyPr/>
        <a:lstStyle/>
        <a:p>
          <a:pPr algn="ctr"/>
          <a:r>
            <a:rPr lang="en-US">
              <a:solidFill>
                <a:sysClr val="window" lastClr="FFFFFF"/>
              </a:solidFill>
              <a:latin typeface="Calibri" panose="020F0502020204030204"/>
              <a:ea typeface=""/>
              <a:cs typeface=""/>
            </a:rPr>
            <a:t>Create</a:t>
          </a:r>
        </a:p>
      </dgm:t>
    </dgm:pt>
    <dgm:pt modelId="{06AFF0F1-FF6A-754E-947F-8ED9ECB592FF}" type="parTrans" cxnId="{8302F34F-B1C6-4A4B-B161-0AFA5BBFE913}">
      <dgm:prSet/>
      <dgm:spPr/>
      <dgm:t>
        <a:bodyPr/>
        <a:lstStyle/>
        <a:p>
          <a:pPr algn="ctr"/>
          <a:endParaRPr lang="en-US"/>
        </a:p>
      </dgm:t>
    </dgm:pt>
    <dgm:pt modelId="{43CB39D1-45BB-0E4B-AF66-E34C7B4D7A55}" type="sibTrans" cxnId="{8302F34F-B1C6-4A4B-B161-0AFA5BBFE913}">
      <dgm:prSet/>
      <dgm:spPr>
        <a:xfrm>
          <a:off x="3838196" y="1989048"/>
          <a:ext cx="1404995" cy="1211351"/>
        </a:xfrm>
        <a:blipFill>
          <a:blip xmlns:r="http://schemas.openxmlformats.org/officeDocument/2006/relationships" r:embed="rId2">
            <a:extLst>
              <a:ext uri="{28A0092B-C50C-407E-A947-70E740481C1C}">
                <a14:useLocalDpi xmlns:a14="http://schemas.microsoft.com/office/drawing/2010/main" val="0"/>
              </a:ext>
            </a:extLst>
          </a:blip>
          <a:srcRect/>
          <a:stretch>
            <a:fillRect t="-11000" b="-11000"/>
          </a:stretch>
        </a:blipFill>
        <a:ln w="6350" cap="flat" cmpd="sng" algn="ctr">
          <a:solidFill>
            <a:srgbClr val="4472C4">
              <a:hueOff val="0"/>
              <a:satOff val="0"/>
              <a:lumOff val="0"/>
              <a:alphaOff val="0"/>
            </a:srgbClr>
          </a:solidFill>
          <a:prstDash val="solid"/>
          <a:miter lim="800000"/>
        </a:ln>
        <a:effectLst/>
      </dgm:spPr>
      <dgm:t>
        <a:bodyPr/>
        <a:lstStyle/>
        <a:p>
          <a:pPr algn="ctr"/>
          <a:endParaRPr lang="en-US"/>
        </a:p>
      </dgm:t>
    </dgm:pt>
    <dgm:pt modelId="{13E64196-9766-2D49-83C8-9077BD1DED0C}">
      <dgm:prSet phldrT="[Text]"/>
      <dgm:spPr>
        <a:xfrm>
          <a:off x="1444203" y="661842"/>
          <a:ext cx="1404995" cy="1211351"/>
        </a:xfr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gm:spPr>
      <dgm:t>
        <a:bodyPr/>
        <a:lstStyle/>
        <a:p>
          <a:pPr algn="ctr"/>
          <a:r>
            <a:rPr lang="en-US">
              <a:solidFill>
                <a:sysClr val="window" lastClr="FFFFFF"/>
              </a:solidFill>
              <a:latin typeface="Calibri" panose="020F0502020204030204"/>
              <a:ea typeface=""/>
              <a:cs typeface=""/>
            </a:rPr>
            <a:t>Learn</a:t>
          </a:r>
        </a:p>
      </dgm:t>
    </dgm:pt>
    <dgm:pt modelId="{8E839E8F-7E13-8141-B543-4E9E48D3A4F2}" type="parTrans" cxnId="{BF6B152E-A718-F544-B1C5-FEA4AC07A67D}">
      <dgm:prSet/>
      <dgm:spPr/>
      <dgm:t>
        <a:bodyPr/>
        <a:lstStyle/>
        <a:p>
          <a:pPr algn="ctr"/>
          <a:endParaRPr lang="en-US"/>
        </a:p>
      </dgm:t>
    </dgm:pt>
    <dgm:pt modelId="{BC50C631-0A7C-9042-9318-DA2D998931CF}" type="sibTrans" cxnId="{BF6B152E-A718-F544-B1C5-FEA4AC07A67D}">
      <dgm:prSet/>
      <dgm:spPr>
        <a:xfrm>
          <a:off x="2641200" y="0"/>
          <a:ext cx="1404995" cy="1211351"/>
        </a:xfrm>
        <a:blipFill>
          <a:blip xmlns:r="http://schemas.openxmlformats.org/officeDocument/2006/relationships" r:embed="rId3">
            <a:extLst>
              <a:ext uri="{28A0092B-C50C-407E-A947-70E740481C1C}">
                <a14:useLocalDpi xmlns:a14="http://schemas.microsoft.com/office/drawing/2010/main" val="0"/>
              </a:ext>
            </a:extLst>
          </a:blip>
          <a:srcRect/>
          <a:stretch>
            <a:fillRect t="-4000" b="-4000"/>
          </a:stretch>
        </a:blipFill>
        <a:ln w="6350" cap="flat" cmpd="sng" algn="ctr">
          <a:solidFill>
            <a:srgbClr val="4472C4">
              <a:hueOff val="0"/>
              <a:satOff val="0"/>
              <a:lumOff val="0"/>
              <a:alphaOff val="0"/>
            </a:srgbClr>
          </a:solidFill>
          <a:prstDash val="solid"/>
          <a:miter lim="800000"/>
        </a:ln>
        <a:effectLst/>
      </dgm:spPr>
      <dgm:t>
        <a:bodyPr/>
        <a:lstStyle/>
        <a:p>
          <a:pPr algn="ctr"/>
          <a:endParaRPr lang="en-US"/>
        </a:p>
      </dgm:t>
    </dgm:pt>
    <dgm:pt modelId="{E64F1B32-6B5F-4449-B65D-7B3D70A9B127}" type="pres">
      <dgm:prSet presAssocID="{74D64FBD-EB1D-C044-9770-AC19B53AE990}" presName="Name0" presStyleCnt="0">
        <dgm:presLayoutVars>
          <dgm:chMax val="21"/>
          <dgm:chPref val="21"/>
        </dgm:presLayoutVars>
      </dgm:prSet>
      <dgm:spPr/>
      <dgm:t>
        <a:bodyPr/>
        <a:lstStyle/>
        <a:p>
          <a:endParaRPr lang="en-US"/>
        </a:p>
      </dgm:t>
    </dgm:pt>
    <dgm:pt modelId="{6C4D5C38-5E43-1B49-BBAD-925C4E95559E}" type="pres">
      <dgm:prSet presAssocID="{7C20AAB6-2547-B043-B3ED-2E965507D90B}" presName="text1" presStyleCnt="0"/>
      <dgm:spPr/>
    </dgm:pt>
    <dgm:pt modelId="{DFEA44B5-E41B-024F-A0AB-76CCB298FBCA}" type="pres">
      <dgm:prSet presAssocID="{7C20AAB6-2547-B043-B3ED-2E965507D90B}" presName="textRepeatNode" presStyleLbl="alignNode1" presStyleIdx="0" presStyleCnt="3">
        <dgm:presLayoutVars>
          <dgm:chMax val="0"/>
          <dgm:chPref val="0"/>
          <dgm:bulletEnabled val="1"/>
        </dgm:presLayoutVars>
      </dgm:prSet>
      <dgm:spPr>
        <a:prstGeom prst="hexagon">
          <a:avLst>
            <a:gd name="adj" fmla="val 25000"/>
            <a:gd name="vf" fmla="val 115470"/>
          </a:avLst>
        </a:prstGeom>
      </dgm:spPr>
      <dgm:t>
        <a:bodyPr/>
        <a:lstStyle/>
        <a:p>
          <a:endParaRPr lang="en-US"/>
        </a:p>
      </dgm:t>
    </dgm:pt>
    <dgm:pt modelId="{F1102E49-8933-CC42-86D4-5139C6C9B8F8}" type="pres">
      <dgm:prSet presAssocID="{7C20AAB6-2547-B043-B3ED-2E965507D90B}" presName="textaccent1" presStyleCnt="0"/>
      <dgm:spPr/>
    </dgm:pt>
    <dgm:pt modelId="{8EA88992-3C74-2C49-8396-D48E07EBC9C4}" type="pres">
      <dgm:prSet presAssocID="{7C20AAB6-2547-B043-B3ED-2E965507D90B}" presName="accentRepeatNode" presStyleLbl="solidAlignAcc1" presStyleIdx="0" presStyleCnt="6"/>
      <dgm:spPr>
        <a:xfrm>
          <a:off x="1480703" y="252383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t>
        <a:bodyPr/>
        <a:lstStyle/>
        <a:p>
          <a:endParaRPr lang="en-US"/>
        </a:p>
      </dgm:t>
    </dgm:pt>
    <dgm:pt modelId="{220C6A05-847B-804F-9B9C-AE42E7406170}" type="pres">
      <dgm:prSet presAssocID="{B6A59B50-D0B0-804B-B186-50C553150F5B}" presName="image1" presStyleCnt="0"/>
      <dgm:spPr/>
    </dgm:pt>
    <dgm:pt modelId="{B64EA878-A64E-D247-9EBB-582A835BABDF}" type="pres">
      <dgm:prSet presAssocID="{B6A59B50-D0B0-804B-B186-50C553150F5B}" presName="imageRepeatNode" presStyleLbl="alignAcc1" presStyleIdx="0" presStyleCnt="3"/>
      <dgm:spPr>
        <a:prstGeom prst="hexagon">
          <a:avLst>
            <a:gd name="adj" fmla="val 25000"/>
            <a:gd name="vf" fmla="val 115470"/>
          </a:avLst>
        </a:prstGeom>
      </dgm:spPr>
      <dgm:t>
        <a:bodyPr/>
        <a:lstStyle/>
        <a:p>
          <a:endParaRPr lang="en-US"/>
        </a:p>
      </dgm:t>
    </dgm:pt>
    <dgm:pt modelId="{548D767C-1D9D-AC47-8D7A-1B640A4455A9}" type="pres">
      <dgm:prSet presAssocID="{B6A59B50-D0B0-804B-B186-50C553150F5B}" presName="imageaccent1" presStyleCnt="0"/>
      <dgm:spPr/>
    </dgm:pt>
    <dgm:pt modelId="{DEA68F58-11BA-4046-85E3-677146DE4B9F}" type="pres">
      <dgm:prSet presAssocID="{B6A59B50-D0B0-804B-B186-50C553150F5B}" presName="accentRepeatNode" presStyleLbl="solidAlignAcc1" presStyleIdx="1" presStyleCnt="6"/>
      <dgm:spPr>
        <a:xfrm>
          <a:off x="1199704" y="2389738"/>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t>
        <a:bodyPr/>
        <a:lstStyle/>
        <a:p>
          <a:endParaRPr lang="en-US"/>
        </a:p>
      </dgm:t>
    </dgm:pt>
    <dgm:pt modelId="{5FD962BB-EB17-F84B-9ED8-E6BF04053986}" type="pres">
      <dgm:prSet presAssocID="{FD4649BD-9E03-2049-A357-B43F7BD61031}" presName="text2" presStyleCnt="0"/>
      <dgm:spPr/>
    </dgm:pt>
    <dgm:pt modelId="{020DDADB-1DD5-4547-9289-0472A75EE955}" type="pres">
      <dgm:prSet presAssocID="{FD4649BD-9E03-2049-A357-B43F7BD61031}" presName="textRepeatNode" presStyleLbl="alignNode1" presStyleIdx="1" presStyleCnt="3">
        <dgm:presLayoutVars>
          <dgm:chMax val="0"/>
          <dgm:chPref val="0"/>
          <dgm:bulletEnabled val="1"/>
        </dgm:presLayoutVars>
      </dgm:prSet>
      <dgm:spPr>
        <a:prstGeom prst="hexagon">
          <a:avLst>
            <a:gd name="adj" fmla="val 25000"/>
            <a:gd name="vf" fmla="val 115470"/>
          </a:avLst>
        </a:prstGeom>
      </dgm:spPr>
      <dgm:t>
        <a:bodyPr/>
        <a:lstStyle/>
        <a:p>
          <a:endParaRPr lang="en-US"/>
        </a:p>
      </dgm:t>
    </dgm:pt>
    <dgm:pt modelId="{BE4C1E3B-0167-E94C-86E4-F6E8F5DAE729}" type="pres">
      <dgm:prSet presAssocID="{FD4649BD-9E03-2049-A357-B43F7BD61031}" presName="textaccent2" presStyleCnt="0"/>
      <dgm:spPr/>
    </dgm:pt>
    <dgm:pt modelId="{10B39887-0104-1344-805B-10B66C94EE1F}" type="pres">
      <dgm:prSet presAssocID="{FD4649BD-9E03-2049-A357-B43F7BD61031}" presName="accentRepeatNode" presStyleLbl="solidAlignAcc1" presStyleIdx="2" presStyleCnt="6"/>
      <dgm:spPr>
        <a:xfrm>
          <a:off x="3601697" y="2374056"/>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t>
        <a:bodyPr/>
        <a:lstStyle/>
        <a:p>
          <a:endParaRPr lang="en-US"/>
        </a:p>
      </dgm:t>
    </dgm:pt>
    <dgm:pt modelId="{8A72C14B-4ACE-294B-8091-25A2B2E4A92E}" type="pres">
      <dgm:prSet presAssocID="{43CB39D1-45BB-0E4B-AF66-E34C7B4D7A55}" presName="image2" presStyleCnt="0"/>
      <dgm:spPr/>
    </dgm:pt>
    <dgm:pt modelId="{F1D46F87-A54C-3946-BF89-F717F3E2E530}" type="pres">
      <dgm:prSet presAssocID="{43CB39D1-45BB-0E4B-AF66-E34C7B4D7A55}" presName="imageRepeatNode" presStyleLbl="alignAcc1" presStyleIdx="1" presStyleCnt="3"/>
      <dgm:spPr>
        <a:prstGeom prst="hexagon">
          <a:avLst>
            <a:gd name="adj" fmla="val 25000"/>
            <a:gd name="vf" fmla="val 115470"/>
          </a:avLst>
        </a:prstGeom>
      </dgm:spPr>
      <dgm:t>
        <a:bodyPr/>
        <a:lstStyle/>
        <a:p>
          <a:endParaRPr lang="en-US"/>
        </a:p>
      </dgm:t>
    </dgm:pt>
    <dgm:pt modelId="{90162471-B6C1-0E44-A4A0-385563D6C726}" type="pres">
      <dgm:prSet presAssocID="{43CB39D1-45BB-0E4B-AF66-E34C7B4D7A55}" presName="imageaccent2" presStyleCnt="0"/>
      <dgm:spPr/>
    </dgm:pt>
    <dgm:pt modelId="{82A37D40-FC0A-2F45-B3C1-642720C6106D}" type="pres">
      <dgm:prSet presAssocID="{43CB39D1-45BB-0E4B-AF66-E34C7B4D7A55}" presName="accentRepeatNode" presStyleLbl="solidAlignAcc1" presStyleIdx="3" presStyleCnt="6"/>
      <dgm:spPr>
        <a:xfrm>
          <a:off x="3874696" y="252383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t>
        <a:bodyPr/>
        <a:lstStyle/>
        <a:p>
          <a:endParaRPr lang="en-US"/>
        </a:p>
      </dgm:t>
    </dgm:pt>
    <dgm:pt modelId="{483EAA19-7ADF-7143-99FB-EBB2677DFA5E}" type="pres">
      <dgm:prSet presAssocID="{13E64196-9766-2D49-83C8-9077BD1DED0C}" presName="text3" presStyleCnt="0"/>
      <dgm:spPr/>
    </dgm:pt>
    <dgm:pt modelId="{4C6221E8-0B1C-BC4E-B887-959F5C65241C}" type="pres">
      <dgm:prSet presAssocID="{13E64196-9766-2D49-83C8-9077BD1DED0C}" presName="textRepeatNode" presStyleLbl="alignNode1" presStyleIdx="2" presStyleCnt="3">
        <dgm:presLayoutVars>
          <dgm:chMax val="0"/>
          <dgm:chPref val="0"/>
          <dgm:bulletEnabled val="1"/>
        </dgm:presLayoutVars>
      </dgm:prSet>
      <dgm:spPr>
        <a:prstGeom prst="hexagon">
          <a:avLst>
            <a:gd name="adj" fmla="val 25000"/>
            <a:gd name="vf" fmla="val 115470"/>
          </a:avLst>
        </a:prstGeom>
      </dgm:spPr>
      <dgm:t>
        <a:bodyPr/>
        <a:lstStyle/>
        <a:p>
          <a:endParaRPr lang="en-US"/>
        </a:p>
      </dgm:t>
    </dgm:pt>
    <dgm:pt modelId="{A055D3CA-299D-194D-A8D6-5081E4270366}" type="pres">
      <dgm:prSet presAssocID="{13E64196-9766-2D49-83C8-9077BD1DED0C}" presName="textaccent3" presStyleCnt="0"/>
      <dgm:spPr/>
    </dgm:pt>
    <dgm:pt modelId="{E4EF2C5F-9B34-5347-A7AE-5663DAD831AF}" type="pres">
      <dgm:prSet presAssocID="{13E64196-9766-2D49-83C8-9077BD1DED0C}" presName="accentRepeatNode" presStyleLbl="solidAlignAcc1" presStyleIdx="4" presStyleCnt="6"/>
      <dgm:spPr>
        <a:xfrm>
          <a:off x="2396701" y="68808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t>
        <a:bodyPr/>
        <a:lstStyle/>
        <a:p>
          <a:endParaRPr lang="en-US"/>
        </a:p>
      </dgm:t>
    </dgm:pt>
    <dgm:pt modelId="{51E5FA5D-E7AF-6640-82A5-446ED9DC6BA9}" type="pres">
      <dgm:prSet presAssocID="{BC50C631-0A7C-9042-9318-DA2D998931CF}" presName="image3" presStyleCnt="0"/>
      <dgm:spPr/>
    </dgm:pt>
    <dgm:pt modelId="{B9B314D2-64AE-7E49-940A-F4192F6B7930}" type="pres">
      <dgm:prSet presAssocID="{BC50C631-0A7C-9042-9318-DA2D998931CF}" presName="imageRepeatNode" presStyleLbl="alignAcc1" presStyleIdx="2" presStyleCnt="3"/>
      <dgm:spPr>
        <a:prstGeom prst="hexagon">
          <a:avLst>
            <a:gd name="adj" fmla="val 25000"/>
            <a:gd name="vf" fmla="val 115470"/>
          </a:avLst>
        </a:prstGeom>
      </dgm:spPr>
      <dgm:t>
        <a:bodyPr/>
        <a:lstStyle/>
        <a:p>
          <a:endParaRPr lang="en-US"/>
        </a:p>
      </dgm:t>
    </dgm:pt>
    <dgm:pt modelId="{FF88E359-5FC8-E04D-89F1-5D6D514733E5}" type="pres">
      <dgm:prSet presAssocID="{BC50C631-0A7C-9042-9318-DA2D998931CF}" presName="imageaccent3" presStyleCnt="0"/>
      <dgm:spPr/>
    </dgm:pt>
    <dgm:pt modelId="{0D7D49C1-7689-244A-89BF-1B25B05865AD}" type="pres">
      <dgm:prSet presAssocID="{BC50C631-0A7C-9042-9318-DA2D998931CF}" presName="accentRepeatNode" presStyleLbl="solidAlignAcc1" presStyleIdx="5" presStyleCnt="6"/>
      <dgm:spPr>
        <a:xfrm>
          <a:off x="2682700" y="531906"/>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t>
        <a:bodyPr/>
        <a:lstStyle/>
        <a:p>
          <a:endParaRPr lang="en-US"/>
        </a:p>
      </dgm:t>
    </dgm:pt>
  </dgm:ptLst>
  <dgm:cxnLst>
    <dgm:cxn modelId="{C849F076-526D-5B44-835A-57B0000D394A}" type="presOf" srcId="{74D64FBD-EB1D-C044-9770-AC19B53AE990}" destId="{E64F1B32-6B5F-4449-B65D-7B3D70A9B127}" srcOrd="0" destOrd="0" presId="urn:microsoft.com/office/officeart/2008/layout/HexagonCluster"/>
    <dgm:cxn modelId="{8302F34F-B1C6-4A4B-B161-0AFA5BBFE913}" srcId="{74D64FBD-EB1D-C044-9770-AC19B53AE990}" destId="{FD4649BD-9E03-2049-A357-B43F7BD61031}" srcOrd="1" destOrd="0" parTransId="{06AFF0F1-FF6A-754E-947F-8ED9ECB592FF}" sibTransId="{43CB39D1-45BB-0E4B-AF66-E34C7B4D7A55}"/>
    <dgm:cxn modelId="{6B84CD1A-C4DC-874F-A414-224C5495E7DE}" type="presOf" srcId="{BC50C631-0A7C-9042-9318-DA2D998931CF}" destId="{B9B314D2-64AE-7E49-940A-F4192F6B7930}" srcOrd="0" destOrd="0" presId="urn:microsoft.com/office/officeart/2008/layout/HexagonCluster"/>
    <dgm:cxn modelId="{BF6B152E-A718-F544-B1C5-FEA4AC07A67D}" srcId="{74D64FBD-EB1D-C044-9770-AC19B53AE990}" destId="{13E64196-9766-2D49-83C8-9077BD1DED0C}" srcOrd="2" destOrd="0" parTransId="{8E839E8F-7E13-8141-B543-4E9E48D3A4F2}" sibTransId="{BC50C631-0A7C-9042-9318-DA2D998931CF}"/>
    <dgm:cxn modelId="{BCA609C6-B292-EA4E-983A-FEFFEB44CAFC}" type="presOf" srcId="{43CB39D1-45BB-0E4B-AF66-E34C7B4D7A55}" destId="{F1D46F87-A54C-3946-BF89-F717F3E2E530}" srcOrd="0" destOrd="0" presId="urn:microsoft.com/office/officeart/2008/layout/HexagonCluster"/>
    <dgm:cxn modelId="{88EABA7E-EB94-A443-8537-14D61F8DFD36}" type="presOf" srcId="{B6A59B50-D0B0-804B-B186-50C553150F5B}" destId="{B64EA878-A64E-D247-9EBB-582A835BABDF}" srcOrd="0" destOrd="0" presId="urn:microsoft.com/office/officeart/2008/layout/HexagonCluster"/>
    <dgm:cxn modelId="{328823DA-ADD9-CC4E-801A-0F2FBD8B356C}" srcId="{74D64FBD-EB1D-C044-9770-AC19B53AE990}" destId="{7C20AAB6-2547-B043-B3ED-2E965507D90B}" srcOrd="0" destOrd="0" parTransId="{C6F0D801-051D-4645-9804-E31353D36146}" sibTransId="{B6A59B50-D0B0-804B-B186-50C553150F5B}"/>
    <dgm:cxn modelId="{8B58F52A-F1C5-734B-817B-01317F2603DD}" type="presOf" srcId="{13E64196-9766-2D49-83C8-9077BD1DED0C}" destId="{4C6221E8-0B1C-BC4E-B887-959F5C65241C}" srcOrd="0" destOrd="0" presId="urn:microsoft.com/office/officeart/2008/layout/HexagonCluster"/>
    <dgm:cxn modelId="{99CC9917-FB93-8247-808F-AB7F397B7943}" type="presOf" srcId="{7C20AAB6-2547-B043-B3ED-2E965507D90B}" destId="{DFEA44B5-E41B-024F-A0AB-76CCB298FBCA}" srcOrd="0" destOrd="0" presId="urn:microsoft.com/office/officeart/2008/layout/HexagonCluster"/>
    <dgm:cxn modelId="{75FA324E-DA4C-7342-826F-909D6B5F8A2D}" type="presOf" srcId="{FD4649BD-9E03-2049-A357-B43F7BD61031}" destId="{020DDADB-1DD5-4547-9289-0472A75EE955}" srcOrd="0" destOrd="0" presId="urn:microsoft.com/office/officeart/2008/layout/HexagonCluster"/>
    <dgm:cxn modelId="{50CAB596-3F7A-FC42-AB29-8216D7D54AB2}" type="presParOf" srcId="{E64F1B32-6B5F-4449-B65D-7B3D70A9B127}" destId="{6C4D5C38-5E43-1B49-BBAD-925C4E95559E}" srcOrd="0" destOrd="0" presId="urn:microsoft.com/office/officeart/2008/layout/HexagonCluster"/>
    <dgm:cxn modelId="{FD4B1A1F-C126-C14E-B419-2F529906F6E3}" type="presParOf" srcId="{6C4D5C38-5E43-1B49-BBAD-925C4E95559E}" destId="{DFEA44B5-E41B-024F-A0AB-76CCB298FBCA}" srcOrd="0" destOrd="0" presId="urn:microsoft.com/office/officeart/2008/layout/HexagonCluster"/>
    <dgm:cxn modelId="{7B961991-7992-0641-9A75-29E0F89249E5}" type="presParOf" srcId="{E64F1B32-6B5F-4449-B65D-7B3D70A9B127}" destId="{F1102E49-8933-CC42-86D4-5139C6C9B8F8}" srcOrd="1" destOrd="0" presId="urn:microsoft.com/office/officeart/2008/layout/HexagonCluster"/>
    <dgm:cxn modelId="{4F1C399C-7956-7C44-8AC5-3C9B27A91B59}" type="presParOf" srcId="{F1102E49-8933-CC42-86D4-5139C6C9B8F8}" destId="{8EA88992-3C74-2C49-8396-D48E07EBC9C4}" srcOrd="0" destOrd="0" presId="urn:microsoft.com/office/officeart/2008/layout/HexagonCluster"/>
    <dgm:cxn modelId="{F685CDB0-7821-B84B-AF64-E6F8EF971E3F}" type="presParOf" srcId="{E64F1B32-6B5F-4449-B65D-7B3D70A9B127}" destId="{220C6A05-847B-804F-9B9C-AE42E7406170}" srcOrd="2" destOrd="0" presId="urn:microsoft.com/office/officeart/2008/layout/HexagonCluster"/>
    <dgm:cxn modelId="{4A6EE802-9E6A-9946-9BF5-4F5E7874E7A8}" type="presParOf" srcId="{220C6A05-847B-804F-9B9C-AE42E7406170}" destId="{B64EA878-A64E-D247-9EBB-582A835BABDF}" srcOrd="0" destOrd="0" presId="urn:microsoft.com/office/officeart/2008/layout/HexagonCluster"/>
    <dgm:cxn modelId="{BEC8F21B-2EF3-9743-9F11-3E0D81A09267}" type="presParOf" srcId="{E64F1B32-6B5F-4449-B65D-7B3D70A9B127}" destId="{548D767C-1D9D-AC47-8D7A-1B640A4455A9}" srcOrd="3" destOrd="0" presId="urn:microsoft.com/office/officeart/2008/layout/HexagonCluster"/>
    <dgm:cxn modelId="{CE8B76FA-2367-2943-B6C7-48E95DDCEC5E}" type="presParOf" srcId="{548D767C-1D9D-AC47-8D7A-1B640A4455A9}" destId="{DEA68F58-11BA-4046-85E3-677146DE4B9F}" srcOrd="0" destOrd="0" presId="urn:microsoft.com/office/officeart/2008/layout/HexagonCluster"/>
    <dgm:cxn modelId="{7D65D799-76AB-CA47-81CF-E036ECB6DCC3}" type="presParOf" srcId="{E64F1B32-6B5F-4449-B65D-7B3D70A9B127}" destId="{5FD962BB-EB17-F84B-9ED8-E6BF04053986}" srcOrd="4" destOrd="0" presId="urn:microsoft.com/office/officeart/2008/layout/HexagonCluster"/>
    <dgm:cxn modelId="{D7D7255D-7C16-6941-BD52-4AB384E73287}" type="presParOf" srcId="{5FD962BB-EB17-F84B-9ED8-E6BF04053986}" destId="{020DDADB-1DD5-4547-9289-0472A75EE955}" srcOrd="0" destOrd="0" presId="urn:microsoft.com/office/officeart/2008/layout/HexagonCluster"/>
    <dgm:cxn modelId="{581624BA-6B7C-3143-8E13-8580DCA30026}" type="presParOf" srcId="{E64F1B32-6B5F-4449-B65D-7B3D70A9B127}" destId="{BE4C1E3B-0167-E94C-86E4-F6E8F5DAE729}" srcOrd="5" destOrd="0" presId="urn:microsoft.com/office/officeart/2008/layout/HexagonCluster"/>
    <dgm:cxn modelId="{452BC54C-2CEC-AF40-BEA8-D14EA2C5D1FE}" type="presParOf" srcId="{BE4C1E3B-0167-E94C-86E4-F6E8F5DAE729}" destId="{10B39887-0104-1344-805B-10B66C94EE1F}" srcOrd="0" destOrd="0" presId="urn:microsoft.com/office/officeart/2008/layout/HexagonCluster"/>
    <dgm:cxn modelId="{134B3F03-A467-3F49-A01B-DBFE24193A03}" type="presParOf" srcId="{E64F1B32-6B5F-4449-B65D-7B3D70A9B127}" destId="{8A72C14B-4ACE-294B-8091-25A2B2E4A92E}" srcOrd="6" destOrd="0" presId="urn:microsoft.com/office/officeart/2008/layout/HexagonCluster"/>
    <dgm:cxn modelId="{52B27229-10C6-5146-A397-17A3D18D2DC8}" type="presParOf" srcId="{8A72C14B-4ACE-294B-8091-25A2B2E4A92E}" destId="{F1D46F87-A54C-3946-BF89-F717F3E2E530}" srcOrd="0" destOrd="0" presId="urn:microsoft.com/office/officeart/2008/layout/HexagonCluster"/>
    <dgm:cxn modelId="{736751B5-48A3-014B-89F3-9082F465AEBA}" type="presParOf" srcId="{E64F1B32-6B5F-4449-B65D-7B3D70A9B127}" destId="{90162471-B6C1-0E44-A4A0-385563D6C726}" srcOrd="7" destOrd="0" presId="urn:microsoft.com/office/officeart/2008/layout/HexagonCluster"/>
    <dgm:cxn modelId="{7A15DA56-AE7A-FB44-9228-C8799D334476}" type="presParOf" srcId="{90162471-B6C1-0E44-A4A0-385563D6C726}" destId="{82A37D40-FC0A-2F45-B3C1-642720C6106D}" srcOrd="0" destOrd="0" presId="urn:microsoft.com/office/officeart/2008/layout/HexagonCluster"/>
    <dgm:cxn modelId="{09F2D662-7BC6-CB45-93FF-A0E1ADA0F466}" type="presParOf" srcId="{E64F1B32-6B5F-4449-B65D-7B3D70A9B127}" destId="{483EAA19-7ADF-7143-99FB-EBB2677DFA5E}" srcOrd="8" destOrd="0" presId="urn:microsoft.com/office/officeart/2008/layout/HexagonCluster"/>
    <dgm:cxn modelId="{612521AC-5B3E-7C41-B092-F7E9197258B7}" type="presParOf" srcId="{483EAA19-7ADF-7143-99FB-EBB2677DFA5E}" destId="{4C6221E8-0B1C-BC4E-B887-959F5C65241C}" srcOrd="0" destOrd="0" presId="urn:microsoft.com/office/officeart/2008/layout/HexagonCluster"/>
    <dgm:cxn modelId="{07A3849B-5719-CA46-B00B-90F6AC0AD876}" type="presParOf" srcId="{E64F1B32-6B5F-4449-B65D-7B3D70A9B127}" destId="{A055D3CA-299D-194D-A8D6-5081E4270366}" srcOrd="9" destOrd="0" presId="urn:microsoft.com/office/officeart/2008/layout/HexagonCluster"/>
    <dgm:cxn modelId="{DCF826D5-37B4-BE46-A5C7-610334947F9C}" type="presParOf" srcId="{A055D3CA-299D-194D-A8D6-5081E4270366}" destId="{E4EF2C5F-9B34-5347-A7AE-5663DAD831AF}" srcOrd="0" destOrd="0" presId="urn:microsoft.com/office/officeart/2008/layout/HexagonCluster"/>
    <dgm:cxn modelId="{23A22DB4-90BB-8441-87B1-898B440A74BF}" type="presParOf" srcId="{E64F1B32-6B5F-4449-B65D-7B3D70A9B127}" destId="{51E5FA5D-E7AF-6640-82A5-446ED9DC6BA9}" srcOrd="10" destOrd="0" presId="urn:microsoft.com/office/officeart/2008/layout/HexagonCluster"/>
    <dgm:cxn modelId="{83B201E9-432C-E94C-B93C-34D05127F95A}" type="presParOf" srcId="{51E5FA5D-E7AF-6640-82A5-446ED9DC6BA9}" destId="{B9B314D2-64AE-7E49-940A-F4192F6B7930}" srcOrd="0" destOrd="0" presId="urn:microsoft.com/office/officeart/2008/layout/HexagonCluster"/>
    <dgm:cxn modelId="{1EE8BDD9-86E6-934B-BFB0-C477556605B5}" type="presParOf" srcId="{E64F1B32-6B5F-4449-B65D-7B3D70A9B127}" destId="{FF88E359-5FC8-E04D-89F1-5D6D514733E5}" srcOrd="11" destOrd="0" presId="urn:microsoft.com/office/officeart/2008/layout/HexagonCluster"/>
    <dgm:cxn modelId="{33082356-326B-EC4A-9F66-A887F223DD72}" type="presParOf" srcId="{FF88E359-5FC8-E04D-89F1-5D6D514733E5}" destId="{0D7D49C1-7689-244A-89BF-1B25B05865AD}" srcOrd="0" destOrd="0" presId="urn:microsoft.com/office/officeart/2008/layout/HexagonCluster"/>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59CDB4-D86F-4445-8D49-D621ACD1B595}"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en-US"/>
        </a:p>
      </dgm:t>
    </dgm:pt>
    <dgm:pt modelId="{C7BAF50C-C456-0044-85EE-1DA010961221}">
      <dgm:prSet phldrT="[Text]"/>
      <dgm:spPr>
        <a:gradFill rotWithShape="0">
          <a:gsLst>
            <a:gs pos="0">
              <a:schemeClr val="accent1">
                <a:lumMod val="20000"/>
                <a:lumOff val="80000"/>
              </a:schemeClr>
            </a:gs>
            <a:gs pos="100000">
              <a:schemeClr val="accent1">
                <a:lumMod val="75000"/>
              </a:schemeClr>
            </a:gs>
            <a:gs pos="43000">
              <a:schemeClr val="accent1">
                <a:lumMod val="40000"/>
                <a:lumOff val="60000"/>
              </a:schemeClr>
            </a:gs>
          </a:gsLst>
        </a:gradFill>
      </dgm:spPr>
      <dgm:t>
        <a:bodyPr/>
        <a:lstStyle/>
        <a:p>
          <a:r>
            <a:rPr lang="en-US"/>
            <a:t>1</a:t>
          </a:r>
        </a:p>
      </dgm:t>
    </dgm:pt>
    <dgm:pt modelId="{C49F4194-2F25-E541-991D-E1DE23E540F3}" type="parTrans" cxnId="{4830CF83-48B1-C646-98EF-B3F58CCBCA73}">
      <dgm:prSet/>
      <dgm:spPr/>
      <dgm:t>
        <a:bodyPr/>
        <a:lstStyle/>
        <a:p>
          <a:endParaRPr lang="en-US"/>
        </a:p>
      </dgm:t>
    </dgm:pt>
    <dgm:pt modelId="{599BBC57-58EB-C64B-9266-AA195BAEEFFD}" type="sibTrans" cxnId="{4830CF83-48B1-C646-98EF-B3F58CCBCA73}">
      <dgm:prSet/>
      <dgm:spPr/>
      <dgm:t>
        <a:bodyPr/>
        <a:lstStyle/>
        <a:p>
          <a:endParaRPr lang="en-US"/>
        </a:p>
      </dgm:t>
    </dgm:pt>
    <dgm:pt modelId="{F0C5CE9A-520E-9144-8C31-514DA4F7DACE}">
      <dgm:prSet phldrT="[Text]" custT="1"/>
      <dgm:spPr/>
      <dgm:t>
        <a:bodyPr/>
        <a:lstStyle/>
        <a:p>
          <a:r>
            <a:rPr lang="en-US" sz="2100"/>
            <a:t>Hyperledger Composer Concepts</a:t>
          </a:r>
        </a:p>
      </dgm:t>
    </dgm:pt>
    <dgm:pt modelId="{F25F900A-3A8E-BC44-979D-4BC790B399C3}" type="parTrans" cxnId="{661CD76D-C39D-0242-8EC1-BCB95CC641F2}">
      <dgm:prSet/>
      <dgm:spPr/>
      <dgm:t>
        <a:bodyPr/>
        <a:lstStyle/>
        <a:p>
          <a:endParaRPr lang="en-US"/>
        </a:p>
      </dgm:t>
    </dgm:pt>
    <dgm:pt modelId="{868427A4-0E80-3740-8913-A133D7346396}" type="sibTrans" cxnId="{661CD76D-C39D-0242-8EC1-BCB95CC641F2}">
      <dgm:prSet/>
      <dgm:spPr/>
      <dgm:t>
        <a:bodyPr/>
        <a:lstStyle/>
        <a:p>
          <a:endParaRPr lang="en-US"/>
        </a:p>
      </dgm:t>
    </dgm:pt>
    <dgm:pt modelId="{E4EA4051-362C-D844-8A87-716E3B2FF75A}">
      <dgm:prSet phldrT="[Text]"/>
      <dgm:spPr>
        <a:gradFill rotWithShape="0">
          <a:gsLst>
            <a:gs pos="43000">
              <a:schemeClr val="accent1">
                <a:lumMod val="40000"/>
                <a:lumOff val="60000"/>
              </a:schemeClr>
            </a:gs>
            <a:gs pos="100000">
              <a:schemeClr val="accent1">
                <a:lumMod val="75000"/>
              </a:schemeClr>
            </a:gs>
            <a:gs pos="0">
              <a:schemeClr val="accent1">
                <a:lumMod val="20000"/>
                <a:lumOff val="80000"/>
              </a:schemeClr>
            </a:gs>
          </a:gsLst>
        </a:gradFill>
      </dgm:spPr>
      <dgm:t>
        <a:bodyPr/>
        <a:lstStyle/>
        <a:p>
          <a:r>
            <a:rPr lang="en-US"/>
            <a:t>2</a:t>
          </a:r>
        </a:p>
      </dgm:t>
    </dgm:pt>
    <dgm:pt modelId="{1CA1BF70-421F-B840-9F80-7D093B9B7FFD}" type="parTrans" cxnId="{A2070777-8A70-3241-B4A6-A1460B05D90F}">
      <dgm:prSet/>
      <dgm:spPr/>
      <dgm:t>
        <a:bodyPr/>
        <a:lstStyle/>
        <a:p>
          <a:endParaRPr lang="en-US"/>
        </a:p>
      </dgm:t>
    </dgm:pt>
    <dgm:pt modelId="{90EC1C14-4753-B146-AD34-4484822B5FB2}" type="sibTrans" cxnId="{A2070777-8A70-3241-B4A6-A1460B05D90F}">
      <dgm:prSet/>
      <dgm:spPr/>
      <dgm:t>
        <a:bodyPr/>
        <a:lstStyle/>
        <a:p>
          <a:endParaRPr lang="en-US"/>
        </a:p>
      </dgm:t>
    </dgm:pt>
    <dgm:pt modelId="{EA63F7F5-607B-5447-B584-BF4A0F858C99}">
      <dgm:prSet phldrT="[Text]" custT="1"/>
      <dgm:spPr/>
      <dgm:t>
        <a:bodyPr/>
        <a:lstStyle/>
        <a:p>
          <a:r>
            <a:rPr lang="en-US" sz="2100"/>
            <a:t>Access the Playground</a:t>
          </a:r>
        </a:p>
      </dgm:t>
    </dgm:pt>
    <dgm:pt modelId="{9582959C-FB9C-BC4C-9237-B01B33C48163}" type="parTrans" cxnId="{701DECB0-25D3-454D-A679-DE9A27685B0D}">
      <dgm:prSet/>
      <dgm:spPr/>
      <dgm:t>
        <a:bodyPr/>
        <a:lstStyle/>
        <a:p>
          <a:endParaRPr lang="en-US"/>
        </a:p>
      </dgm:t>
    </dgm:pt>
    <dgm:pt modelId="{1BCE0D65-3E3D-9447-9770-8BA63F68BB45}" type="sibTrans" cxnId="{701DECB0-25D3-454D-A679-DE9A27685B0D}">
      <dgm:prSet/>
      <dgm:spPr/>
      <dgm:t>
        <a:bodyPr/>
        <a:lstStyle/>
        <a:p>
          <a:endParaRPr lang="en-US"/>
        </a:p>
      </dgm:t>
    </dgm:pt>
    <dgm:pt modelId="{67534C9E-F58C-004B-94C3-2FF668841EFA}">
      <dgm:prSet phldrT="[Text]"/>
      <dgm:spPr>
        <a:gradFill rotWithShape="0">
          <a:gsLst>
            <a:gs pos="0">
              <a:schemeClr val="accent1">
                <a:lumMod val="20000"/>
                <a:lumOff val="80000"/>
              </a:schemeClr>
            </a:gs>
            <a:gs pos="43000">
              <a:schemeClr val="accent1">
                <a:lumMod val="40000"/>
                <a:lumOff val="60000"/>
              </a:schemeClr>
            </a:gs>
            <a:gs pos="100000">
              <a:schemeClr val="accent1">
                <a:lumMod val="75000"/>
              </a:schemeClr>
            </a:gs>
          </a:gsLst>
        </a:gradFill>
      </dgm:spPr>
      <dgm:t>
        <a:bodyPr/>
        <a:lstStyle/>
        <a:p>
          <a:r>
            <a:rPr lang="en-US"/>
            <a:t>3</a:t>
          </a:r>
        </a:p>
      </dgm:t>
    </dgm:pt>
    <dgm:pt modelId="{1B7E769A-43FA-3547-A158-FE1BDE0755A3}" type="parTrans" cxnId="{AAE11C7D-70BA-3847-9121-51E6FF88173A}">
      <dgm:prSet/>
      <dgm:spPr/>
      <dgm:t>
        <a:bodyPr/>
        <a:lstStyle/>
        <a:p>
          <a:endParaRPr lang="en-US"/>
        </a:p>
      </dgm:t>
    </dgm:pt>
    <dgm:pt modelId="{230CBA2E-64E3-AA45-AA6E-403D7F89E952}" type="sibTrans" cxnId="{AAE11C7D-70BA-3847-9121-51E6FF88173A}">
      <dgm:prSet/>
      <dgm:spPr/>
      <dgm:t>
        <a:bodyPr/>
        <a:lstStyle/>
        <a:p>
          <a:endParaRPr lang="en-US"/>
        </a:p>
      </dgm:t>
    </dgm:pt>
    <dgm:pt modelId="{32EE9A84-4A5D-804C-BFC8-8665C1ABDB22}">
      <dgm:prSet phldrT="[Text]" custT="1"/>
      <dgm:spPr/>
      <dgm:t>
        <a:bodyPr/>
        <a:lstStyle/>
        <a:p>
          <a:r>
            <a:rPr lang="en-US" sz="2100"/>
            <a:t>Modeling language basics</a:t>
          </a:r>
        </a:p>
      </dgm:t>
    </dgm:pt>
    <dgm:pt modelId="{B312430B-9621-6A4D-899A-A60010764BD1}" type="parTrans" cxnId="{3BF88E87-51BB-A74A-9CC4-FA4174B7E1F2}">
      <dgm:prSet/>
      <dgm:spPr/>
      <dgm:t>
        <a:bodyPr/>
        <a:lstStyle/>
        <a:p>
          <a:endParaRPr lang="en-US"/>
        </a:p>
      </dgm:t>
    </dgm:pt>
    <dgm:pt modelId="{ED8662AD-74D0-954F-BA4E-BEADD7D5B8E8}" type="sibTrans" cxnId="{3BF88E87-51BB-A74A-9CC4-FA4174B7E1F2}">
      <dgm:prSet/>
      <dgm:spPr/>
      <dgm:t>
        <a:bodyPr/>
        <a:lstStyle/>
        <a:p>
          <a:endParaRPr lang="en-US"/>
        </a:p>
      </dgm:t>
    </dgm:pt>
    <dgm:pt modelId="{E9E47DC6-464C-B54A-87F0-5B5298EEC293}">
      <dgm:prSet phldrT="[Text]"/>
      <dgm:spPr>
        <a:gradFill rotWithShape="0">
          <a:gsLst>
            <a:gs pos="0">
              <a:schemeClr val="accent1">
                <a:lumMod val="20000"/>
                <a:lumOff val="80000"/>
              </a:schemeClr>
            </a:gs>
            <a:gs pos="43000">
              <a:schemeClr val="accent1">
                <a:lumMod val="40000"/>
                <a:lumOff val="60000"/>
              </a:schemeClr>
            </a:gs>
            <a:gs pos="100000">
              <a:schemeClr val="accent1">
                <a:lumMod val="75000"/>
              </a:schemeClr>
            </a:gs>
          </a:gsLst>
        </a:gradFill>
      </dgm:spPr>
      <dgm:t>
        <a:bodyPr/>
        <a:lstStyle/>
        <a:p>
          <a:r>
            <a:rPr lang="en-US"/>
            <a:t>4</a:t>
          </a:r>
        </a:p>
      </dgm:t>
    </dgm:pt>
    <dgm:pt modelId="{E703CDEF-16AC-5D4E-A7D3-24AB31DE2A89}" type="parTrans" cxnId="{676B3975-D192-3F4E-B9ED-3B852BCF8372}">
      <dgm:prSet/>
      <dgm:spPr/>
      <dgm:t>
        <a:bodyPr/>
        <a:lstStyle/>
        <a:p>
          <a:endParaRPr lang="en-US"/>
        </a:p>
      </dgm:t>
    </dgm:pt>
    <dgm:pt modelId="{B3715ACE-0D7F-744A-BD34-E72756EA114E}" type="sibTrans" cxnId="{676B3975-D192-3F4E-B9ED-3B852BCF8372}">
      <dgm:prSet/>
      <dgm:spPr/>
      <dgm:t>
        <a:bodyPr/>
        <a:lstStyle/>
        <a:p>
          <a:endParaRPr lang="en-US"/>
        </a:p>
      </dgm:t>
    </dgm:pt>
    <dgm:pt modelId="{282B0F67-A7A3-524F-A373-DC923AFCE7E9}">
      <dgm:prSet/>
      <dgm:spPr>
        <a:gradFill rotWithShape="0">
          <a:gsLst>
            <a:gs pos="0">
              <a:schemeClr val="accent1">
                <a:lumMod val="20000"/>
                <a:lumOff val="80000"/>
              </a:schemeClr>
            </a:gs>
            <a:gs pos="43000">
              <a:schemeClr val="accent1">
                <a:lumMod val="40000"/>
                <a:lumOff val="60000"/>
              </a:schemeClr>
            </a:gs>
            <a:gs pos="100000">
              <a:schemeClr val="accent1">
                <a:lumMod val="75000"/>
              </a:schemeClr>
            </a:gs>
          </a:gsLst>
        </a:gradFill>
      </dgm:spPr>
      <dgm:t>
        <a:bodyPr/>
        <a:lstStyle/>
        <a:p>
          <a:r>
            <a:rPr lang="en-US"/>
            <a:t>5</a:t>
          </a:r>
        </a:p>
      </dgm:t>
    </dgm:pt>
    <dgm:pt modelId="{557521C6-B78E-3740-8E78-012FFDC5350D}" type="parTrans" cxnId="{05A88D82-10C5-674A-8E85-BD0A4E8A6A4E}">
      <dgm:prSet/>
      <dgm:spPr/>
      <dgm:t>
        <a:bodyPr/>
        <a:lstStyle/>
        <a:p>
          <a:endParaRPr lang="en-US"/>
        </a:p>
      </dgm:t>
    </dgm:pt>
    <dgm:pt modelId="{CBEC20D9-6DC0-504E-A135-7497730AECDF}" type="sibTrans" cxnId="{05A88D82-10C5-674A-8E85-BD0A4E8A6A4E}">
      <dgm:prSet/>
      <dgm:spPr/>
      <dgm:t>
        <a:bodyPr/>
        <a:lstStyle/>
        <a:p>
          <a:endParaRPr lang="en-US"/>
        </a:p>
      </dgm:t>
    </dgm:pt>
    <dgm:pt modelId="{A15D70D6-A60D-4B4D-BCEB-E4DED03DFD7F}">
      <dgm:prSet custT="1"/>
      <dgm:spPr/>
      <dgm:t>
        <a:bodyPr/>
        <a:lstStyle/>
        <a:p>
          <a:r>
            <a:rPr lang="en-US" sz="2100"/>
            <a:t>Build the network</a:t>
          </a:r>
        </a:p>
      </dgm:t>
    </dgm:pt>
    <dgm:pt modelId="{4ECFC800-D9CC-344D-B447-47BD9B6EE24C}" type="parTrans" cxnId="{F43BCD70-011E-FA45-A7E4-F804A05F3BD1}">
      <dgm:prSet/>
      <dgm:spPr/>
      <dgm:t>
        <a:bodyPr/>
        <a:lstStyle/>
        <a:p>
          <a:endParaRPr lang="en-US"/>
        </a:p>
      </dgm:t>
    </dgm:pt>
    <dgm:pt modelId="{D43C2FFE-9E08-E64A-9386-C62A2FC45CF5}" type="sibTrans" cxnId="{F43BCD70-011E-FA45-A7E4-F804A05F3BD1}">
      <dgm:prSet/>
      <dgm:spPr/>
      <dgm:t>
        <a:bodyPr/>
        <a:lstStyle/>
        <a:p>
          <a:endParaRPr lang="en-US"/>
        </a:p>
      </dgm:t>
    </dgm:pt>
    <dgm:pt modelId="{2802F8AE-3057-4546-A7D8-BC79E90750BF}">
      <dgm:prSet custT="1"/>
      <dgm:spPr/>
      <dgm:t>
        <a:bodyPr/>
        <a:lstStyle/>
        <a:p>
          <a:r>
            <a:rPr lang="en-US" sz="2100"/>
            <a:t>Test the network</a:t>
          </a:r>
        </a:p>
      </dgm:t>
    </dgm:pt>
    <dgm:pt modelId="{52C7D5D3-34A3-874F-82CF-AE800B982FB6}" type="parTrans" cxnId="{12E06AA1-0931-6840-82EC-B89AD92889A3}">
      <dgm:prSet/>
      <dgm:spPr/>
      <dgm:t>
        <a:bodyPr/>
        <a:lstStyle/>
        <a:p>
          <a:endParaRPr lang="en-US"/>
        </a:p>
      </dgm:t>
    </dgm:pt>
    <dgm:pt modelId="{59988D99-CA80-0E49-A545-BCD41FE4D06B}" type="sibTrans" cxnId="{12E06AA1-0931-6840-82EC-B89AD92889A3}">
      <dgm:prSet/>
      <dgm:spPr/>
      <dgm:t>
        <a:bodyPr/>
        <a:lstStyle/>
        <a:p>
          <a:endParaRPr lang="en-US"/>
        </a:p>
      </dgm:t>
    </dgm:pt>
    <dgm:pt modelId="{87071823-BE1E-A147-BB34-B638FE9C512C}">
      <dgm:prSet custT="1"/>
      <dgm:spPr/>
      <dgm:t>
        <a:bodyPr/>
        <a:lstStyle/>
        <a:p>
          <a:r>
            <a:rPr lang="en-US" sz="1000"/>
            <a:t>6</a:t>
          </a:r>
        </a:p>
      </dgm:t>
    </dgm:pt>
    <dgm:pt modelId="{679E90E3-1B78-3548-968E-F1C3FEE0C2EF}" type="parTrans" cxnId="{FDEEA7DA-CDF9-2E49-8226-86A1F1E0762F}">
      <dgm:prSet/>
      <dgm:spPr/>
    </dgm:pt>
    <dgm:pt modelId="{2A28E011-E8F2-DF41-BD49-30895701510F}" type="sibTrans" cxnId="{FDEEA7DA-CDF9-2E49-8226-86A1F1E0762F}">
      <dgm:prSet/>
      <dgm:spPr/>
    </dgm:pt>
    <dgm:pt modelId="{E53D82F5-7DC8-394E-BC5E-08A0756E9C0F}">
      <dgm:prSet custT="1"/>
      <dgm:spPr/>
      <dgm:t>
        <a:bodyPr/>
        <a:lstStyle/>
        <a:p>
          <a:r>
            <a:rPr lang="en-US" sz="2100"/>
            <a:t>Export the network</a:t>
          </a:r>
        </a:p>
      </dgm:t>
    </dgm:pt>
    <dgm:pt modelId="{C9FDF28B-97F7-4441-85C7-7B6E5DAC586D}" type="parTrans" cxnId="{526552E9-3F1A-414F-8A0E-F45AA1F43186}">
      <dgm:prSet/>
      <dgm:spPr/>
    </dgm:pt>
    <dgm:pt modelId="{3EF39A13-3B4C-3247-8B5A-F367AC8E7349}" type="sibTrans" cxnId="{526552E9-3F1A-414F-8A0E-F45AA1F43186}">
      <dgm:prSet/>
      <dgm:spPr/>
    </dgm:pt>
    <dgm:pt modelId="{3703F637-A1EC-7549-9943-09D3D52FE132}" type="pres">
      <dgm:prSet presAssocID="{1259CDB4-D86F-4445-8D49-D621ACD1B595}" presName="linearFlow" presStyleCnt="0">
        <dgm:presLayoutVars>
          <dgm:dir/>
          <dgm:animLvl val="lvl"/>
          <dgm:resizeHandles val="exact"/>
        </dgm:presLayoutVars>
      </dgm:prSet>
      <dgm:spPr/>
      <dgm:t>
        <a:bodyPr/>
        <a:lstStyle/>
        <a:p>
          <a:endParaRPr lang="en-US"/>
        </a:p>
      </dgm:t>
    </dgm:pt>
    <dgm:pt modelId="{09795D92-CC90-BC43-A039-BE49BC79C5C0}" type="pres">
      <dgm:prSet presAssocID="{C7BAF50C-C456-0044-85EE-1DA010961221}" presName="composite" presStyleCnt="0"/>
      <dgm:spPr/>
    </dgm:pt>
    <dgm:pt modelId="{77B8BCCA-74F6-F649-9CAC-BFF41E5CA1B6}" type="pres">
      <dgm:prSet presAssocID="{C7BAF50C-C456-0044-85EE-1DA010961221}" presName="parentText" presStyleLbl="alignNode1" presStyleIdx="0" presStyleCnt="6">
        <dgm:presLayoutVars>
          <dgm:chMax val="1"/>
          <dgm:bulletEnabled val="1"/>
        </dgm:presLayoutVars>
      </dgm:prSet>
      <dgm:spPr/>
      <dgm:t>
        <a:bodyPr/>
        <a:lstStyle/>
        <a:p>
          <a:endParaRPr lang="en-US"/>
        </a:p>
      </dgm:t>
    </dgm:pt>
    <dgm:pt modelId="{B68C23C2-4DF7-0243-AF76-ECE84A134E9B}" type="pres">
      <dgm:prSet presAssocID="{C7BAF50C-C456-0044-85EE-1DA010961221}" presName="descendantText" presStyleLbl="alignAcc1" presStyleIdx="0" presStyleCnt="6">
        <dgm:presLayoutVars>
          <dgm:bulletEnabled val="1"/>
        </dgm:presLayoutVars>
      </dgm:prSet>
      <dgm:spPr/>
      <dgm:t>
        <a:bodyPr/>
        <a:lstStyle/>
        <a:p>
          <a:endParaRPr lang="en-US"/>
        </a:p>
      </dgm:t>
    </dgm:pt>
    <dgm:pt modelId="{69E6A707-1311-8B43-94A1-2AA0950D39F0}" type="pres">
      <dgm:prSet presAssocID="{599BBC57-58EB-C64B-9266-AA195BAEEFFD}" presName="sp" presStyleCnt="0"/>
      <dgm:spPr/>
    </dgm:pt>
    <dgm:pt modelId="{F01259F1-AF1E-0A46-85E9-451D7AD8CD8F}" type="pres">
      <dgm:prSet presAssocID="{E4EA4051-362C-D844-8A87-716E3B2FF75A}" presName="composite" presStyleCnt="0"/>
      <dgm:spPr/>
    </dgm:pt>
    <dgm:pt modelId="{9CEC7261-FF04-BD4E-AAC6-225658B22FF5}" type="pres">
      <dgm:prSet presAssocID="{E4EA4051-362C-D844-8A87-716E3B2FF75A}" presName="parentText" presStyleLbl="alignNode1" presStyleIdx="1" presStyleCnt="6">
        <dgm:presLayoutVars>
          <dgm:chMax val="1"/>
          <dgm:bulletEnabled val="1"/>
        </dgm:presLayoutVars>
      </dgm:prSet>
      <dgm:spPr/>
      <dgm:t>
        <a:bodyPr/>
        <a:lstStyle/>
        <a:p>
          <a:endParaRPr lang="en-US"/>
        </a:p>
      </dgm:t>
    </dgm:pt>
    <dgm:pt modelId="{72214BD3-C13C-EF47-94CE-40736750CB05}" type="pres">
      <dgm:prSet presAssocID="{E4EA4051-362C-D844-8A87-716E3B2FF75A}" presName="descendantText" presStyleLbl="alignAcc1" presStyleIdx="1" presStyleCnt="6">
        <dgm:presLayoutVars>
          <dgm:bulletEnabled val="1"/>
        </dgm:presLayoutVars>
      </dgm:prSet>
      <dgm:spPr/>
      <dgm:t>
        <a:bodyPr/>
        <a:lstStyle/>
        <a:p>
          <a:endParaRPr lang="en-US"/>
        </a:p>
      </dgm:t>
    </dgm:pt>
    <dgm:pt modelId="{05F5558C-C414-7A45-8597-9B470A761047}" type="pres">
      <dgm:prSet presAssocID="{90EC1C14-4753-B146-AD34-4484822B5FB2}" presName="sp" presStyleCnt="0"/>
      <dgm:spPr/>
    </dgm:pt>
    <dgm:pt modelId="{9D7357D9-E213-EB4D-998A-67DC6F0BD3A2}" type="pres">
      <dgm:prSet presAssocID="{67534C9E-F58C-004B-94C3-2FF668841EFA}" presName="composite" presStyleCnt="0"/>
      <dgm:spPr/>
    </dgm:pt>
    <dgm:pt modelId="{366C0117-F974-A54A-A864-6E7000BCFF91}" type="pres">
      <dgm:prSet presAssocID="{67534C9E-F58C-004B-94C3-2FF668841EFA}" presName="parentText" presStyleLbl="alignNode1" presStyleIdx="2" presStyleCnt="6">
        <dgm:presLayoutVars>
          <dgm:chMax val="1"/>
          <dgm:bulletEnabled val="1"/>
        </dgm:presLayoutVars>
      </dgm:prSet>
      <dgm:spPr/>
      <dgm:t>
        <a:bodyPr/>
        <a:lstStyle/>
        <a:p>
          <a:endParaRPr lang="en-US"/>
        </a:p>
      </dgm:t>
    </dgm:pt>
    <dgm:pt modelId="{0716CDE5-B796-0648-A101-5931BC5BAB84}" type="pres">
      <dgm:prSet presAssocID="{67534C9E-F58C-004B-94C3-2FF668841EFA}" presName="descendantText" presStyleLbl="alignAcc1" presStyleIdx="2" presStyleCnt="6">
        <dgm:presLayoutVars>
          <dgm:bulletEnabled val="1"/>
        </dgm:presLayoutVars>
      </dgm:prSet>
      <dgm:spPr/>
      <dgm:t>
        <a:bodyPr/>
        <a:lstStyle/>
        <a:p>
          <a:endParaRPr lang="en-US"/>
        </a:p>
      </dgm:t>
    </dgm:pt>
    <dgm:pt modelId="{C01861D8-C442-4047-AA3C-9CF2BE86DCE1}" type="pres">
      <dgm:prSet presAssocID="{230CBA2E-64E3-AA45-AA6E-403D7F89E952}" presName="sp" presStyleCnt="0"/>
      <dgm:spPr/>
    </dgm:pt>
    <dgm:pt modelId="{2AA5F92C-4445-0A45-A593-7367492A150B}" type="pres">
      <dgm:prSet presAssocID="{E9E47DC6-464C-B54A-87F0-5B5298EEC293}" presName="composite" presStyleCnt="0"/>
      <dgm:spPr/>
    </dgm:pt>
    <dgm:pt modelId="{41E0C333-0DF2-4344-A6A8-B550FEDAD9CC}" type="pres">
      <dgm:prSet presAssocID="{E9E47DC6-464C-B54A-87F0-5B5298EEC293}" presName="parentText" presStyleLbl="alignNode1" presStyleIdx="3" presStyleCnt="6">
        <dgm:presLayoutVars>
          <dgm:chMax val="1"/>
          <dgm:bulletEnabled val="1"/>
        </dgm:presLayoutVars>
      </dgm:prSet>
      <dgm:spPr/>
      <dgm:t>
        <a:bodyPr/>
        <a:lstStyle/>
        <a:p>
          <a:endParaRPr lang="en-US"/>
        </a:p>
      </dgm:t>
    </dgm:pt>
    <dgm:pt modelId="{BE97322C-F34D-1341-9BC9-68537AF63932}" type="pres">
      <dgm:prSet presAssocID="{E9E47DC6-464C-B54A-87F0-5B5298EEC293}" presName="descendantText" presStyleLbl="alignAcc1" presStyleIdx="3" presStyleCnt="6">
        <dgm:presLayoutVars>
          <dgm:bulletEnabled val="1"/>
        </dgm:presLayoutVars>
      </dgm:prSet>
      <dgm:spPr/>
      <dgm:t>
        <a:bodyPr/>
        <a:lstStyle/>
        <a:p>
          <a:endParaRPr lang="en-US"/>
        </a:p>
      </dgm:t>
    </dgm:pt>
    <dgm:pt modelId="{09B945EE-936E-C548-AEF5-884A11B67B60}" type="pres">
      <dgm:prSet presAssocID="{B3715ACE-0D7F-744A-BD34-E72756EA114E}" presName="sp" presStyleCnt="0"/>
      <dgm:spPr/>
    </dgm:pt>
    <dgm:pt modelId="{AB4859F0-3EDF-C24E-A3D4-9D00277F9AA9}" type="pres">
      <dgm:prSet presAssocID="{282B0F67-A7A3-524F-A373-DC923AFCE7E9}" presName="composite" presStyleCnt="0"/>
      <dgm:spPr/>
    </dgm:pt>
    <dgm:pt modelId="{AB4B5818-FDE2-594D-A7FC-77A4D9C305F3}" type="pres">
      <dgm:prSet presAssocID="{282B0F67-A7A3-524F-A373-DC923AFCE7E9}" presName="parentText" presStyleLbl="alignNode1" presStyleIdx="4" presStyleCnt="6">
        <dgm:presLayoutVars>
          <dgm:chMax val="1"/>
          <dgm:bulletEnabled val="1"/>
        </dgm:presLayoutVars>
      </dgm:prSet>
      <dgm:spPr/>
      <dgm:t>
        <a:bodyPr/>
        <a:lstStyle/>
        <a:p>
          <a:endParaRPr lang="en-US"/>
        </a:p>
      </dgm:t>
    </dgm:pt>
    <dgm:pt modelId="{D669536E-5123-5249-9903-C7E7AFB82DAD}" type="pres">
      <dgm:prSet presAssocID="{282B0F67-A7A3-524F-A373-DC923AFCE7E9}" presName="descendantText" presStyleLbl="alignAcc1" presStyleIdx="4" presStyleCnt="6">
        <dgm:presLayoutVars>
          <dgm:bulletEnabled val="1"/>
        </dgm:presLayoutVars>
      </dgm:prSet>
      <dgm:spPr/>
      <dgm:t>
        <a:bodyPr/>
        <a:lstStyle/>
        <a:p>
          <a:endParaRPr lang="en-US"/>
        </a:p>
      </dgm:t>
    </dgm:pt>
    <dgm:pt modelId="{C50CC2D1-0632-0E49-B017-C723B59828CE}" type="pres">
      <dgm:prSet presAssocID="{CBEC20D9-6DC0-504E-A135-7497730AECDF}" presName="sp" presStyleCnt="0"/>
      <dgm:spPr/>
    </dgm:pt>
    <dgm:pt modelId="{E8423EAF-7234-C04F-B5B5-40FC51040038}" type="pres">
      <dgm:prSet presAssocID="{87071823-BE1E-A147-BB34-B638FE9C512C}" presName="composite" presStyleCnt="0"/>
      <dgm:spPr/>
    </dgm:pt>
    <dgm:pt modelId="{4FE2A9F4-351D-934D-9E52-13DDFF112AD2}" type="pres">
      <dgm:prSet presAssocID="{87071823-BE1E-A147-BB34-B638FE9C512C}" presName="parentText" presStyleLbl="alignNode1" presStyleIdx="5" presStyleCnt="6">
        <dgm:presLayoutVars>
          <dgm:chMax val="1"/>
          <dgm:bulletEnabled val="1"/>
        </dgm:presLayoutVars>
      </dgm:prSet>
      <dgm:spPr/>
      <dgm:t>
        <a:bodyPr/>
        <a:lstStyle/>
        <a:p>
          <a:endParaRPr lang="en-US"/>
        </a:p>
      </dgm:t>
    </dgm:pt>
    <dgm:pt modelId="{0F65E3F5-2133-8E41-BAAC-0B4DE35192B7}" type="pres">
      <dgm:prSet presAssocID="{87071823-BE1E-A147-BB34-B638FE9C512C}" presName="descendantText" presStyleLbl="alignAcc1" presStyleIdx="5" presStyleCnt="6">
        <dgm:presLayoutVars>
          <dgm:bulletEnabled val="1"/>
        </dgm:presLayoutVars>
      </dgm:prSet>
      <dgm:spPr/>
      <dgm:t>
        <a:bodyPr/>
        <a:lstStyle/>
        <a:p>
          <a:endParaRPr lang="en-US"/>
        </a:p>
      </dgm:t>
    </dgm:pt>
  </dgm:ptLst>
  <dgm:cxnLst>
    <dgm:cxn modelId="{4830CF83-48B1-C646-98EF-B3F58CCBCA73}" srcId="{1259CDB4-D86F-4445-8D49-D621ACD1B595}" destId="{C7BAF50C-C456-0044-85EE-1DA010961221}" srcOrd="0" destOrd="0" parTransId="{C49F4194-2F25-E541-991D-E1DE23E540F3}" sibTransId="{599BBC57-58EB-C64B-9266-AA195BAEEFFD}"/>
    <dgm:cxn modelId="{AAE11C7D-70BA-3847-9121-51E6FF88173A}" srcId="{1259CDB4-D86F-4445-8D49-D621ACD1B595}" destId="{67534C9E-F58C-004B-94C3-2FF668841EFA}" srcOrd="2" destOrd="0" parTransId="{1B7E769A-43FA-3547-A158-FE1BDE0755A3}" sibTransId="{230CBA2E-64E3-AA45-AA6E-403D7F89E952}"/>
    <dgm:cxn modelId="{701DECB0-25D3-454D-A679-DE9A27685B0D}" srcId="{E4EA4051-362C-D844-8A87-716E3B2FF75A}" destId="{EA63F7F5-607B-5447-B584-BF4A0F858C99}" srcOrd="0" destOrd="0" parTransId="{9582959C-FB9C-BC4C-9237-B01B33C48163}" sibTransId="{1BCE0D65-3E3D-9447-9770-8BA63F68BB45}"/>
    <dgm:cxn modelId="{C18CF8AA-2CC4-0142-9344-C0153F15BE5E}" type="presOf" srcId="{EA63F7F5-607B-5447-B584-BF4A0F858C99}" destId="{72214BD3-C13C-EF47-94CE-40736750CB05}" srcOrd="0" destOrd="0" presId="urn:microsoft.com/office/officeart/2005/8/layout/chevron2"/>
    <dgm:cxn modelId="{526552E9-3F1A-414F-8A0E-F45AA1F43186}" srcId="{87071823-BE1E-A147-BB34-B638FE9C512C}" destId="{E53D82F5-7DC8-394E-BC5E-08A0756E9C0F}" srcOrd="0" destOrd="0" parTransId="{C9FDF28B-97F7-4441-85C7-7B6E5DAC586D}" sibTransId="{3EF39A13-3B4C-3247-8B5A-F367AC8E7349}"/>
    <dgm:cxn modelId="{0BD5F9AD-33F8-0045-922B-84B4B499B526}" type="presOf" srcId="{F0C5CE9A-520E-9144-8C31-514DA4F7DACE}" destId="{B68C23C2-4DF7-0243-AF76-ECE84A134E9B}" srcOrd="0" destOrd="0" presId="urn:microsoft.com/office/officeart/2005/8/layout/chevron2"/>
    <dgm:cxn modelId="{661CD76D-C39D-0242-8EC1-BCB95CC641F2}" srcId="{C7BAF50C-C456-0044-85EE-1DA010961221}" destId="{F0C5CE9A-520E-9144-8C31-514DA4F7DACE}" srcOrd="0" destOrd="0" parTransId="{F25F900A-3A8E-BC44-979D-4BC790B399C3}" sibTransId="{868427A4-0E80-3740-8913-A133D7346396}"/>
    <dgm:cxn modelId="{CD777FCC-1566-B34B-82DE-4F8E5F42B2CC}" type="presOf" srcId="{A15D70D6-A60D-4B4D-BCEB-E4DED03DFD7F}" destId="{BE97322C-F34D-1341-9BC9-68537AF63932}" srcOrd="0" destOrd="0" presId="urn:microsoft.com/office/officeart/2005/8/layout/chevron2"/>
    <dgm:cxn modelId="{3A0174B9-C726-6240-8020-78D382229D59}" type="presOf" srcId="{1259CDB4-D86F-4445-8D49-D621ACD1B595}" destId="{3703F637-A1EC-7549-9943-09D3D52FE132}" srcOrd="0" destOrd="0" presId="urn:microsoft.com/office/officeart/2005/8/layout/chevron2"/>
    <dgm:cxn modelId="{F807542C-3444-404D-AA3C-67A26237C4D8}" type="presOf" srcId="{C7BAF50C-C456-0044-85EE-1DA010961221}" destId="{77B8BCCA-74F6-F649-9CAC-BFF41E5CA1B6}" srcOrd="0" destOrd="0" presId="urn:microsoft.com/office/officeart/2005/8/layout/chevron2"/>
    <dgm:cxn modelId="{05A88D82-10C5-674A-8E85-BD0A4E8A6A4E}" srcId="{1259CDB4-D86F-4445-8D49-D621ACD1B595}" destId="{282B0F67-A7A3-524F-A373-DC923AFCE7E9}" srcOrd="4" destOrd="0" parTransId="{557521C6-B78E-3740-8E78-012FFDC5350D}" sibTransId="{CBEC20D9-6DC0-504E-A135-7497730AECDF}"/>
    <dgm:cxn modelId="{B87CEF0D-83A6-7D4A-98D0-F39A96D74825}" type="presOf" srcId="{67534C9E-F58C-004B-94C3-2FF668841EFA}" destId="{366C0117-F974-A54A-A864-6E7000BCFF91}" srcOrd="0" destOrd="0" presId="urn:microsoft.com/office/officeart/2005/8/layout/chevron2"/>
    <dgm:cxn modelId="{C97736FF-2C58-134A-86EC-9DB88FE370BC}" type="presOf" srcId="{32EE9A84-4A5D-804C-BFC8-8665C1ABDB22}" destId="{0716CDE5-B796-0648-A101-5931BC5BAB84}" srcOrd="0" destOrd="0" presId="urn:microsoft.com/office/officeart/2005/8/layout/chevron2"/>
    <dgm:cxn modelId="{F43BCD70-011E-FA45-A7E4-F804A05F3BD1}" srcId="{E9E47DC6-464C-B54A-87F0-5B5298EEC293}" destId="{A15D70D6-A60D-4B4D-BCEB-E4DED03DFD7F}" srcOrd="0" destOrd="0" parTransId="{4ECFC800-D9CC-344D-B447-47BD9B6EE24C}" sibTransId="{D43C2FFE-9E08-E64A-9386-C62A2FC45CF5}"/>
    <dgm:cxn modelId="{A2070777-8A70-3241-B4A6-A1460B05D90F}" srcId="{1259CDB4-D86F-4445-8D49-D621ACD1B595}" destId="{E4EA4051-362C-D844-8A87-716E3B2FF75A}" srcOrd="1" destOrd="0" parTransId="{1CA1BF70-421F-B840-9F80-7D093B9B7FFD}" sibTransId="{90EC1C14-4753-B146-AD34-4484822B5FB2}"/>
    <dgm:cxn modelId="{9C143A53-F213-F043-BA7B-5A55D7171047}" type="presOf" srcId="{E9E47DC6-464C-B54A-87F0-5B5298EEC293}" destId="{41E0C333-0DF2-4344-A6A8-B550FEDAD9CC}" srcOrd="0" destOrd="0" presId="urn:microsoft.com/office/officeart/2005/8/layout/chevron2"/>
    <dgm:cxn modelId="{3BF88E87-51BB-A74A-9CC4-FA4174B7E1F2}" srcId="{67534C9E-F58C-004B-94C3-2FF668841EFA}" destId="{32EE9A84-4A5D-804C-BFC8-8665C1ABDB22}" srcOrd="0" destOrd="0" parTransId="{B312430B-9621-6A4D-899A-A60010764BD1}" sibTransId="{ED8662AD-74D0-954F-BA4E-BEADD7D5B8E8}"/>
    <dgm:cxn modelId="{944FF047-B478-6B42-9459-78AB81AC1343}" type="presOf" srcId="{E53D82F5-7DC8-394E-BC5E-08A0756E9C0F}" destId="{0F65E3F5-2133-8E41-BAAC-0B4DE35192B7}" srcOrd="0" destOrd="0" presId="urn:microsoft.com/office/officeart/2005/8/layout/chevron2"/>
    <dgm:cxn modelId="{12E06AA1-0931-6840-82EC-B89AD92889A3}" srcId="{282B0F67-A7A3-524F-A373-DC923AFCE7E9}" destId="{2802F8AE-3057-4546-A7D8-BC79E90750BF}" srcOrd="0" destOrd="0" parTransId="{52C7D5D3-34A3-874F-82CF-AE800B982FB6}" sibTransId="{59988D99-CA80-0E49-A545-BCD41FE4D06B}"/>
    <dgm:cxn modelId="{B9B6DA39-E199-7948-80F5-7CCFB01B643E}" type="presOf" srcId="{E4EA4051-362C-D844-8A87-716E3B2FF75A}" destId="{9CEC7261-FF04-BD4E-AAC6-225658B22FF5}" srcOrd="0" destOrd="0" presId="urn:microsoft.com/office/officeart/2005/8/layout/chevron2"/>
    <dgm:cxn modelId="{A130E495-F287-6142-A2B0-D796473DB170}" type="presOf" srcId="{2802F8AE-3057-4546-A7D8-BC79E90750BF}" destId="{D669536E-5123-5249-9903-C7E7AFB82DAD}" srcOrd="0" destOrd="0" presId="urn:microsoft.com/office/officeart/2005/8/layout/chevron2"/>
    <dgm:cxn modelId="{676B3975-D192-3F4E-B9ED-3B852BCF8372}" srcId="{1259CDB4-D86F-4445-8D49-D621ACD1B595}" destId="{E9E47DC6-464C-B54A-87F0-5B5298EEC293}" srcOrd="3" destOrd="0" parTransId="{E703CDEF-16AC-5D4E-A7D3-24AB31DE2A89}" sibTransId="{B3715ACE-0D7F-744A-BD34-E72756EA114E}"/>
    <dgm:cxn modelId="{5A71DEDC-8452-EC4B-B4D6-47492DBFB09E}" type="presOf" srcId="{87071823-BE1E-A147-BB34-B638FE9C512C}" destId="{4FE2A9F4-351D-934D-9E52-13DDFF112AD2}" srcOrd="0" destOrd="0" presId="urn:microsoft.com/office/officeart/2005/8/layout/chevron2"/>
    <dgm:cxn modelId="{D5B7C6E6-525E-AC43-BC18-B4F782C40DD8}" type="presOf" srcId="{282B0F67-A7A3-524F-A373-DC923AFCE7E9}" destId="{AB4B5818-FDE2-594D-A7FC-77A4D9C305F3}" srcOrd="0" destOrd="0" presId="urn:microsoft.com/office/officeart/2005/8/layout/chevron2"/>
    <dgm:cxn modelId="{FDEEA7DA-CDF9-2E49-8226-86A1F1E0762F}" srcId="{1259CDB4-D86F-4445-8D49-D621ACD1B595}" destId="{87071823-BE1E-A147-BB34-B638FE9C512C}" srcOrd="5" destOrd="0" parTransId="{679E90E3-1B78-3548-968E-F1C3FEE0C2EF}" sibTransId="{2A28E011-E8F2-DF41-BD49-30895701510F}"/>
    <dgm:cxn modelId="{AEA9B387-D8F3-BA40-9045-B4C6F46BC16C}" type="presParOf" srcId="{3703F637-A1EC-7549-9943-09D3D52FE132}" destId="{09795D92-CC90-BC43-A039-BE49BC79C5C0}" srcOrd="0" destOrd="0" presId="urn:microsoft.com/office/officeart/2005/8/layout/chevron2"/>
    <dgm:cxn modelId="{0DCFE75A-B526-F24F-9740-0A4E94A3F3DB}" type="presParOf" srcId="{09795D92-CC90-BC43-A039-BE49BC79C5C0}" destId="{77B8BCCA-74F6-F649-9CAC-BFF41E5CA1B6}" srcOrd="0" destOrd="0" presId="urn:microsoft.com/office/officeart/2005/8/layout/chevron2"/>
    <dgm:cxn modelId="{614E3642-7B57-2740-A6FB-19D874B05563}" type="presParOf" srcId="{09795D92-CC90-BC43-A039-BE49BC79C5C0}" destId="{B68C23C2-4DF7-0243-AF76-ECE84A134E9B}" srcOrd="1" destOrd="0" presId="urn:microsoft.com/office/officeart/2005/8/layout/chevron2"/>
    <dgm:cxn modelId="{0DACEDC1-A067-A649-8636-E860D9BD4B51}" type="presParOf" srcId="{3703F637-A1EC-7549-9943-09D3D52FE132}" destId="{69E6A707-1311-8B43-94A1-2AA0950D39F0}" srcOrd="1" destOrd="0" presId="urn:microsoft.com/office/officeart/2005/8/layout/chevron2"/>
    <dgm:cxn modelId="{2CDD19A3-6A48-4C4C-ABB4-4026BB9CE1A2}" type="presParOf" srcId="{3703F637-A1EC-7549-9943-09D3D52FE132}" destId="{F01259F1-AF1E-0A46-85E9-451D7AD8CD8F}" srcOrd="2" destOrd="0" presId="urn:microsoft.com/office/officeart/2005/8/layout/chevron2"/>
    <dgm:cxn modelId="{4AE96E81-0A4A-E14E-AA15-D6441B013749}" type="presParOf" srcId="{F01259F1-AF1E-0A46-85E9-451D7AD8CD8F}" destId="{9CEC7261-FF04-BD4E-AAC6-225658B22FF5}" srcOrd="0" destOrd="0" presId="urn:microsoft.com/office/officeart/2005/8/layout/chevron2"/>
    <dgm:cxn modelId="{4BC9A1DE-0DF2-4F48-B9CC-684AC161D7BF}" type="presParOf" srcId="{F01259F1-AF1E-0A46-85E9-451D7AD8CD8F}" destId="{72214BD3-C13C-EF47-94CE-40736750CB05}" srcOrd="1" destOrd="0" presId="urn:microsoft.com/office/officeart/2005/8/layout/chevron2"/>
    <dgm:cxn modelId="{76DAF43A-4FF5-BB43-A034-A8ADCC685340}" type="presParOf" srcId="{3703F637-A1EC-7549-9943-09D3D52FE132}" destId="{05F5558C-C414-7A45-8597-9B470A761047}" srcOrd="3" destOrd="0" presId="urn:microsoft.com/office/officeart/2005/8/layout/chevron2"/>
    <dgm:cxn modelId="{2D87DACF-4A53-8441-B13C-B27D036B8EFB}" type="presParOf" srcId="{3703F637-A1EC-7549-9943-09D3D52FE132}" destId="{9D7357D9-E213-EB4D-998A-67DC6F0BD3A2}" srcOrd="4" destOrd="0" presId="urn:microsoft.com/office/officeart/2005/8/layout/chevron2"/>
    <dgm:cxn modelId="{2DAA441E-6A00-3149-BE20-B9121E691272}" type="presParOf" srcId="{9D7357D9-E213-EB4D-998A-67DC6F0BD3A2}" destId="{366C0117-F974-A54A-A864-6E7000BCFF91}" srcOrd="0" destOrd="0" presId="urn:microsoft.com/office/officeart/2005/8/layout/chevron2"/>
    <dgm:cxn modelId="{5901C44E-A7C7-0843-97E5-61BAEF962470}" type="presParOf" srcId="{9D7357D9-E213-EB4D-998A-67DC6F0BD3A2}" destId="{0716CDE5-B796-0648-A101-5931BC5BAB84}" srcOrd="1" destOrd="0" presId="urn:microsoft.com/office/officeart/2005/8/layout/chevron2"/>
    <dgm:cxn modelId="{4256E2CA-FB81-9443-82C0-0001D8BA2A34}" type="presParOf" srcId="{3703F637-A1EC-7549-9943-09D3D52FE132}" destId="{C01861D8-C442-4047-AA3C-9CF2BE86DCE1}" srcOrd="5" destOrd="0" presId="urn:microsoft.com/office/officeart/2005/8/layout/chevron2"/>
    <dgm:cxn modelId="{DF8ADD21-7396-5641-ABEF-3FFB2E6C9684}" type="presParOf" srcId="{3703F637-A1EC-7549-9943-09D3D52FE132}" destId="{2AA5F92C-4445-0A45-A593-7367492A150B}" srcOrd="6" destOrd="0" presId="urn:microsoft.com/office/officeart/2005/8/layout/chevron2"/>
    <dgm:cxn modelId="{731480E7-3A2E-3847-BD9B-EA7FDC4E0DA9}" type="presParOf" srcId="{2AA5F92C-4445-0A45-A593-7367492A150B}" destId="{41E0C333-0DF2-4344-A6A8-B550FEDAD9CC}" srcOrd="0" destOrd="0" presId="urn:microsoft.com/office/officeart/2005/8/layout/chevron2"/>
    <dgm:cxn modelId="{EF8787F0-4A4A-6D42-9C9A-BCA7E952FE55}" type="presParOf" srcId="{2AA5F92C-4445-0A45-A593-7367492A150B}" destId="{BE97322C-F34D-1341-9BC9-68537AF63932}" srcOrd="1" destOrd="0" presId="urn:microsoft.com/office/officeart/2005/8/layout/chevron2"/>
    <dgm:cxn modelId="{5C1CB4B0-E396-7F4C-A7FB-FD66A108F588}" type="presParOf" srcId="{3703F637-A1EC-7549-9943-09D3D52FE132}" destId="{09B945EE-936E-C548-AEF5-884A11B67B60}" srcOrd="7" destOrd="0" presId="urn:microsoft.com/office/officeart/2005/8/layout/chevron2"/>
    <dgm:cxn modelId="{5DB3927F-2690-E04A-8F13-B9DCF116EE88}" type="presParOf" srcId="{3703F637-A1EC-7549-9943-09D3D52FE132}" destId="{AB4859F0-3EDF-C24E-A3D4-9D00277F9AA9}" srcOrd="8" destOrd="0" presId="urn:microsoft.com/office/officeart/2005/8/layout/chevron2"/>
    <dgm:cxn modelId="{69AC72ED-77E0-3A45-8B92-283F0888E29D}" type="presParOf" srcId="{AB4859F0-3EDF-C24E-A3D4-9D00277F9AA9}" destId="{AB4B5818-FDE2-594D-A7FC-77A4D9C305F3}" srcOrd="0" destOrd="0" presId="urn:microsoft.com/office/officeart/2005/8/layout/chevron2"/>
    <dgm:cxn modelId="{B5B3B8DA-2F5C-364C-8740-8E9E72207D9C}" type="presParOf" srcId="{AB4859F0-3EDF-C24E-A3D4-9D00277F9AA9}" destId="{D669536E-5123-5249-9903-C7E7AFB82DAD}" srcOrd="1" destOrd="0" presId="urn:microsoft.com/office/officeart/2005/8/layout/chevron2"/>
    <dgm:cxn modelId="{41F0ABCC-94D9-064D-B0C6-70D92EC1BDDC}" type="presParOf" srcId="{3703F637-A1EC-7549-9943-09D3D52FE132}" destId="{C50CC2D1-0632-0E49-B017-C723B59828CE}" srcOrd="9" destOrd="0" presId="urn:microsoft.com/office/officeart/2005/8/layout/chevron2"/>
    <dgm:cxn modelId="{31D32D57-939F-064C-B476-2FC95F1B6D72}" type="presParOf" srcId="{3703F637-A1EC-7549-9943-09D3D52FE132}" destId="{E8423EAF-7234-C04F-B5B5-40FC51040038}" srcOrd="10" destOrd="0" presId="urn:microsoft.com/office/officeart/2005/8/layout/chevron2"/>
    <dgm:cxn modelId="{85E40EC4-13DD-144F-8178-5273BCEF9BEF}" type="presParOf" srcId="{E8423EAF-7234-C04F-B5B5-40FC51040038}" destId="{4FE2A9F4-351D-934D-9E52-13DDFF112AD2}" srcOrd="0" destOrd="0" presId="urn:microsoft.com/office/officeart/2005/8/layout/chevron2"/>
    <dgm:cxn modelId="{90CEEB3A-14F1-9B4A-962D-F9641F29BD53}" type="presParOf" srcId="{E8423EAF-7234-C04F-B5B5-40FC51040038}" destId="{0F65E3F5-2133-8E41-BAAC-0B4DE35192B7}" srcOrd="1" destOrd="0" presId="urn:microsoft.com/office/officeart/2005/8/layout/chevron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EA44B5-E41B-024F-A0AB-76CCB298FBCA}">
      <dsp:nvSpPr>
        <dsp:cNvPr id="0" name=""/>
        <dsp:cNvSpPr/>
      </dsp:nvSpPr>
      <dsp:spPr>
        <a:xfrm>
          <a:off x="1444203" y="1989048"/>
          <a:ext cx="1404995" cy="1211351"/>
        </a:xfrm>
        <a:prstGeom prst="hexagon">
          <a:avLst>
            <a:gd name="adj" fmla="val 25000"/>
            <a:gd name="vf" fmla="val 115470"/>
          </a:avLst>
        </a:prstGeo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0" tIns="20320" rIns="0" bIns="20320" numCol="1" spcCol="1270" anchor="ctr" anchorCtr="0">
          <a:noAutofit/>
        </a:bodyPr>
        <a:lstStyle/>
        <a:p>
          <a:pPr lvl="0" algn="ctr" defTabSz="711200">
            <a:lnSpc>
              <a:spcPct val="90000"/>
            </a:lnSpc>
            <a:spcBef>
              <a:spcPct val="0"/>
            </a:spcBef>
            <a:spcAft>
              <a:spcPct val="35000"/>
            </a:spcAft>
          </a:pPr>
          <a:r>
            <a:rPr lang="en-US" sz="1600" kern="1200">
              <a:solidFill>
                <a:sysClr val="window" lastClr="FFFFFF"/>
              </a:solidFill>
              <a:latin typeface="Calibri" panose="020F0502020204030204"/>
              <a:ea typeface=""/>
              <a:cs typeface=""/>
            </a:rPr>
            <a:t>Collaborate</a:t>
          </a:r>
        </a:p>
      </dsp:txBody>
      <dsp:txXfrm>
        <a:off x="1662232" y="2177027"/>
        <a:ext cx="968937" cy="835393"/>
      </dsp:txXfrm>
    </dsp:sp>
    <dsp:sp modelId="{8EA88992-3C74-2C49-8396-D48E07EBC9C4}">
      <dsp:nvSpPr>
        <dsp:cNvPr id="0" name=""/>
        <dsp:cNvSpPr/>
      </dsp:nvSpPr>
      <dsp:spPr>
        <a:xfrm>
          <a:off x="1480703" y="252383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B64EA878-A64E-D247-9EBB-582A835BABDF}">
      <dsp:nvSpPr>
        <dsp:cNvPr id="0" name=""/>
        <dsp:cNvSpPr/>
      </dsp:nvSpPr>
      <dsp:spPr>
        <a:xfrm>
          <a:off x="243207" y="1338407"/>
          <a:ext cx="1404995" cy="1211351"/>
        </a:xfrm>
        <a:prstGeom prst="hexagon">
          <a:avLst>
            <a:gd name="adj" fmla="val 25000"/>
            <a:gd name="vf" fmla="val 115470"/>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DEA68F58-11BA-4046-85E3-677146DE4B9F}">
      <dsp:nvSpPr>
        <dsp:cNvPr id="0" name=""/>
        <dsp:cNvSpPr/>
      </dsp:nvSpPr>
      <dsp:spPr>
        <a:xfrm>
          <a:off x="1199704" y="2389738"/>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020DDADB-1DD5-4547-9289-0472A75EE955}">
      <dsp:nvSpPr>
        <dsp:cNvPr id="0" name=""/>
        <dsp:cNvSpPr/>
      </dsp:nvSpPr>
      <dsp:spPr>
        <a:xfrm>
          <a:off x="2641200" y="1324005"/>
          <a:ext cx="1404995" cy="1211351"/>
        </a:xfrm>
        <a:prstGeom prst="hexagon">
          <a:avLst>
            <a:gd name="adj" fmla="val 25000"/>
            <a:gd name="vf" fmla="val 115470"/>
          </a:avLst>
        </a:prstGeo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0" tIns="20320" rIns="0" bIns="20320" numCol="1" spcCol="1270" anchor="ctr" anchorCtr="0">
          <a:noAutofit/>
        </a:bodyPr>
        <a:lstStyle/>
        <a:p>
          <a:pPr lvl="0" algn="ctr" defTabSz="711200">
            <a:lnSpc>
              <a:spcPct val="90000"/>
            </a:lnSpc>
            <a:spcBef>
              <a:spcPct val="0"/>
            </a:spcBef>
            <a:spcAft>
              <a:spcPct val="35000"/>
            </a:spcAft>
          </a:pPr>
          <a:r>
            <a:rPr lang="en-US" sz="1600" kern="1200">
              <a:solidFill>
                <a:sysClr val="window" lastClr="FFFFFF"/>
              </a:solidFill>
              <a:latin typeface="Calibri" panose="020F0502020204030204"/>
              <a:ea typeface=""/>
              <a:cs typeface=""/>
            </a:rPr>
            <a:t>Create</a:t>
          </a:r>
        </a:p>
      </dsp:txBody>
      <dsp:txXfrm>
        <a:off x="2859229" y="1511984"/>
        <a:ext cx="968937" cy="835393"/>
      </dsp:txXfrm>
    </dsp:sp>
    <dsp:sp modelId="{10B39887-0104-1344-805B-10B66C94EE1F}">
      <dsp:nvSpPr>
        <dsp:cNvPr id="0" name=""/>
        <dsp:cNvSpPr/>
      </dsp:nvSpPr>
      <dsp:spPr>
        <a:xfrm>
          <a:off x="3601697" y="2374056"/>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F1D46F87-A54C-3946-BF89-F717F3E2E530}">
      <dsp:nvSpPr>
        <dsp:cNvPr id="0" name=""/>
        <dsp:cNvSpPr/>
      </dsp:nvSpPr>
      <dsp:spPr>
        <a:xfrm>
          <a:off x="3838196" y="1989048"/>
          <a:ext cx="1404995" cy="1211351"/>
        </a:xfrm>
        <a:prstGeom prst="hexagon">
          <a:avLst>
            <a:gd name="adj" fmla="val 25000"/>
            <a:gd name="vf" fmla="val 115470"/>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11000" b="-11000"/>
          </a:stretch>
        </a:blip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82A37D40-FC0A-2F45-B3C1-642720C6106D}">
      <dsp:nvSpPr>
        <dsp:cNvPr id="0" name=""/>
        <dsp:cNvSpPr/>
      </dsp:nvSpPr>
      <dsp:spPr>
        <a:xfrm>
          <a:off x="3874696" y="252383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4C6221E8-0B1C-BC4E-B887-959F5C65241C}">
      <dsp:nvSpPr>
        <dsp:cNvPr id="0" name=""/>
        <dsp:cNvSpPr/>
      </dsp:nvSpPr>
      <dsp:spPr>
        <a:xfrm>
          <a:off x="1444203" y="661842"/>
          <a:ext cx="1404995" cy="1211351"/>
        </a:xfrm>
        <a:prstGeom prst="hexagon">
          <a:avLst>
            <a:gd name="adj" fmla="val 25000"/>
            <a:gd name="vf" fmla="val 115470"/>
          </a:avLst>
        </a:prstGeo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0" tIns="20320" rIns="0" bIns="20320" numCol="1" spcCol="1270" anchor="ctr" anchorCtr="0">
          <a:noAutofit/>
        </a:bodyPr>
        <a:lstStyle/>
        <a:p>
          <a:pPr lvl="0" algn="ctr" defTabSz="711200">
            <a:lnSpc>
              <a:spcPct val="90000"/>
            </a:lnSpc>
            <a:spcBef>
              <a:spcPct val="0"/>
            </a:spcBef>
            <a:spcAft>
              <a:spcPct val="35000"/>
            </a:spcAft>
          </a:pPr>
          <a:r>
            <a:rPr lang="en-US" sz="1600" kern="1200">
              <a:solidFill>
                <a:sysClr val="window" lastClr="FFFFFF"/>
              </a:solidFill>
              <a:latin typeface="Calibri" panose="020F0502020204030204"/>
              <a:ea typeface=""/>
              <a:cs typeface=""/>
            </a:rPr>
            <a:t>Learn</a:t>
          </a:r>
        </a:p>
      </dsp:txBody>
      <dsp:txXfrm>
        <a:off x="1662232" y="849821"/>
        <a:ext cx="968937" cy="835393"/>
      </dsp:txXfrm>
    </dsp:sp>
    <dsp:sp modelId="{E4EF2C5F-9B34-5347-A7AE-5663DAD831AF}">
      <dsp:nvSpPr>
        <dsp:cNvPr id="0" name=""/>
        <dsp:cNvSpPr/>
      </dsp:nvSpPr>
      <dsp:spPr>
        <a:xfrm>
          <a:off x="2396701" y="68808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B9B314D2-64AE-7E49-940A-F4192F6B7930}">
      <dsp:nvSpPr>
        <dsp:cNvPr id="0" name=""/>
        <dsp:cNvSpPr/>
      </dsp:nvSpPr>
      <dsp:spPr>
        <a:xfrm>
          <a:off x="2641200" y="0"/>
          <a:ext cx="1404995" cy="1211351"/>
        </a:xfrm>
        <a:prstGeom prst="hexagon">
          <a:avLst>
            <a:gd name="adj" fmla="val 25000"/>
            <a:gd name="vf" fmla="val 115470"/>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4000" b="-4000"/>
          </a:stretch>
        </a:blip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0D7D49C1-7689-244A-89BF-1B25B05865AD}">
      <dsp:nvSpPr>
        <dsp:cNvPr id="0" name=""/>
        <dsp:cNvSpPr/>
      </dsp:nvSpPr>
      <dsp:spPr>
        <a:xfrm>
          <a:off x="2682700" y="531906"/>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B8BCCA-74F6-F649-9CAC-BFF41E5CA1B6}">
      <dsp:nvSpPr>
        <dsp:cNvPr id="0" name=""/>
        <dsp:cNvSpPr/>
      </dsp:nvSpPr>
      <dsp:spPr>
        <a:xfrm rot="5400000">
          <a:off x="-72076" y="73922"/>
          <a:ext cx="480511" cy="336358"/>
        </a:xfrm>
        <a:prstGeom prst="chevron">
          <a:avLst/>
        </a:prstGeom>
        <a:gradFill rotWithShape="0">
          <a:gsLst>
            <a:gs pos="0">
              <a:schemeClr val="accent1">
                <a:lumMod val="20000"/>
                <a:lumOff val="80000"/>
              </a:schemeClr>
            </a:gs>
            <a:gs pos="100000">
              <a:schemeClr val="accent1">
                <a:lumMod val="75000"/>
              </a:schemeClr>
            </a:gs>
            <a:gs pos="43000">
              <a:schemeClr val="accent1">
                <a:lumMod val="40000"/>
                <a:lumOff val="6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1</a:t>
          </a:r>
        </a:p>
      </dsp:txBody>
      <dsp:txXfrm rot="-5400000">
        <a:off x="1" y="170024"/>
        <a:ext cx="336358" cy="144153"/>
      </dsp:txXfrm>
    </dsp:sp>
    <dsp:sp modelId="{B68C23C2-4DF7-0243-AF76-ECE84A134E9B}">
      <dsp:nvSpPr>
        <dsp:cNvPr id="0" name=""/>
        <dsp:cNvSpPr/>
      </dsp:nvSpPr>
      <dsp:spPr>
        <a:xfrm rot="5400000">
          <a:off x="2983812" y="-2645608"/>
          <a:ext cx="312332" cy="560724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Hyperledger Composer Concepts</a:t>
          </a:r>
        </a:p>
      </dsp:txBody>
      <dsp:txXfrm rot="-5400000">
        <a:off x="336358" y="17093"/>
        <a:ext cx="5591994" cy="281838"/>
      </dsp:txXfrm>
    </dsp:sp>
    <dsp:sp modelId="{9CEC7261-FF04-BD4E-AAC6-225658B22FF5}">
      <dsp:nvSpPr>
        <dsp:cNvPr id="0" name=""/>
        <dsp:cNvSpPr/>
      </dsp:nvSpPr>
      <dsp:spPr>
        <a:xfrm rot="5400000">
          <a:off x="-72076" y="453526"/>
          <a:ext cx="480511" cy="336358"/>
        </a:xfrm>
        <a:prstGeom prst="chevron">
          <a:avLst/>
        </a:prstGeom>
        <a:gradFill rotWithShape="0">
          <a:gsLst>
            <a:gs pos="43000">
              <a:schemeClr val="accent1">
                <a:lumMod val="40000"/>
                <a:lumOff val="60000"/>
              </a:schemeClr>
            </a:gs>
            <a:gs pos="100000">
              <a:schemeClr val="accent1">
                <a:lumMod val="75000"/>
              </a:schemeClr>
            </a:gs>
            <a:gs pos="0">
              <a:schemeClr val="accent1">
                <a:lumMod val="20000"/>
                <a:lumOff val="8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2</a:t>
          </a:r>
        </a:p>
      </dsp:txBody>
      <dsp:txXfrm rot="-5400000">
        <a:off x="1" y="549628"/>
        <a:ext cx="336358" cy="144153"/>
      </dsp:txXfrm>
    </dsp:sp>
    <dsp:sp modelId="{72214BD3-C13C-EF47-94CE-40736750CB05}">
      <dsp:nvSpPr>
        <dsp:cNvPr id="0" name=""/>
        <dsp:cNvSpPr/>
      </dsp:nvSpPr>
      <dsp:spPr>
        <a:xfrm rot="5400000">
          <a:off x="2983812" y="-2266004"/>
          <a:ext cx="312332" cy="560724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Access the Playground</a:t>
          </a:r>
        </a:p>
      </dsp:txBody>
      <dsp:txXfrm rot="-5400000">
        <a:off x="336358" y="396697"/>
        <a:ext cx="5591994" cy="281838"/>
      </dsp:txXfrm>
    </dsp:sp>
    <dsp:sp modelId="{366C0117-F974-A54A-A864-6E7000BCFF91}">
      <dsp:nvSpPr>
        <dsp:cNvPr id="0" name=""/>
        <dsp:cNvSpPr/>
      </dsp:nvSpPr>
      <dsp:spPr>
        <a:xfrm rot="5400000">
          <a:off x="-72076" y="833131"/>
          <a:ext cx="480511" cy="336358"/>
        </a:xfrm>
        <a:prstGeom prst="chevron">
          <a:avLst/>
        </a:prstGeom>
        <a:gradFill rotWithShape="0">
          <a:gsLst>
            <a:gs pos="0">
              <a:schemeClr val="accent1">
                <a:lumMod val="20000"/>
                <a:lumOff val="80000"/>
              </a:schemeClr>
            </a:gs>
            <a:gs pos="43000">
              <a:schemeClr val="accent1">
                <a:lumMod val="40000"/>
                <a:lumOff val="60000"/>
              </a:schemeClr>
            </a:gs>
            <a:gs pos="100000">
              <a:schemeClr val="accent1">
                <a:lumMod val="75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3</a:t>
          </a:r>
        </a:p>
      </dsp:txBody>
      <dsp:txXfrm rot="-5400000">
        <a:off x="1" y="929233"/>
        <a:ext cx="336358" cy="144153"/>
      </dsp:txXfrm>
    </dsp:sp>
    <dsp:sp modelId="{0716CDE5-B796-0648-A101-5931BC5BAB84}">
      <dsp:nvSpPr>
        <dsp:cNvPr id="0" name=""/>
        <dsp:cNvSpPr/>
      </dsp:nvSpPr>
      <dsp:spPr>
        <a:xfrm rot="5400000">
          <a:off x="2983812" y="-1886400"/>
          <a:ext cx="312332" cy="560724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Modeling language basics</a:t>
          </a:r>
        </a:p>
      </dsp:txBody>
      <dsp:txXfrm rot="-5400000">
        <a:off x="336358" y="776301"/>
        <a:ext cx="5591994" cy="281838"/>
      </dsp:txXfrm>
    </dsp:sp>
    <dsp:sp modelId="{41E0C333-0DF2-4344-A6A8-B550FEDAD9CC}">
      <dsp:nvSpPr>
        <dsp:cNvPr id="0" name=""/>
        <dsp:cNvSpPr/>
      </dsp:nvSpPr>
      <dsp:spPr>
        <a:xfrm rot="5400000">
          <a:off x="-72076" y="1212735"/>
          <a:ext cx="480511" cy="336358"/>
        </a:xfrm>
        <a:prstGeom prst="chevron">
          <a:avLst/>
        </a:prstGeom>
        <a:gradFill rotWithShape="0">
          <a:gsLst>
            <a:gs pos="0">
              <a:schemeClr val="accent1">
                <a:lumMod val="20000"/>
                <a:lumOff val="80000"/>
              </a:schemeClr>
            </a:gs>
            <a:gs pos="43000">
              <a:schemeClr val="accent1">
                <a:lumMod val="40000"/>
                <a:lumOff val="60000"/>
              </a:schemeClr>
            </a:gs>
            <a:gs pos="100000">
              <a:schemeClr val="accent1">
                <a:lumMod val="75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4</a:t>
          </a:r>
        </a:p>
      </dsp:txBody>
      <dsp:txXfrm rot="-5400000">
        <a:off x="1" y="1308837"/>
        <a:ext cx="336358" cy="144153"/>
      </dsp:txXfrm>
    </dsp:sp>
    <dsp:sp modelId="{BE97322C-F34D-1341-9BC9-68537AF63932}">
      <dsp:nvSpPr>
        <dsp:cNvPr id="0" name=""/>
        <dsp:cNvSpPr/>
      </dsp:nvSpPr>
      <dsp:spPr>
        <a:xfrm rot="5400000">
          <a:off x="2983812" y="-1506795"/>
          <a:ext cx="312332" cy="560724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Build the network</a:t>
          </a:r>
        </a:p>
      </dsp:txBody>
      <dsp:txXfrm rot="-5400000">
        <a:off x="336358" y="1155906"/>
        <a:ext cx="5591994" cy="281838"/>
      </dsp:txXfrm>
    </dsp:sp>
    <dsp:sp modelId="{AB4B5818-FDE2-594D-A7FC-77A4D9C305F3}">
      <dsp:nvSpPr>
        <dsp:cNvPr id="0" name=""/>
        <dsp:cNvSpPr/>
      </dsp:nvSpPr>
      <dsp:spPr>
        <a:xfrm rot="5400000">
          <a:off x="-72076" y="1592339"/>
          <a:ext cx="480511" cy="336358"/>
        </a:xfrm>
        <a:prstGeom prst="chevron">
          <a:avLst/>
        </a:prstGeom>
        <a:gradFill rotWithShape="0">
          <a:gsLst>
            <a:gs pos="0">
              <a:schemeClr val="accent1">
                <a:lumMod val="20000"/>
                <a:lumOff val="80000"/>
              </a:schemeClr>
            </a:gs>
            <a:gs pos="43000">
              <a:schemeClr val="accent1">
                <a:lumMod val="40000"/>
                <a:lumOff val="60000"/>
              </a:schemeClr>
            </a:gs>
            <a:gs pos="100000">
              <a:schemeClr val="accent1">
                <a:lumMod val="75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5</a:t>
          </a:r>
        </a:p>
      </dsp:txBody>
      <dsp:txXfrm rot="-5400000">
        <a:off x="1" y="1688441"/>
        <a:ext cx="336358" cy="144153"/>
      </dsp:txXfrm>
    </dsp:sp>
    <dsp:sp modelId="{D669536E-5123-5249-9903-C7E7AFB82DAD}">
      <dsp:nvSpPr>
        <dsp:cNvPr id="0" name=""/>
        <dsp:cNvSpPr/>
      </dsp:nvSpPr>
      <dsp:spPr>
        <a:xfrm rot="5400000">
          <a:off x="2983812" y="-1127191"/>
          <a:ext cx="312332" cy="560724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Test the network</a:t>
          </a:r>
        </a:p>
      </dsp:txBody>
      <dsp:txXfrm rot="-5400000">
        <a:off x="336358" y="1535510"/>
        <a:ext cx="5591994" cy="281838"/>
      </dsp:txXfrm>
    </dsp:sp>
    <dsp:sp modelId="{4FE2A9F4-351D-934D-9E52-13DDFF112AD2}">
      <dsp:nvSpPr>
        <dsp:cNvPr id="0" name=""/>
        <dsp:cNvSpPr/>
      </dsp:nvSpPr>
      <dsp:spPr>
        <a:xfrm rot="5400000">
          <a:off x="-72076" y="1971944"/>
          <a:ext cx="480511" cy="336358"/>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6</a:t>
          </a:r>
        </a:p>
      </dsp:txBody>
      <dsp:txXfrm rot="-5400000">
        <a:off x="1" y="2068046"/>
        <a:ext cx="336358" cy="144153"/>
      </dsp:txXfrm>
    </dsp:sp>
    <dsp:sp modelId="{0F65E3F5-2133-8E41-BAAC-0B4DE35192B7}">
      <dsp:nvSpPr>
        <dsp:cNvPr id="0" name=""/>
        <dsp:cNvSpPr/>
      </dsp:nvSpPr>
      <dsp:spPr>
        <a:xfrm rot="5400000">
          <a:off x="2983812" y="-747587"/>
          <a:ext cx="312332" cy="560724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Export the network</a:t>
          </a:r>
        </a:p>
      </dsp:txBody>
      <dsp:txXfrm rot="-5400000">
        <a:off x="336358" y="1915114"/>
        <a:ext cx="5591994" cy="281838"/>
      </dsp:txXfrm>
    </dsp:sp>
  </dsp:spTree>
</dsp:drawing>
</file>

<file path=word/diagrams/layout1.xml><?xml version="1.0" encoding="utf-8"?>
<dgm:layoutDef xmlns:dgm="http://schemas.openxmlformats.org/drawingml/2006/diagram" xmlns:a="http://schemas.openxmlformats.org/drawingml/2006/main" uniqueId="urn:microsoft.com/office/officeart/2008/layout/HexagonCluster">
  <dgm:title val=""/>
  <dgm:desc val=""/>
  <dgm:catLst>
    <dgm:cat type="picture" pri="21000"/>
    <dgm:cat type="relationship" pri="3200"/>
    <dgm:cat type="pictureconvert" pri="21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tyleData>
  <dgm:clr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clrData>
  <dgm:layoutNode name="Name0">
    <dgm:varLst>
      <dgm:chMax val="21"/>
      <dgm:chPref val="21"/>
    </dgm:varLst>
    <dgm:shape xmlns:r="http://schemas.openxmlformats.org/officeDocument/2006/relationships" r:blip="">
      <dgm:adjLst/>
    </dgm:shape>
    <dgm:choose name="Name1">
      <dgm:if name="Name2" axis="ch" ptType="node" func="cnt" op="equ" val="1">
        <dgm:alg type="composite">
          <dgm:param type="ar" val="1.3871"/>
        </dgm:alg>
        <dgm:constrLst>
          <dgm:constr type="primFontSz" for="des" ptType="node" op="equ" val="65"/>
          <dgm:constr type="l" for="ch" forName="text1" refType="w" fact="0.4525"/>
          <dgm:constr type="t" for="ch" forName="text1" refType="h" fact="0.346"/>
          <dgm:constr type="w" for="ch" forName="text1" refType="w" fact="0.5475"/>
          <dgm:constr type="h" for="ch" forName="text1" refType="h" fact="0.654"/>
          <dgm:constr type="l" for="ch" forName="textaccent1" refType="w" fact="0.4652"/>
          <dgm:constr type="t" for="ch" forName="textaccent1" refType="h" fact="0.6348"/>
          <dgm:constr type="w" for="ch" forName="textaccent1" refType="w" fact="0.0639"/>
          <dgm:constr type="h" for="ch" forName="textaccent1" refType="h" fact="0.0765"/>
          <dgm:constr type="l" for="ch" forName="image1" refType="w" fact="0"/>
          <dgm:constr type="t" for="ch" forName="image1" refType="h" fact="0"/>
          <dgm:constr type="w" for="ch" forName="image1" refType="w" fact="0.5468"/>
          <dgm:constr type="h" for="ch" forName="image1" refType="h" fact="0.6538"/>
          <dgm:constr type="l" for="ch" forName="imageaccent1" refType="w" fact="0.3702"/>
          <dgm:constr type="t" for="ch" forName="imageaccent1" refType="h" fact="0.5633"/>
          <dgm:constr type="w" for="ch" forName="imageaccent1" refType="w" fact="0.0639"/>
          <dgm:constr type="h" for="ch" forName="imageaccent1" refType="h" fact="0.0765"/>
        </dgm:constrLst>
      </dgm:if>
      <dgm:if name="Name3" axis="ch" ptType="node" func="cnt" op="equ" val="2">
        <dgm:alg type="composite">
          <dgm:param type="ar" val="2.6443"/>
        </dgm:alg>
        <dgm:constrLst>
          <dgm:constr type="primFontSz" for="des" ptType="node" op="equ" val="65"/>
          <dgm:constr type="l" for="ch" forName="text1" refType="w" fact="0.2383"/>
          <dgm:constr type="t" for="ch" forName="text1" refType="h" fact="0.3501"/>
          <dgm:constr type="w" for="ch" forName="text1" refType="w" fact="0.285"/>
          <dgm:constr type="h" for="ch" forName="text1" refType="h" fact="0.6499"/>
          <dgm:constr type="l" for="ch" forName="textaccent1" refType="w" fact="0.2472"/>
          <dgm:constr type="t" for="ch" forName="textaccent1" refType="h" fact="0.6371"/>
          <dgm:constr type="w" for="ch" forName="textaccent1" refType="w" fact="0.0333"/>
          <dgm:constr type="h" for="ch" forName="textaccent1" refType="h" fact="0.076"/>
          <dgm:constr type="l" for="ch" forName="image1" refType="w" fact="0"/>
          <dgm:constr type="t" for="ch" forName="image1" refType="h" fact="0"/>
          <dgm:constr type="w" for="ch" forName="image1" refType="w" fact="0.285"/>
          <dgm:constr type="h" for="ch" forName="image1" refType="h" fact="0.6499"/>
          <dgm:constr type="l" for="ch" forName="imageaccent1" refType="w" fact="0.1942"/>
          <dgm:constr type="t" for="ch" forName="imageaccent1" refType="h" fact="0.5602"/>
          <dgm:constr type="w" for="ch" forName="imageaccent1" refType="w" fact="0.0333"/>
          <dgm:constr type="h" for="ch" forName="imageaccent1" refType="h" fact="0.076"/>
          <dgm:constr type="l" for="ch" forName="text2" refType="w" fact="0.4767"/>
          <dgm:constr type="t" for="ch" forName="text2" refType="h" fact="0"/>
          <dgm:constr type="w" for="ch" forName="text2" refType="w" fact="0.285"/>
          <dgm:constr type="h" for="ch" forName="text2" refType="h" fact="0.6499"/>
          <dgm:constr type="l" for="ch" forName="textaccent2" refType="w" fact="0.6709"/>
          <dgm:constr type="t" for="ch" forName="textaccent2" refType="h" fact="0.5602"/>
          <dgm:constr type="w" for="ch" forName="textaccent2" refType="w" fact="0.0333"/>
          <dgm:constr type="h" for="ch" forName="textaccent2" refType="h" fact="0.076"/>
          <dgm:constr type="l" for="ch" forName="image2" refType="w" fact="0.715"/>
          <dgm:constr type="t" for="ch" forName="image2" refType="h" fact="0.3501"/>
          <dgm:constr type="w" for="ch" forName="image2" refType="w" fact="0.285"/>
          <dgm:constr type="h" for="ch" forName="image2" refType="h" fact="0.6499"/>
          <dgm:constr type="l" for="ch" forName="imageaccent2" refType="w" fact="0.7239"/>
          <dgm:constr type="t" for="ch" forName="imageaccent2" refType="h" fact="0.6371"/>
          <dgm:constr type="w" for="ch" forName="imageaccent2" refType="w" fact="0.0333"/>
          <dgm:constr type="h" for="ch" forName="imageaccent2" refType="h" fact="0.076"/>
        </dgm:constrLst>
      </dgm:if>
      <dgm:if name="Name4" axis="ch" ptType="node" func="cnt" op="equ" val="3">
        <dgm:alg type="composite">
          <dgm:param type="ar" val="1.5623"/>
        </dgm:alg>
        <dgm:constrLst>
          <dgm:constr type="primFontSz" for="des" ptType="node" op="equ" val="65"/>
          <dgm:constr type="l" for="ch" forName="text1" refType="w" fact="0.2402"/>
          <dgm:constr type="t" for="ch" forName="text1" refType="h" fact="0.6215"/>
          <dgm:constr type="w" for="ch" forName="text1" refType="w" fact="0.281"/>
          <dgm:constr type="h" for="ch" forName="text1" refType="h" fact="0.3785"/>
          <dgm:constr type="l" for="ch" forName="textaccent1" refType="w" fact="0.2475"/>
          <dgm:constr type="t" for="ch" forName="textaccent1" refType="h" fact="0.7886"/>
          <dgm:constr type="w" for="ch" forName="textaccent1" refType="w" fact="0.0329"/>
          <dgm:constr type="h" for="ch" forName="textaccent1" refType="h" fact="0.0443"/>
          <dgm:constr type="l" for="ch" forName="image1" refType="w" fact="0"/>
          <dgm:constr type="t" for="ch" forName="image1" refType="h" fact="0.4182"/>
          <dgm:constr type="w" for="ch" forName="image1" refType="w" fact="0.281"/>
          <dgm:constr type="h" for="ch" forName="image1" refType="h" fact="0.3785"/>
          <dgm:constr type="l" for="ch" forName="imageaccent1" refType="w" fact="0.1913"/>
          <dgm:constr type="t" for="ch" forName="imageaccent1" refType="h" fact="0.7467"/>
          <dgm:constr type="w" for="ch" forName="imageaccent1" refType="w" fact="0.0329"/>
          <dgm:constr type="h" for="ch" forName="imageaccent1" refType="h" fact="0.0443"/>
          <dgm:constr type="l" for="ch" forName="text2" refType="w" fact="0.4796"/>
          <dgm:constr type="t" for="ch" forName="text2" refType="h" fact="0.4137"/>
          <dgm:constr type="w" for="ch" forName="text2" refType="w" fact="0.281"/>
          <dgm:constr type="h" for="ch" forName="text2" refType="h" fact="0.3785"/>
          <dgm:constr type="l" for="ch" forName="textaccent2" refType="w" fact="0.6717"/>
          <dgm:constr type="t" for="ch" forName="textaccent2" refType="h" fact="0.7418"/>
          <dgm:constr type="w" for="ch" forName="textaccent2" refType="w" fact="0.0329"/>
          <dgm:constr type="h" for="ch" forName="textaccent2" refType="h" fact="0.0443"/>
          <dgm:constr type="l" for="ch" forName="image2" refType="w" fact="0.719"/>
          <dgm:constr type="t" for="ch" forName="image2" refType="h" fact="0.6215"/>
          <dgm:constr type="w" for="ch" forName="image2" refType="w" fact="0.281"/>
          <dgm:constr type="h" for="ch" forName="image2" refType="h" fact="0.3785"/>
          <dgm:constr type="l" for="ch" forName="imageaccent2" refType="w" fact="0.7263"/>
          <dgm:constr type="t" for="ch" forName="imageaccent2" refType="h" fact="0.7886"/>
          <dgm:constr type="w" for="ch" forName="imageaccent2" refType="w" fact="0.0329"/>
          <dgm:constr type="h" for="ch" forName="imageaccent2" refType="h" fact="0.0443"/>
          <dgm:constr type="l" for="ch" forName="text3" refType="w" fact="0.2402"/>
          <dgm:constr type="t" for="ch" forName="text3" refType="h" fact="0.2068"/>
          <dgm:constr type="w" for="ch" forName="text3" refType="w" fact="0.281"/>
          <dgm:constr type="h" for="ch" forName="text3" refType="h" fact="0.3785"/>
          <dgm:constr type="l" for="ch" forName="textaccent3" refType="w" fact="0.4307"/>
          <dgm:constr type="t" for="ch" forName="textaccent3" refType="h" fact="0.215"/>
          <dgm:constr type="w" for="ch" forName="textaccent3" refType="w" fact="0.0329"/>
          <dgm:constr type="h" for="ch" forName="textaccent3" refType="h" fact="0.0443"/>
          <dgm:constr type="l" for="ch" forName="image3" refType="w" fact="0.4796"/>
          <dgm:constr type="t" for="ch" forName="image3" refType="h" fact="0"/>
          <dgm:constr type="w" for="ch" forName="image3" refType="w" fact="0.281"/>
          <dgm:constr type="h" for="ch" forName="image3" refType="h" fact="0.3785"/>
          <dgm:constr type="l" for="ch" forName="imageaccent3" refType="w" fact="0.4879"/>
          <dgm:constr type="t" for="ch" forName="imageaccent3" refType="h" fact="0.1662"/>
          <dgm:constr type="w" for="ch" forName="imageaccent3" refType="w" fact="0.0329"/>
          <dgm:constr type="h" for="ch" forName="imageaccent3" refType="h" fact="0.0443"/>
        </dgm:constrLst>
      </dgm:if>
      <dgm:if name="Name5" axis="ch" ptType="node" func="cnt" op="equ" val="4">
        <dgm:alg type="composite">
          <dgm:param type="ar" val="1.943"/>
        </dgm:alg>
        <dgm:constrLst>
          <dgm:constr type="primFontSz" for="des" ptType="node" op="equ" val="65"/>
          <dgm:constr type="l" for="ch" forName="image2" refType="w" fact="0.5787"/>
          <dgm:constr type="t" for="ch" forName="image2" refType="h" fact="0.6208"/>
          <dgm:constr type="w" for="ch" forName="image2" refType="w" fact="0.227"/>
          <dgm:constr type="h" for="ch" forName="image2" refType="h" fact="0.3786"/>
          <dgm:constr type="l" for="ch" forName="text4" refType="w" fact="0.5787"/>
          <dgm:constr type="t" for="ch" forName="text4" refType="h" fact="0.2081"/>
          <dgm:constr type="w" for="ch" forName="text4" refType="w" fact="0.227"/>
          <dgm:constr type="h" for="ch" forName="text4" refType="h" fact="0.3786"/>
          <dgm:constr type="l" for="ch" forName="text2" refType="w" fact="0.3852"/>
          <dgm:constr type="t" for="ch" forName="text2" refType="h" fact="0.4127"/>
          <dgm:constr type="w" for="ch" forName="text2" refType="w" fact="0.227"/>
          <dgm:constr type="h" for="ch" forName="text2" refType="h" fact="0.3786"/>
          <dgm:constr type="l" for="ch" forName="image3" refType="w" fact="0.3852"/>
          <dgm:constr type="t" for="ch" forName="image3" refType="h" fact="0"/>
          <dgm:constr type="w" for="ch" forName="image3" refType="w" fact="0.227"/>
          <dgm:constr type="h" for="ch" forName="image3" refType="h" fact="0.3786"/>
          <dgm:constr type="l" for="ch" forName="text1" refType="w" fact="0.1927"/>
          <dgm:constr type="t" for="ch" forName="text1" refType="h" fact="0.6214"/>
          <dgm:constr type="w" for="ch" forName="text1" refType="w" fact="0.227"/>
          <dgm:constr type="h" for="ch" forName="text1" refType="h" fact="0.3786"/>
          <dgm:constr type="l" for="ch" forName="textaccent1" refType="w" fact="0.1998"/>
          <dgm:constr type="t" for="ch" forName="textaccent1" refType="h" fact="0.7887"/>
          <dgm:constr type="w" for="ch" forName="textaccent1" refType="w" fact="0.0265"/>
          <dgm:constr type="h" for="ch" forName="textaccent1" refType="h" fact="0.0444"/>
          <dgm:constr type="l" for="ch" forName="image1" refType="w" fact="0"/>
          <dgm:constr type="t" for="ch" forName="image1" refType="h" fact="0.4156"/>
          <dgm:constr type="w" for="ch" forName="image1" refType="w" fact="0.227"/>
          <dgm:constr type="h" for="ch" forName="image1" refType="h" fact="0.3786"/>
          <dgm:constr type="l" for="ch" forName="imageaccent1" refType="w" fact="0.1537"/>
          <dgm:constr type="t" for="ch" forName="imageaccent1" refType="h" fact="0.7417"/>
          <dgm:constr type="w" for="ch" forName="imageaccent1" refType="w" fact="0.0265"/>
          <dgm:constr type="h" for="ch" forName="imageaccent1" refType="h" fact="0.0444"/>
          <dgm:constr type="l" for="ch" forName="textaccent2" refType="w" fact="0.5407"/>
          <dgm:constr type="t" for="ch" forName="textaccent2" refType="h" fact="0.7384"/>
          <dgm:constr type="w" for="ch" forName="textaccent2" refType="w" fact="0.0265"/>
          <dgm:constr type="h" for="ch" forName="textaccent2" refType="h" fact="0.0444"/>
          <dgm:constr type="l" for="ch" forName="imageaccent2" refType="w" fact="0.5839"/>
          <dgm:constr type="t" for="ch" forName="imageaccent2" refType="h" fact="0.7904"/>
          <dgm:constr type="w" for="ch" forName="imageaccent2" refType="w" fact="0.0265"/>
          <dgm:constr type="h" for="ch" forName="imageaccent2" refType="h" fact="0.0444"/>
          <dgm:constr type="l" for="ch" forName="text3" refType="w" fact="0.1927"/>
          <dgm:constr type="t" for="ch" forName="text3" refType="h" fact="0.2087"/>
          <dgm:constr type="w" for="ch" forName="text3" refType="w" fact="0.227"/>
          <dgm:constr type="h" for="ch" forName="text3" refType="h" fact="0.3786"/>
          <dgm:constr type="l" for="ch" forName="textaccent3" refType="w" fact="0.3472"/>
          <dgm:constr type="t" for="ch" forName="textaccent3" refType="h" fact="0.2165"/>
          <dgm:constr type="w" for="ch" forName="textaccent3" refType="w" fact="0.0265"/>
          <dgm:constr type="h" for="ch" forName="textaccent3" refType="h" fact="0.0444"/>
          <dgm:constr type="l" for="ch" forName="imageaccent3" refType="w" fact="0.3904"/>
          <dgm:constr type="t" for="ch" forName="imageaccent3" refType="h" fact="0.1678"/>
          <dgm:constr type="w" for="ch" forName="imageaccent3" refType="w" fact="0.0265"/>
          <dgm:constr type="h" for="ch" forName="imageaccent3" refType="h" fact="0.0444"/>
          <dgm:constr type="l" for="ch" forName="textaccent4" refType="w" fact="0.7739"/>
          <dgm:constr type="t" for="ch" forName="textaccent4" refType="h" fact="0.3752"/>
          <dgm:constr type="w" for="ch" forName="textaccent4" refType="w" fact="0.0265"/>
          <dgm:constr type="h" for="ch" forName="textaccent4" refType="h" fact="0.0444"/>
          <dgm:constr type="l" for="ch" forName="image4" refType="w" fact="0.773"/>
          <dgm:constr type="t" for="ch" forName="image4" refType="h" fact="0.4162"/>
          <dgm:constr type="w" for="ch" forName="image4" refType="w" fact="0.227"/>
          <dgm:constr type="h" for="ch" forName="image4" refType="h" fact="0.3786"/>
          <dgm:constr type="l" for="ch" forName="imageaccent4" refType="w" fact="0.8188"/>
          <dgm:constr type="t" for="ch" forName="imageaccent4" refType="h" fact="0.4229"/>
          <dgm:constr type="w" for="ch" forName="imageaccent4" refType="w" fact="0.0265"/>
          <dgm:constr type="h" for="ch" forName="imageaccent4" refType="h" fact="0.0444"/>
        </dgm:constrLst>
      </dgm:if>
      <dgm:if name="Name6" axis="ch" ptType="node" func="cnt" op="equ" val="5">
        <dgm:alg type="composite">
          <dgm:param type="ar" val="2.3203"/>
        </dgm:alg>
        <dgm:constrLst>
          <dgm:constr type="primFontSz" for="des" ptType="node" op="equ" val="65"/>
          <dgm:constr type="l" for="ch" forName="image4" refType="w" fact="0.6491"/>
          <dgm:constr type="t" for="ch" forName="image4" refType="h" fact="0.4193"/>
          <dgm:constr type="w" for="ch" forName="image4" refType="w" fact="0.1886"/>
          <dgm:constr type="h" for="ch" forName="image4" refType="h" fact="0.3757"/>
          <dgm:constr type="l" for="ch" forName="text5" refType="w" fact="0.6491"/>
          <dgm:constr type="t" for="ch" forName="text5" refType="h" fact="0.004"/>
          <dgm:constr type="w" for="ch" forName="text5" refType="w" fact="0.1886"/>
          <dgm:constr type="h" for="ch" forName="text5" refType="h" fact="0.3757"/>
          <dgm:constr type="l" for="ch" forName="image5" refType="w" fact="0.8114"/>
          <dgm:constr type="t" for="ch" forName="image5" refType="h" fact="0.2136"/>
          <dgm:constr type="w" for="ch" forName="image5" refType="w" fact="0.1886"/>
          <dgm:constr type="h" for="ch" forName="image5" refType="h" fact="0.3757"/>
          <dgm:constr type="l" for="ch" forName="image2" refType="w" fact="0.4868"/>
          <dgm:constr type="t" for="ch" forName="image2" refType="h" fact="0.6235"/>
          <dgm:constr type="w" for="ch" forName="image2" refType="w" fact="0.1886"/>
          <dgm:constr type="h" for="ch" forName="image2" refType="h" fact="0.3757"/>
          <dgm:constr type="l" for="ch" forName="text4" refType="w" fact="0.4868"/>
          <dgm:constr type="t" for="ch" forName="text4" refType="h" fact="0.2081"/>
          <dgm:constr type="w" for="ch" forName="text4" refType="w" fact="0.1886"/>
          <dgm:constr type="h" for="ch" forName="text4" refType="h" fact="0.3757"/>
          <dgm:constr type="l" for="ch" forName="text2" refType="w" fact="0.3246"/>
          <dgm:constr type="t" for="ch" forName="text2" refType="h" fact="0.4154"/>
          <dgm:constr type="w" for="ch" forName="text2" refType="w" fact="0.1886"/>
          <dgm:constr type="h" for="ch" forName="text2" refType="h" fact="0.3757"/>
          <dgm:constr type="l" for="ch" forName="image3" refType="w" fact="0.3246"/>
          <dgm:constr type="t" for="ch" forName="image3" refType="h" fact="0"/>
          <dgm:constr type="w" for="ch" forName="image3" refType="w" fact="0.1886"/>
          <dgm:constr type="h" for="ch" forName="image3" refType="h" fact="0.3757"/>
          <dgm:constr type="l" for="ch" forName="text1" refType="w" fact="0.1623"/>
          <dgm:constr type="t" for="ch" forName="text1" refType="h" fact="0.6243"/>
          <dgm:constr type="w" for="ch" forName="text1" refType="w" fact="0.1886"/>
          <dgm:constr type="h" for="ch" forName="text1" refType="h" fact="0.3757"/>
          <dgm:constr type="l" for="ch" forName="text3" refType="w" fact="0.1623"/>
          <dgm:constr type="t" for="ch" forName="text3" refType="h" fact="0.2089"/>
          <dgm:constr type="w" for="ch" forName="text3" refType="w" fact="0.1886"/>
          <dgm:constr type="h" for="ch" forName="text3" refType="h" fact="0.3757"/>
          <dgm:constr type="l" for="ch" forName="textaccent1" refType="w" fact="0.1668"/>
          <dgm:constr type="t" for="ch" forName="textaccent1" refType="h" fact="0.7923"/>
          <dgm:constr type="w" for="ch" forName="textaccent1" refType="w" fact="0.022"/>
          <dgm:constr type="h" for="ch" forName="textaccent1" refType="h" fact="0.044"/>
          <dgm:constr type="l" for="ch" forName="image1" refType="w" fact="0"/>
          <dgm:constr type="t" for="ch" forName="image1" refType="h" fact="0.4166"/>
          <dgm:constr type="w" for="ch" forName="image1" refType="w" fact="0.1886"/>
          <dgm:constr type="h" for="ch" forName="image1" refType="h" fact="0.3757"/>
          <dgm:constr type="l" for="ch" forName="imageaccent1" refType="w" fact="0.1292"/>
          <dgm:constr type="t" for="ch" forName="imageaccent1" refType="h" fact="0.7424"/>
          <dgm:constr type="w" for="ch" forName="imageaccent1" refType="w" fact="0.022"/>
          <dgm:constr type="h" for="ch" forName="imageaccent1" refType="h" fact="0.044"/>
          <dgm:constr type="l" for="ch" forName="textaccent2" refType="w" fact="0.4544"/>
          <dgm:constr type="t" for="ch" forName="textaccent2" refType="h" fact="0.7404"/>
          <dgm:constr type="w" for="ch" forName="textaccent2" refType="w" fact="0.022"/>
          <dgm:constr type="h" for="ch" forName="textaccent2" refType="h" fact="0.044"/>
          <dgm:constr type="l" for="ch" forName="imageaccent2" refType="w" fact="0.4914"/>
          <dgm:constr type="t" for="ch" forName="imageaccent2" refType="h" fact="0.7907"/>
          <dgm:constr type="w" for="ch" forName="imageaccent2" refType="w" fact="0.022"/>
          <dgm:constr type="h" for="ch" forName="imageaccent2" refType="h" fact="0.044"/>
          <dgm:constr type="l" for="ch" forName="textaccent3" refType="w" fact="0.2915"/>
          <dgm:constr type="t" for="ch" forName="textaccent3" refType="h" fact="0.216"/>
          <dgm:constr type="w" for="ch" forName="textaccent3" refType="w" fact="0.022"/>
          <dgm:constr type="h" for="ch" forName="textaccent3" refType="h" fact="0.044"/>
          <dgm:constr type="l" for="ch" forName="imageaccent3" refType="w" fact="0.3299"/>
          <dgm:constr type="t" for="ch" forName="imageaccent3" refType="h" fact="0.1665"/>
          <dgm:constr type="w" for="ch" forName="imageaccent3" refType="w" fact="0.022"/>
          <dgm:constr type="h" for="ch" forName="imageaccent3" refType="h" fact="0.044"/>
          <dgm:constr type="l" for="ch" forName="textaccent4" refType="w" fact="0.65"/>
          <dgm:constr type="t" for="ch" forName="textaccent4" refType="h" fact="0.3746"/>
          <dgm:constr type="w" for="ch" forName="textaccent4" refType="w" fact="0.022"/>
          <dgm:constr type="h" for="ch" forName="textaccent4" refType="h" fact="0.044"/>
          <dgm:constr type="l" for="ch" forName="imageaccent4" refType="w" fact="0.6859"/>
          <dgm:constr type="t" for="ch" forName="imageaccent4" refType="h" fact="0.4261"/>
          <dgm:constr type="w" for="ch" forName="imageaccent4" refType="w" fact="0.022"/>
          <dgm:constr type="h" for="ch" forName="imageaccent4" refType="h" fact="0.044"/>
          <dgm:constr type="l" for="ch" forName="textaccent5" refType="w" fact="0.8123"/>
          <dgm:constr type="t" for="ch" forName="textaccent5" refType="h" fact="0.1724"/>
          <dgm:constr type="w" for="ch" forName="textaccent5" refType="w" fact="0.022"/>
          <dgm:constr type="h" for="ch" forName="textaccent5" refType="h" fact="0.044"/>
          <dgm:constr type="l" for="ch" forName="imageaccent5" refType="w" fact="0.849"/>
          <dgm:constr type="t" for="ch" forName="imageaccent5" refType="h" fact="0.222"/>
          <dgm:constr type="w" for="ch" forName="imageaccent5" refType="w" fact="0.022"/>
          <dgm:constr type="h" for="ch" forName="imageaccent5" refType="h" fact="0.044"/>
        </dgm:constrLst>
      </dgm:if>
      <dgm:if name="Name7" axis="ch" ptType="node" func="cnt" op="equ" val="6">
        <dgm:alg type="composite">
          <dgm:param type="ar" val="1.9179"/>
        </dgm:alg>
        <dgm:constrLst>
          <dgm:constr type="primFontSz" for="des" ptType="node" op="equ" val="65"/>
          <dgm:constr type="l" for="ch" forName="image4" refType="w" fact="0.6491"/>
          <dgm:constr type="t" for="ch" forName="image4" refType="h" fact="0.3466"/>
          <dgm:constr type="w" for="ch" forName="image4" refType="w" fact="0.1886"/>
          <dgm:constr type="h" for="ch" forName="image4" refType="h" fact="0.3106"/>
          <dgm:constr type="l" for="ch" forName="text5" refType="w" fact="0.6491"/>
          <dgm:constr type="t" for="ch" forName="text5" refType="h" fact="0.0033"/>
          <dgm:constr type="w" for="ch" forName="text5" refType="w" fact="0.1886"/>
          <dgm:constr type="h" for="ch" forName="text5" refType="h" fact="0.3106"/>
          <dgm:constr type="l" for="ch" forName="image5" refType="w" fact="0.8114"/>
          <dgm:constr type="t" for="ch" forName="image5" refType="h" fact="0.1766"/>
          <dgm:constr type="w" for="ch" forName="image5" refType="w" fact="0.1886"/>
          <dgm:constr type="h" for="ch" forName="image5" refType="h" fact="0.3106"/>
          <dgm:constr type="l" for="ch" forName="image2" refType="w" fact="0.4868"/>
          <dgm:constr type="t" for="ch" forName="image2" refType="h" fact="0.5154"/>
          <dgm:constr type="w" for="ch" forName="image2" refType="w" fact="0.1886"/>
          <dgm:constr type="h" for="ch" forName="image2" refType="h" fact="0.3106"/>
          <dgm:constr type="l" for="ch" forName="text4" refType="w" fact="0.4868"/>
          <dgm:constr type="t" for="ch" forName="text4" refType="h" fact="0.172"/>
          <dgm:constr type="w" for="ch" forName="text4" refType="w" fact="0.1886"/>
          <dgm:constr type="h" for="ch" forName="text4" refType="h" fact="0.3106"/>
          <dgm:constr type="l" for="ch" forName="text2" refType="w" fact="0.3246"/>
          <dgm:constr type="t" for="ch" forName="text2" refType="h" fact="0.3434"/>
          <dgm:constr type="w" for="ch" forName="text2" refType="w" fact="0.1886"/>
          <dgm:constr type="h" for="ch" forName="text2" refType="h" fact="0.3106"/>
          <dgm:constr type="l" for="ch" forName="image3" refType="w" fact="0.3246"/>
          <dgm:constr type="t" for="ch" forName="image3" refType="h" fact="0"/>
          <dgm:constr type="w" for="ch" forName="image3" refType="w" fact="0.1886"/>
          <dgm:constr type="h" for="ch" forName="image3" refType="h" fact="0.3106"/>
          <dgm:constr type="l" for="ch" forName="text1" refType="w" fact="0.1623"/>
          <dgm:constr type="t" for="ch" forName="text1" refType="h" fact="0.516"/>
          <dgm:constr type="w" for="ch" forName="text1" refType="w" fact="0.1886"/>
          <dgm:constr type="h" for="ch" forName="text1" refType="h" fact="0.3106"/>
          <dgm:constr type="l" for="ch" forName="text3" refType="w" fact="0.1623"/>
          <dgm:constr type="t" for="ch" forName="text3" refType="h" fact="0.1727"/>
          <dgm:constr type="w" for="ch" forName="text3" refType="w" fact="0.1886"/>
          <dgm:constr type="h" for="ch" forName="text3" refType="h" fact="0.3106"/>
          <dgm:constr type="l" for="ch" forName="textaccent1" refType="w" fact="0.1668"/>
          <dgm:constr type="t" for="ch" forName="textaccent1" refType="h" fact="0.6549"/>
          <dgm:constr type="w" for="ch" forName="textaccent1" refType="w" fact="0.022"/>
          <dgm:constr type="h" for="ch" forName="textaccent1" refType="h" fact="0.0364"/>
          <dgm:constr type="l" for="ch" forName="image1" refType="w" fact="0"/>
          <dgm:constr type="t" for="ch" forName="image1" refType="h" fact="0.3443"/>
          <dgm:constr type="w" for="ch" forName="image1" refType="w" fact="0.1886"/>
          <dgm:constr type="h" for="ch" forName="image1" refType="h" fact="0.3106"/>
          <dgm:constr type="l" for="ch" forName="imageaccent1" refType="w" fact="0.1292"/>
          <dgm:constr type="t" for="ch" forName="imageaccent1" refType="h" fact="0.6137"/>
          <dgm:constr type="w" for="ch" forName="imageaccent1" refType="w" fact="0.022"/>
          <dgm:constr type="h" for="ch" forName="imageaccent1" refType="h" fact="0.0364"/>
          <dgm:constr type="l" for="ch" forName="textaccent2" refType="w" fact="0.4544"/>
          <dgm:constr type="t" for="ch" forName="textaccent2" refType="h" fact="0.612"/>
          <dgm:constr type="w" for="ch" forName="textaccent2" refType="w" fact="0.022"/>
          <dgm:constr type="h" for="ch" forName="textaccent2" refType="h" fact="0.0364"/>
          <dgm:constr type="l" for="ch" forName="imageaccent2" refType="w" fact="0.4914"/>
          <dgm:constr type="t" for="ch" forName="imageaccent2" refType="h" fact="0.6536"/>
          <dgm:constr type="w" for="ch" forName="imageaccent2" refType="w" fact="0.022"/>
          <dgm:constr type="h" for="ch" forName="imageaccent2" refType="h" fact="0.0364"/>
          <dgm:constr type="l" for="ch" forName="textaccent3" refType="w" fact="0.2915"/>
          <dgm:constr type="t" for="ch" forName="textaccent3" refType="h" fact="0.1786"/>
          <dgm:constr type="w" for="ch" forName="textaccent3" refType="w" fact="0.022"/>
          <dgm:constr type="h" for="ch" forName="textaccent3" refType="h" fact="0.0364"/>
          <dgm:constr type="l" for="ch" forName="imageaccent3" refType="w" fact="0.3299"/>
          <dgm:constr type="t" for="ch" forName="imageaccent3" refType="h" fact="0.1376"/>
          <dgm:constr type="w" for="ch" forName="imageaccent3" refType="w" fact="0.022"/>
          <dgm:constr type="h" for="ch" forName="imageaccent3" refType="h" fact="0.0364"/>
          <dgm:constr type="l" for="ch" forName="textaccent4" refType="w" fact="0.65"/>
          <dgm:constr type="t" for="ch" forName="textaccent4" refType="h" fact="0.3096"/>
          <dgm:constr type="w" for="ch" forName="textaccent4" refType="w" fact="0.022"/>
          <dgm:constr type="h" for="ch" forName="textaccent4" refType="h" fact="0.0364"/>
          <dgm:constr type="l" for="ch" forName="imageaccent4" refType="w" fact="0.6859"/>
          <dgm:constr type="t" for="ch" forName="imageaccent4" refType="h" fact="0.3522"/>
          <dgm:constr type="w" for="ch" forName="imageaccent4" refType="w" fact="0.022"/>
          <dgm:constr type="h" for="ch" forName="imageaccent4" refType="h" fact="0.0364"/>
          <dgm:constr type="l" for="ch" forName="textaccent5" refType="w" fact="0.8123"/>
          <dgm:constr type="t" for="ch" forName="textaccent5" refType="h" fact="0.1425"/>
          <dgm:constr type="w" for="ch" forName="textaccent5" refType="w" fact="0.022"/>
          <dgm:constr type="h" for="ch" forName="textaccent5" refType="h" fact="0.0364"/>
          <dgm:constr type="l" for="ch" forName="imageaccent5" refType="w" fact="0.849"/>
          <dgm:constr type="t" for="ch" forName="imageaccent5" refType="h" fact="0.1835"/>
          <dgm:constr type="w" for="ch" forName="imageaccent5" refType="w" fact="0.022"/>
          <dgm:constr type="h" for="ch" forName="imageaccent5" refType="h" fact="0.0364"/>
          <dgm:constr type="l" for="ch" forName="image6" refType="w" fact="0.6491"/>
          <dgm:constr type="t" for="ch" forName="image6" refType="h" fact="0.6894"/>
          <dgm:constr type="w" for="ch" forName="image6" refType="w" fact="0.1886"/>
          <dgm:constr type="h" for="ch" forName="image6" refType="h" fact="0.3106"/>
          <dgm:constr type="l" for="ch" forName="text6" refType="w" fact="0.8114"/>
          <dgm:constr type="t" for="ch" forName="text6" refType="h" fact="0.5194"/>
          <dgm:constr type="w" for="ch" forName="text6" refType="w" fact="0.1886"/>
          <dgm:constr type="h" for="ch" forName="text6" refType="h" fact="0.3106"/>
          <dgm:constr type="l" for="ch" forName="imageaccent6" refType="w" fact="0.8138"/>
          <dgm:constr type="t" for="ch" forName="imageaccent6" refType="h" fact="0.8257"/>
          <dgm:constr type="w" for="ch" forName="imageaccent6" refType="w" fact="0.022"/>
          <dgm:constr type="h" for="ch" forName="imageaccent6" refType="h" fact="0.0364"/>
          <dgm:constr type="l" for="ch" forName="textaccent6" refType="w" fact="0.8488"/>
          <dgm:constr type="t" for="ch" forName="textaccent6" refType="h" fact="0.7914"/>
          <dgm:constr type="w" for="ch" forName="textaccent6" refType="w" fact="0.022"/>
          <dgm:constr type="h" for="ch" forName="textaccent6" refType="h" fact="0.0364"/>
        </dgm:constrLst>
      </dgm:if>
      <dgm:if name="Name8" axis="ch" ptType="node" func="cnt" op="equ" val="7">
        <dgm:alg type="composite">
          <dgm:param type="ar" val="1.6382"/>
        </dgm:alg>
        <dgm:constrLst>
          <dgm:constr type="primFontSz" for="des" ptType="node" op="equ" val="65"/>
          <dgm:constr type="l" for="ch" forName="image4" refType="w" fact="0.6491"/>
          <dgm:constr type="t" for="ch" forName="image4" refType="h" fact="0.2961"/>
          <dgm:constr type="w" for="ch" forName="image4" refType="w" fact="0.1886"/>
          <dgm:constr type="h" for="ch" forName="image4" refType="h" fact="0.2653"/>
          <dgm:constr type="l" for="ch" forName="text5" refType="w" fact="0.6491"/>
          <dgm:constr type="t" for="ch" forName="text5" refType="h" fact="0.0028"/>
          <dgm:constr type="w" for="ch" forName="text5" refType="w" fact="0.1886"/>
          <dgm:constr type="h" for="ch" forName="text5" refType="h" fact="0.2653"/>
          <dgm:constr type="l" for="ch" forName="image5" refType="w" fact="0.8114"/>
          <dgm:constr type="t" for="ch" forName="image5" refType="h" fact="0.1508"/>
          <dgm:constr type="w" for="ch" forName="image5" refType="w" fact="0.1886"/>
          <dgm:constr type="h" for="ch" forName="image5" refType="h" fact="0.2653"/>
          <dgm:constr type="l" for="ch" forName="image2" refType="w" fact="0.4868"/>
          <dgm:constr type="t" for="ch" forName="image2" refType="h" fact="0.4402"/>
          <dgm:constr type="w" for="ch" forName="image2" refType="w" fact="0.1886"/>
          <dgm:constr type="h" for="ch" forName="image2" refType="h" fact="0.2653"/>
          <dgm:constr type="l" for="ch" forName="text4" refType="w" fact="0.4868"/>
          <dgm:constr type="t" for="ch" forName="text4" refType="h" fact="0.1469"/>
          <dgm:constr type="w" for="ch" forName="text4" refType="w" fact="0.1886"/>
          <dgm:constr type="h" for="ch" forName="text4" refType="h" fact="0.2653"/>
          <dgm:constr type="l" for="ch" forName="text2" refType="w" fact="0.3246"/>
          <dgm:constr type="t" for="ch" forName="text2" refType="h" fact="0.2933"/>
          <dgm:constr type="w" for="ch" forName="text2" refType="w" fact="0.1886"/>
          <dgm:constr type="h" for="ch" forName="text2" refType="h" fact="0.2653"/>
          <dgm:constr type="l" for="ch" forName="image3" refType="w" fact="0.3246"/>
          <dgm:constr type="t" for="ch" forName="image3" refType="h" fact="0"/>
          <dgm:constr type="w" for="ch" forName="image3" refType="w" fact="0.1886"/>
          <dgm:constr type="h" for="ch" forName="image3" refType="h" fact="0.2653"/>
          <dgm:constr type="l" for="ch" forName="text1" refType="w" fact="0.1623"/>
          <dgm:constr type="t" for="ch" forName="text1" refType="h" fact="0.4408"/>
          <dgm:constr type="w" for="ch" forName="text1" refType="w" fact="0.1886"/>
          <dgm:constr type="h" for="ch" forName="text1" refType="h" fact="0.2653"/>
          <dgm:constr type="l" for="ch" forName="text3" refType="w" fact="0.1623"/>
          <dgm:constr type="t" for="ch" forName="text3" refType="h" fact="0.1475"/>
          <dgm:constr type="w" for="ch" forName="text3" refType="w" fact="0.1886"/>
          <dgm:constr type="h" for="ch" forName="text3" refType="h" fact="0.2653"/>
          <dgm:constr type="l" for="ch" forName="textaccent1" refType="w" fact="0.1668"/>
          <dgm:constr type="t" for="ch" forName="textaccent1" refType="h" fact="0.5594"/>
          <dgm:constr type="w" for="ch" forName="textaccent1" refType="w" fact="0.022"/>
          <dgm:constr type="h" for="ch" forName="textaccent1" refType="h" fact="0.0311"/>
          <dgm:constr type="l" for="ch" forName="image1" refType="w" fact="0"/>
          <dgm:constr type="t" for="ch" forName="image1" refType="h" fact="0.2941"/>
          <dgm:constr type="w" for="ch" forName="image1" refType="w" fact="0.1886"/>
          <dgm:constr type="h" for="ch" forName="image1" refType="h" fact="0.2653"/>
          <dgm:constr type="l" for="ch" forName="imageaccent1" refType="w" fact="0.1292"/>
          <dgm:constr type="t" for="ch" forName="imageaccent1" refType="h" fact="0.5242"/>
          <dgm:constr type="w" for="ch" forName="imageaccent1" refType="w" fact="0.022"/>
          <dgm:constr type="h" for="ch" forName="imageaccent1" refType="h" fact="0.0311"/>
          <dgm:constr type="l" for="ch" forName="textaccent2" refType="w" fact="0.4544"/>
          <dgm:constr type="t" for="ch" forName="textaccent2" refType="h" fact="0.5228"/>
          <dgm:constr type="w" for="ch" forName="textaccent2" refType="w" fact="0.022"/>
          <dgm:constr type="h" for="ch" forName="textaccent2" refType="h" fact="0.0311"/>
          <dgm:constr type="l" for="ch" forName="imageaccent2" refType="w" fact="0.4914"/>
          <dgm:constr type="t" for="ch" forName="imageaccent2" refType="h" fact="0.5583"/>
          <dgm:constr type="w" for="ch" forName="imageaccent2" refType="w" fact="0.022"/>
          <dgm:constr type="h" for="ch" forName="imageaccent2" refType="h" fact="0.0311"/>
          <dgm:constr type="l" for="ch" forName="textaccent3" refType="w" fact="0.2907"/>
          <dgm:constr type="t" for="ch" forName="textaccent3" refType="h" fact="0.1511"/>
          <dgm:constr type="w" for="ch" forName="textaccent3" refType="w" fact="0.022"/>
          <dgm:constr type="h" for="ch" forName="textaccent3" refType="h" fact="0.0311"/>
          <dgm:constr type="l" for="ch" forName="imageaccent3" refType="w" fact="0.3299"/>
          <dgm:constr type="t" for="ch" forName="imageaccent3" refType="h" fact="0.1175"/>
          <dgm:constr type="w" for="ch" forName="imageaccent3" refType="w" fact="0.022"/>
          <dgm:constr type="h" for="ch" forName="imageaccent3" refType="h" fact="0.0311"/>
          <dgm:constr type="l" for="ch" forName="textaccent4" refType="w" fact="0.65"/>
          <dgm:constr type="t" for="ch" forName="textaccent4" refType="h" fact="0.2645"/>
          <dgm:constr type="w" for="ch" forName="textaccent4" refType="w" fact="0.022"/>
          <dgm:constr type="h" for="ch" forName="textaccent4" refType="h" fact="0.0311"/>
          <dgm:constr type="l" for="ch" forName="imageaccent4" refType="w" fact="0.6859"/>
          <dgm:constr type="t" for="ch" forName="imageaccent4" refType="h" fact="0.3008"/>
          <dgm:constr type="w" for="ch" forName="imageaccent4" refType="w" fact="0.022"/>
          <dgm:constr type="h" for="ch" forName="imageaccent4" refType="h" fact="0.0311"/>
          <dgm:constr type="l" for="ch" forName="textaccent5" refType="w" fact="0.8123"/>
          <dgm:constr type="t" for="ch" forName="textaccent5" refType="h" fact="0.1217"/>
          <dgm:constr type="w" for="ch" forName="textaccent5" refType="w" fact="0.022"/>
          <dgm:constr type="h" for="ch" forName="textaccent5" refType="h" fact="0.0311"/>
          <dgm:constr type="l" for="ch" forName="imageaccent5" refType="w" fact="0.849"/>
          <dgm:constr type="t" for="ch" forName="imageaccent5" refType="h" fact="0.1567"/>
          <dgm:constr type="w" for="ch" forName="imageaccent5" refType="w" fact="0.022"/>
          <dgm:constr type="h" for="ch" forName="imageaccent5" refType="h" fact="0.0311"/>
          <dgm:constr type="l" for="ch" forName="image6" refType="w" fact="0.6491"/>
          <dgm:constr type="t" for="ch" forName="image6" refType="h" fact="0.5889"/>
          <dgm:constr type="w" for="ch" forName="image6" refType="w" fact="0.1886"/>
          <dgm:constr type="h" for="ch" forName="image6" refType="h" fact="0.2653"/>
          <dgm:constr type="l" for="ch" forName="text6" refType="w" fact="0.8114"/>
          <dgm:constr type="t" for="ch" forName="text6" refType="h" fact="0.4436"/>
          <dgm:constr type="w" for="ch" forName="text6" refType="w" fact="0.1886"/>
          <dgm:constr type="h" for="ch" forName="text6" refType="h" fact="0.2653"/>
          <dgm:constr type="l" for="ch" forName="imageaccent6" refType="w" fact="0.8138"/>
          <dgm:constr type="t" for="ch" forName="imageaccent6" refType="h" fact="0.7053"/>
          <dgm:constr type="w" for="ch" forName="imageaccent6" refType="w" fact="0.022"/>
          <dgm:constr type="h" for="ch" forName="imageaccent6" refType="h" fact="0.0311"/>
          <dgm:constr type="l" for="ch" forName="textaccent6" refType="w" fact="0.8488"/>
          <dgm:constr type="t" for="ch" forName="textaccent6" refType="h" fact="0.676"/>
          <dgm:constr type="w" for="ch" forName="textaccent6" refType="w" fact="0.022"/>
          <dgm:constr type="h" for="ch" forName="textaccent6" refType="h" fact="0.0311"/>
          <dgm:constr type="l" for="ch" forName="text7" refType="w" fact="0.3244"/>
          <dgm:constr type="t" for="ch" forName="text7" refType="h" fact="0.5872"/>
          <dgm:constr type="w" for="ch" forName="text7" refType="w" fact="0.1886"/>
          <dgm:constr type="h" for="ch" forName="text7" refType="h" fact="0.2653"/>
          <dgm:constr type="l" for="ch" forName="image7" refType="w" fact="0.1622"/>
          <dgm:constr type="t" for="ch" forName="image7" refType="h" fact="0.7347"/>
          <dgm:constr type="w" for="ch" forName="image7" refType="w" fact="0.1886"/>
          <dgm:constr type="h" for="ch" forName="image7" refType="h" fact="0.2653"/>
          <dgm:constr type="l" for="ch" forName="imageaccent7" refType="w" fact="0.2905"/>
          <dgm:constr type="t" for="ch" forName="imageaccent7" refType="h" fact="0.7384"/>
          <dgm:constr type="w" for="ch" forName="imageaccent7" refType="w" fact="0.022"/>
          <dgm:constr type="h" for="ch" forName="imageaccent7" refType="h" fact="0.0311"/>
          <dgm:constr type="l" for="ch" forName="textaccent7" refType="w" fact="0.3298"/>
          <dgm:constr type="t" for="ch" forName="textaccent7" refType="h" fact="0.7048"/>
          <dgm:constr type="w" for="ch" forName="textaccent7" refType="w" fact="0.022"/>
          <dgm:constr type="h" for="ch" forName="textaccent7" refType="h" fact="0.0311"/>
        </dgm:constrLst>
      </dgm:if>
      <dgm:if name="Name9" axis="ch" ptType="node" func="cnt" op="equ" val="8">
        <dgm:alg type="composite">
          <dgm:param type="ar" val="1.8974"/>
        </dgm:alg>
        <dgm:constrLst>
          <dgm:constr type="primFontSz" for="des" ptType="node" op="equ" val="65"/>
          <dgm:constr type="l" for="ch" forName="image4" refType="w" fact="0.5589"/>
          <dgm:constr type="t" for="ch" forName="image4" refType="h" fact="0.2952"/>
          <dgm:constr type="w" for="ch" forName="image4" refType="w" fact="0.1624"/>
          <dgm:constr type="h" for="ch" forName="image4" refType="h" fact="0.2645"/>
          <dgm:constr type="l" for="ch" forName="text5" refType="w" fact="0.5589"/>
          <dgm:constr type="t" for="ch" forName="text5" refType="h" fact="0.0028"/>
          <dgm:constr type="w" for="ch" forName="text5" refType="w" fact="0.1624"/>
          <dgm:constr type="h" for="ch" forName="text5" refType="h" fact="0.2645"/>
          <dgm:constr type="l" for="ch" forName="image5" refType="w" fact="0.6986"/>
          <dgm:constr type="t" for="ch" forName="image5" refType="h" fact="0.1504"/>
          <dgm:constr type="w" for="ch" forName="image5" refType="w" fact="0.1624"/>
          <dgm:constr type="h" for="ch" forName="image5" refType="h" fact="0.2645"/>
          <dgm:constr type="l" for="ch" forName="image2" refType="w" fact="0.4192"/>
          <dgm:constr type="t" for="ch" forName="image2" refType="h" fact="0.439"/>
          <dgm:constr type="w" for="ch" forName="image2" refType="w" fact="0.1624"/>
          <dgm:constr type="h" for="ch" forName="image2" refType="h" fact="0.2645"/>
          <dgm:constr type="l" for="ch" forName="text4" refType="w" fact="0.4192"/>
          <dgm:constr type="t" for="ch" forName="text4" refType="h" fact="0.1465"/>
          <dgm:constr type="w" for="ch" forName="text4" refType="w" fact="0.1624"/>
          <dgm:constr type="h" for="ch" forName="text4" refType="h" fact="0.2645"/>
          <dgm:constr type="l" for="ch" forName="text2" refType="w" fact="0.2794"/>
          <dgm:constr type="t" for="ch" forName="text2" refType="h" fact="0.2925"/>
          <dgm:constr type="w" for="ch" forName="text2" refType="w" fact="0.1624"/>
          <dgm:constr type="h" for="ch" forName="text2" refType="h" fact="0.2645"/>
          <dgm:constr type="l" for="ch" forName="image3" refType="w" fact="0.2794"/>
          <dgm:constr type="t" for="ch" forName="image3" refType="h" fact="0"/>
          <dgm:constr type="w" for="ch" forName="image3" refType="w" fact="0.1624"/>
          <dgm:constr type="h" for="ch" forName="image3" refType="h" fact="0.2645"/>
          <dgm:constr type="l" for="ch" forName="text1" refType="w" fact="0.1397"/>
          <dgm:constr type="t" for="ch" forName="text1" refType="h" fact="0.4395"/>
          <dgm:constr type="w" for="ch" forName="text1" refType="w" fact="0.1624"/>
          <dgm:constr type="h" for="ch" forName="text1" refType="h" fact="0.2645"/>
          <dgm:constr type="l" for="ch" forName="text3" refType="w" fact="0.1397"/>
          <dgm:constr type="t" for="ch" forName="text3" refType="h" fact="0.1471"/>
          <dgm:constr type="w" for="ch" forName="text3" refType="w" fact="0.1624"/>
          <dgm:constr type="h" for="ch" forName="text3" refType="h" fact="0.2645"/>
          <dgm:constr type="l" for="ch" forName="textaccent1" refType="w" fact="0.1436"/>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4"/>
          <dgm:constr type="h" for="ch" forName="image1" refType="h" fact="0.2645"/>
          <dgm:constr type="l" for="ch" forName="imageaccent1" refType="w" fact="0.1112"/>
          <dgm:constr type="t" for="ch" forName="imageaccent1" refType="h" fact="0.5227"/>
          <dgm:constr type="w" for="ch" forName="imageaccent1" refType="w" fact="0.0189"/>
          <dgm:constr type="h" for="ch" forName="imageaccent1" refType="h" fact="0.031"/>
          <dgm:constr type="l" for="ch" forName="textaccent2" refType="w" fact="0.3912"/>
          <dgm:constr type="t" for="ch" forName="textaccent2" refType="h" fact="0.5213"/>
          <dgm:constr type="w" for="ch" forName="textaccent2" refType="w" fact="0.0189"/>
          <dgm:constr type="h" for="ch" forName="textaccent2" refType="h" fact="0.031"/>
          <dgm:constr type="l" for="ch" forName="imageaccent2" refType="w" fact="0.4231"/>
          <dgm:constr type="t" for="ch" forName="imageaccent2" refType="h" fact="0.5567"/>
          <dgm:constr type="w" for="ch" forName="imageaccent2" refType="w" fact="0.0189"/>
          <dgm:constr type="h" for="ch" forName="imageaccent2" refType="h" fact="0.031"/>
          <dgm:constr type="l" for="ch" forName="textaccent3" refType="w" fact="0.2502"/>
          <dgm:constr type="t" for="ch" forName="textaccent3" refType="h" fact="0.1507"/>
          <dgm:constr type="w" for="ch" forName="textaccent3" refType="w" fact="0.0189"/>
          <dgm:constr type="h" for="ch" forName="textaccent3" refType="h" fact="0.031"/>
          <dgm:constr type="l" for="ch" forName="imageaccent3" refType="w" fact="0.2841"/>
          <dgm:constr type="t" for="ch" forName="imageaccent3" refType="h" fact="0.1172"/>
          <dgm:constr type="w" for="ch" forName="imageaccent3" refType="w" fact="0.0189"/>
          <dgm:constr type="h" for="ch" forName="imageaccent3" refType="h" fact="0.031"/>
          <dgm:constr type="l" for="ch" forName="textaccent4" refType="w" fact="0.5596"/>
          <dgm:constr type="t" for="ch" forName="textaccent4" refType="h" fact="0.2637"/>
          <dgm:constr type="w" for="ch" forName="textaccent4" refType="w" fact="0.0189"/>
          <dgm:constr type="h" for="ch" forName="textaccent4" refType="h" fact="0.031"/>
          <dgm:constr type="l" for="ch" forName="imageaccent4" refType="w" fact="0.5905"/>
          <dgm:constr type="t" for="ch" forName="imageaccent4" refType="h" fact="0.3"/>
          <dgm:constr type="w" for="ch" forName="imageaccent4" refType="w" fact="0.0189"/>
          <dgm:constr type="h" for="ch" forName="imageaccent4" refType="h" fact="0.031"/>
          <dgm:constr type="l" for="ch" forName="textaccent5" refType="w" fact="0.6993"/>
          <dgm:constr type="t" for="ch" forName="textaccent5" refType="h" fact="0.1214"/>
          <dgm:constr type="w" for="ch" forName="textaccent5" refType="w" fact="0.0189"/>
          <dgm:constr type="h" for="ch" forName="textaccent5" refType="h" fact="0.031"/>
          <dgm:constr type="l" for="ch" forName="imageaccent5" refType="w" fact="0.731"/>
          <dgm:constr type="t" for="ch" forName="imageaccent5" refType="h" fact="0.1563"/>
          <dgm:constr type="w" for="ch" forName="imageaccent5" refType="w" fact="0.0189"/>
          <dgm:constr type="h" for="ch" forName="imageaccent5" refType="h" fact="0.031"/>
          <dgm:constr type="l" for="ch" forName="image6" refType="w" fact="0.5589"/>
          <dgm:constr type="t" for="ch" forName="image6" refType="h" fact="0.5872"/>
          <dgm:constr type="w" for="ch" forName="image6" refType="w" fact="0.1624"/>
          <dgm:constr type="h" for="ch" forName="image6" refType="h" fact="0.2645"/>
          <dgm:constr type="l" for="ch" forName="text6" refType="w" fact="0.6986"/>
          <dgm:constr type="t" for="ch" forName="text6" refType="h" fact="0.4424"/>
          <dgm:constr type="w" for="ch" forName="text6" refType="w" fact="0.1624"/>
          <dgm:constr type="h" for="ch" forName="text6" refType="h" fact="0.2645"/>
          <dgm:constr type="l" for="ch" forName="imageaccent6" refType="w" fact="0.7007"/>
          <dgm:constr type="t" for="ch" forName="imageaccent6" refType="h" fact="0.7033"/>
          <dgm:constr type="w" for="ch" forName="imageaccent6" refType="w" fact="0.0189"/>
          <dgm:constr type="h" for="ch" forName="imageaccent6" refType="h" fact="0.031"/>
          <dgm:constr type="l" for="ch" forName="textaccent6" refType="w" fact="0.7308"/>
          <dgm:constr type="t" for="ch" forName="textaccent6" refType="h" fact="0.6741"/>
          <dgm:constr type="w" for="ch" forName="textaccent6" refType="w" fact="0.0189"/>
          <dgm:constr type="h" for="ch" forName="textaccent6" refType="h" fact="0.031"/>
          <dgm:constr type="l" for="ch" forName="text7" refType="w" fact="0.2793"/>
          <dgm:constr type="t" for="ch" forName="text7" refType="h" fact="0.5856"/>
          <dgm:constr type="w" for="ch" forName="text7" refType="w" fact="0.1624"/>
          <dgm:constr type="h" for="ch" forName="text7" refType="h" fact="0.2645"/>
          <dgm:constr type="l" for="ch" forName="image7" refType="w" fact="0.1396"/>
          <dgm:constr type="t" for="ch" forName="image7" refType="h" fact="0.7326"/>
          <dgm:constr type="w" for="ch" forName="image7" refType="w" fact="0.1624"/>
          <dgm:constr type="h" for="ch" forName="image7" refType="h" fact="0.2645"/>
          <dgm:constr type="l" for="ch" forName="imageaccent7" refType="w" fact="0.2501"/>
          <dgm:constr type="t" for="ch" forName="imageaccent7" refType="h" fact="0.7363"/>
          <dgm:constr type="w" for="ch" forName="imageaccent7" refType="w" fact="0.0189"/>
          <dgm:constr type="h" for="ch" forName="imageaccent7" refType="h" fact="0.031"/>
          <dgm:constr type="l" for="ch" forName="textaccent7" refType="w" fact="0.284"/>
          <dgm:constr type="t" for="ch" forName="textaccent7" refType="h" fact="0.7028"/>
          <dgm:constr type="w" for="ch" forName="textaccent7" refType="w" fact="0.0189"/>
          <dgm:constr type="h" for="ch" forName="textaccent7" refType="h" fact="0.031"/>
          <dgm:constr type="l" for="ch" forName="image8" refType="w" fact="0.6979"/>
          <dgm:constr type="t" for="ch" forName="image8" refType="h" fact="0.7355"/>
          <dgm:constr type="w" for="ch" forName="image8" refType="w" fact="0.1624"/>
          <dgm:constr type="h" for="ch" forName="image8" refType="h" fact="0.2645"/>
          <dgm:constr type="l" for="ch" forName="text8" refType="w" fact="0.8376"/>
          <dgm:constr type="t" for="ch" forName="text8" refType="h" fact="0.5906"/>
          <dgm:constr type="w" for="ch" forName="text8" refType="w" fact="0.1624"/>
          <dgm:constr type="h" for="ch" forName="text8" refType="h" fact="0.2645"/>
          <dgm:constr type="l" for="ch" forName="imageaccent8" refType="w" fact="0.8397"/>
          <dgm:constr type="t" for="ch" forName="imageaccent8" refType="h" fact="0.8516"/>
          <dgm:constr type="w" for="ch" forName="imageaccent8" refType="w" fact="0.0189"/>
          <dgm:constr type="h" for="ch" forName="imageaccent8" refType="h" fact="0.031"/>
          <dgm:constr type="l" for="ch" forName="textaccent8" refType="w" fact="0.8698"/>
          <dgm:constr type="t" for="ch" forName="textaccent8" refType="h" fact="0.8223"/>
          <dgm:constr type="w" for="ch" forName="textaccent8" refType="w" fact="0.0189"/>
          <dgm:constr type="h" for="ch" forName="textaccent8" refType="h" fact="0.031"/>
        </dgm:constrLst>
      </dgm:if>
      <dgm:if name="Name10" axis="ch" ptType="node" func="cnt" op="equ" val="9">
        <dgm:alg type="composite">
          <dgm:param type="ar" val="1.8986"/>
        </dgm:alg>
        <dgm:constrLst>
          <dgm:constr type="primFontSz" for="des" ptType="node" op="equ" val="65"/>
          <dgm:constr type="l" for="ch" forName="image4" refType="w" fact="0.5585"/>
          <dgm:constr type="t" for="ch" forName="image4" refType="h" fact="0.2952"/>
          <dgm:constr type="w" for="ch" forName="image4" refType="w" fact="0.1623"/>
          <dgm:constr type="h" for="ch" forName="image4" refType="h" fact="0.2645"/>
          <dgm:constr type="l" for="ch" forName="text5" refType="w" fact="0.5585"/>
          <dgm:constr type="t" for="ch" forName="text5" refType="h" fact="0.0028"/>
          <dgm:constr type="w" for="ch" forName="text5" refType="w" fact="0.1623"/>
          <dgm:constr type="h" for="ch" forName="text5" refType="h" fact="0.2645"/>
          <dgm:constr type="l" for="ch" forName="image5" refType="w" fact="0.6982"/>
          <dgm:constr type="t" for="ch" forName="image5" refType="h" fact="0.1504"/>
          <dgm:constr type="w" for="ch" forName="image5" refType="w" fact="0.1623"/>
          <dgm:constr type="h" for="ch" forName="image5" refType="h" fact="0.2645"/>
          <dgm:constr type="l" for="ch" forName="image2" refType="w" fact="0.4189"/>
          <dgm:constr type="t" for="ch" forName="image2" refType="h" fact="0.439"/>
          <dgm:constr type="w" for="ch" forName="image2" refType="w" fact="0.1623"/>
          <dgm:constr type="h" for="ch" forName="image2" refType="h" fact="0.2645"/>
          <dgm:constr type="l" for="ch" forName="text4" refType="w" fact="0.4189"/>
          <dgm:constr type="t" for="ch" forName="text4" refType="h" fact="0.1465"/>
          <dgm:constr type="w" for="ch" forName="text4" refType="w" fact="0.1623"/>
          <dgm:constr type="h" for="ch" forName="text4" refType="h" fact="0.2645"/>
          <dgm:constr type="l" for="ch" forName="text2" refType="w" fact="0.2793"/>
          <dgm:constr type="t" for="ch" forName="text2" refType="h" fact="0.2925"/>
          <dgm:constr type="w" for="ch" forName="text2" refType="w" fact="0.1623"/>
          <dgm:constr type="h" for="ch" forName="text2" refType="h" fact="0.2645"/>
          <dgm:constr type="l" for="ch" forName="image3" refType="w" fact="0.2793"/>
          <dgm:constr type="t" for="ch" forName="image3" refType="h" fact="0"/>
          <dgm:constr type="w" for="ch" forName="image3" refType="w" fact="0.1623"/>
          <dgm:constr type="h" for="ch" forName="image3" refType="h" fact="0.2645"/>
          <dgm:constr type="l" for="ch" forName="text1" refType="w" fact="0.1396"/>
          <dgm:constr type="t" for="ch" forName="text1" refType="h" fact="0.4395"/>
          <dgm:constr type="w" for="ch" forName="text1" refType="w" fact="0.1623"/>
          <dgm:constr type="h" for="ch" forName="text1" refType="h" fact="0.2645"/>
          <dgm:constr type="l" for="ch" forName="text3" refType="w" fact="0.1396"/>
          <dgm:constr type="t" for="ch" forName="text3" refType="h" fact="0.1471"/>
          <dgm:constr type="w" for="ch" forName="text3" refType="w" fact="0.1623"/>
          <dgm:constr type="h" for="ch" forName="text3" refType="h" fact="0.2645"/>
          <dgm:constr type="l" for="ch" forName="textaccent1" refType="w" fact="0.1435"/>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3"/>
          <dgm:constr type="h" for="ch" forName="image1" refType="h" fact="0.2645"/>
          <dgm:constr type="l" for="ch" forName="imageaccent1" refType="w" fact="0.1111"/>
          <dgm:constr type="t" for="ch" forName="imageaccent1" refType="h" fact="0.5227"/>
          <dgm:constr type="w" for="ch" forName="imageaccent1" refType="w" fact="0.0189"/>
          <dgm:constr type="h" for="ch" forName="imageaccent1" refType="h" fact="0.031"/>
          <dgm:constr type="l" for="ch" forName="textaccent2" refType="w" fact="0.391"/>
          <dgm:constr type="t" for="ch" forName="textaccent2" refType="h" fact="0.5213"/>
          <dgm:constr type="w" for="ch" forName="textaccent2" refType="w" fact="0.0189"/>
          <dgm:constr type="h" for="ch" forName="textaccent2" refType="h" fact="0.031"/>
          <dgm:constr type="l" for="ch" forName="imageaccent2" refType="w" fact="0.4228"/>
          <dgm:constr type="t" for="ch" forName="imageaccent2" refType="h" fact="0.5567"/>
          <dgm:constr type="w" for="ch" forName="imageaccent2" refType="w" fact="0.0189"/>
          <dgm:constr type="h" for="ch" forName="imageaccent2" refType="h" fact="0.031"/>
          <dgm:constr type="l" for="ch" forName="textaccent3" refType="w" fact="0.2501"/>
          <dgm:constr type="t" for="ch" forName="textaccent3" refType="h" fact="0.1507"/>
          <dgm:constr type="w" for="ch" forName="textaccent3" refType="w" fact="0.0189"/>
          <dgm:constr type="h" for="ch" forName="textaccent3" refType="h" fact="0.031"/>
          <dgm:constr type="l" for="ch" forName="imageaccent3" refType="w" fact="0.2839"/>
          <dgm:constr type="t" for="ch" forName="imageaccent3" refType="h" fact="0.1172"/>
          <dgm:constr type="w" for="ch" forName="imageaccent3" refType="w" fact="0.0189"/>
          <dgm:constr type="h" for="ch" forName="imageaccent3" refType="h" fact="0.031"/>
          <dgm:constr type="l" for="ch" forName="textaccent4" refType="w" fact="0.5593"/>
          <dgm:constr type="t" for="ch" forName="textaccent4" refType="h" fact="0.2637"/>
          <dgm:constr type="w" for="ch" forName="textaccent4" refType="w" fact="0.0189"/>
          <dgm:constr type="h" for="ch" forName="textaccent4" refType="h" fact="0.031"/>
          <dgm:constr type="l" for="ch" forName="imageaccent4" refType="w" fact="0.5901"/>
          <dgm:constr type="t" for="ch" forName="imageaccent4" refType="h" fact="0.3"/>
          <dgm:constr type="w" for="ch" forName="imageaccent4" refType="w" fact="0.0189"/>
          <dgm:constr type="h" for="ch" forName="imageaccent4" refType="h" fact="0.031"/>
          <dgm:constr type="l" for="ch" forName="textaccent5" refType="w" fact="0.6989"/>
          <dgm:constr type="t" for="ch" forName="textaccent5" refType="h" fact="0.1214"/>
          <dgm:constr type="w" for="ch" forName="textaccent5" refType="w" fact="0.0189"/>
          <dgm:constr type="h" for="ch" forName="textaccent5" refType="h" fact="0.031"/>
          <dgm:constr type="l" for="ch" forName="imageaccent5" refType="w" fact="0.7305"/>
          <dgm:constr type="t" for="ch" forName="imageaccent5" refType="h" fact="0.1563"/>
          <dgm:constr type="w" for="ch" forName="imageaccent5" refType="w" fact="0.0189"/>
          <dgm:constr type="h" for="ch" forName="imageaccent5" refType="h" fact="0.031"/>
          <dgm:constr type="l" for="ch" forName="image6" refType="w" fact="0.5585"/>
          <dgm:constr type="t" for="ch" forName="image6" refType="h" fact="0.5872"/>
          <dgm:constr type="w" for="ch" forName="image6" refType="w" fact="0.1623"/>
          <dgm:constr type="h" for="ch" forName="image6" refType="h" fact="0.2645"/>
          <dgm:constr type="l" for="ch" forName="text6" refType="w" fact="0.6982"/>
          <dgm:constr type="t" for="ch" forName="text6" refType="h" fact="0.4424"/>
          <dgm:constr type="w" for="ch" forName="text6" refType="w" fact="0.1623"/>
          <dgm:constr type="h" for="ch" forName="text6" refType="h" fact="0.2645"/>
          <dgm:constr type="l" for="ch" forName="imageaccent6" refType="w" fact="0.7002"/>
          <dgm:constr type="t" for="ch" forName="imageaccent6" refType="h" fact="0.7033"/>
          <dgm:constr type="w" for="ch" forName="imageaccent6" refType="w" fact="0.0189"/>
          <dgm:constr type="h" for="ch" forName="imageaccent6" refType="h" fact="0.031"/>
          <dgm:constr type="l" for="ch" forName="textaccent6" refType="w" fact="0.7303"/>
          <dgm:constr type="t" for="ch" forName="textaccent6" refType="h" fact="0.6741"/>
          <dgm:constr type="w" for="ch" forName="textaccent6" refType="w" fact="0.0189"/>
          <dgm:constr type="h" for="ch" forName="textaccent6" refType="h" fact="0.031"/>
          <dgm:constr type="l" for="ch" forName="text7" refType="w" fact="0.2792"/>
          <dgm:constr type="t" for="ch" forName="text7" refType="h" fact="0.5856"/>
          <dgm:constr type="w" for="ch" forName="text7" refType="w" fact="0.1623"/>
          <dgm:constr type="h" for="ch" forName="text7" refType="h" fact="0.2645"/>
          <dgm:constr type="l" for="ch" forName="image7" refType="w" fact="0.1395"/>
          <dgm:constr type="t" for="ch" forName="image7" refType="h" fact="0.7326"/>
          <dgm:constr type="w" for="ch" forName="image7" refType="w" fact="0.1623"/>
          <dgm:constr type="h" for="ch" forName="image7" refType="h" fact="0.2645"/>
          <dgm:constr type="l" for="ch" forName="imageaccent7" refType="w" fact="0.25"/>
          <dgm:constr type="t" for="ch" forName="imageaccent7" refType="h" fact="0.7363"/>
          <dgm:constr type="w" for="ch" forName="imageaccent7" refType="w" fact="0.0189"/>
          <dgm:constr type="h" for="ch" forName="imageaccent7" refType="h" fact="0.031"/>
          <dgm:constr type="l" for="ch" forName="textaccent7" refType="w" fact="0.2838"/>
          <dgm:constr type="t" for="ch" forName="textaccent7" refType="h" fact="0.7028"/>
          <dgm:constr type="w" for="ch" forName="textaccent7" refType="w" fact="0.0189"/>
          <dgm:constr type="h" for="ch" forName="textaccent7" refType="h" fact="0.031"/>
          <dgm:constr type="l" for="ch" forName="image8" refType="w" fact="0.6975"/>
          <dgm:constr type="t" for="ch" forName="image8" refType="h" fact="0.7355"/>
          <dgm:constr type="w" for="ch" forName="image8" refType="w" fact="0.1623"/>
          <dgm:constr type="h" for="ch" forName="image8" refType="h" fact="0.2645"/>
          <dgm:constr type="l" for="ch" forName="text8" refType="w" fact="0.8371"/>
          <dgm:constr type="t" for="ch" forName="text8" refType="h" fact="0.5906"/>
          <dgm:constr type="w" for="ch" forName="text8" refType="w" fact="0.1623"/>
          <dgm:constr type="h" for="ch" forName="text8" refType="h" fact="0.2645"/>
          <dgm:constr type="l" for="ch" forName="imageaccent8" refType="w" fact="0.8392"/>
          <dgm:constr type="t" for="ch" forName="imageaccent8" refType="h" fact="0.8516"/>
          <dgm:constr type="w" for="ch" forName="imageaccent8" refType="w" fact="0.0189"/>
          <dgm:constr type="h" for="ch" forName="imageaccent8" refType="h" fact="0.031"/>
          <dgm:constr type="l" for="ch" forName="textaccent8" refType="w" fact="0.8693"/>
          <dgm:constr type="t" for="ch" forName="textaccent8" refType="h" fact="0.8223"/>
          <dgm:constr type="w" for="ch" forName="textaccent8" refType="w" fact="0.0189"/>
          <dgm:constr type="h" for="ch" forName="textaccent8" refType="h" fact="0.031"/>
          <dgm:constr type="l" for="ch" forName="text9" refType="w" fact="0.8377"/>
          <dgm:constr type="t" for="ch" forName="text9" refType="h" fact="0.0057"/>
          <dgm:constr type="w" for="ch" forName="text9" refType="w" fact="0.1623"/>
          <dgm:constr type="h" for="ch" forName="text9" refType="h" fact="0.2645"/>
          <dgm:constr type="l" for="ch" forName="textaccent9" refType="w" fact="0.95"/>
          <dgm:constr type="t" for="ch" forName="textaccent9" refType="h" fact="0.2383"/>
          <dgm:constr type="w" for="ch" forName="textaccent9" refType="w" fact="0.0189"/>
          <dgm:constr type="h" for="ch" forName="textaccent9" refType="h" fact="0.031"/>
          <dgm:constr type="l" for="ch" forName="image9" refType="w" fact="0.8377"/>
          <dgm:constr type="t" for="ch" forName="image9" refType="h" fact="0.2977"/>
          <dgm:constr type="w" for="ch" forName="image9" refType="w" fact="0.1623"/>
          <dgm:constr type="h" for="ch" forName="image9" refType="h" fact="0.2645"/>
          <dgm:constr type="l" for="ch" forName="imageaccent9" refType="w" fact="0.95"/>
          <dgm:constr type="t" for="ch" forName="imageaccent9" refType="h" fact="0.2993"/>
          <dgm:constr type="w" for="ch" forName="imageaccent9" refType="w" fact="0.0189"/>
          <dgm:constr type="h" for="ch" forName="imageaccent9" refType="h" fact="0.031"/>
        </dgm:constrLst>
      </dgm:if>
      <dgm:if name="Name11" axis="ch" ptType="node" func="cnt" op="equ" val="10">
        <dgm:alg type="composite">
          <dgm:param type="ar" val="1.6608"/>
        </dgm:alg>
        <dgm:constrLst>
          <dgm:constr type="primFontSz" for="des" ptType="node" op="equ" val="65"/>
          <dgm:constr type="l" for="ch" forName="image4" refType="w" fact="0.5585"/>
          <dgm:constr type="t" for="ch" forName="image4" refType="h" fact="0.2583"/>
          <dgm:constr type="w" for="ch" forName="image4" refType="w" fact="0.1623"/>
          <dgm:constr type="h" for="ch" forName="image4" refType="h" fact="0.2314"/>
          <dgm:constr type="l" for="ch" forName="text5" refType="w" fact="0.5585"/>
          <dgm:constr type="t" for="ch" forName="text5" refType="h" fact="0.0024"/>
          <dgm:constr type="w" for="ch" forName="text5" refType="w" fact="0.1623"/>
          <dgm:constr type="h" for="ch" forName="text5" refType="h" fact="0.2314"/>
          <dgm:constr type="l" for="ch" forName="image5" refType="w" fact="0.6982"/>
          <dgm:constr type="t" for="ch" forName="image5" refType="h" fact="0.1316"/>
          <dgm:constr type="w" for="ch" forName="image5" refType="w" fact="0.1623"/>
          <dgm:constr type="h" for="ch" forName="image5" refType="h" fact="0.2314"/>
          <dgm:constr type="l" for="ch" forName="image2" refType="w" fact="0.4189"/>
          <dgm:constr type="t" for="ch" forName="image2" refType="h" fact="0.384"/>
          <dgm:constr type="w" for="ch" forName="image2" refType="w" fact="0.1623"/>
          <dgm:constr type="h" for="ch" forName="image2" refType="h" fact="0.2314"/>
          <dgm:constr type="l" for="ch" forName="text4" refType="w" fact="0.4189"/>
          <dgm:constr type="t" for="ch" forName="text4" refType="h" fact="0.1282"/>
          <dgm:constr type="w" for="ch" forName="text4" refType="w" fact="0.1623"/>
          <dgm:constr type="h" for="ch" forName="text4" refType="h" fact="0.2314"/>
          <dgm:constr type="l" for="ch" forName="text2" refType="w" fact="0.2793"/>
          <dgm:constr type="t" for="ch" forName="text2" refType="h" fact="0.2558"/>
          <dgm:constr type="w" for="ch" forName="text2" refType="w" fact="0.1623"/>
          <dgm:constr type="h" for="ch" forName="text2" refType="h" fact="0.2314"/>
          <dgm:constr type="l" for="ch" forName="image3" refType="w" fact="0.2793"/>
          <dgm:constr type="t" for="ch" forName="image3" refType="h" fact="0"/>
          <dgm:constr type="w" for="ch" forName="image3" refType="w" fact="0.1623"/>
          <dgm:constr type="h" for="ch" forName="image3" refType="h" fact="0.2314"/>
          <dgm:constr type="l" for="ch" forName="text1" refType="w" fact="0.1396"/>
          <dgm:constr type="t" for="ch" forName="text1" refType="h" fact="0.3845"/>
          <dgm:constr type="w" for="ch" forName="text1" refType="w" fact="0.1623"/>
          <dgm:constr type="h" for="ch" forName="text1" refType="h" fact="0.2314"/>
          <dgm:constr type="l" for="ch" forName="text3" refType="w" fact="0.1396"/>
          <dgm:constr type="t" for="ch" forName="text3" refType="h" fact="0.1286"/>
          <dgm:constr type="w" for="ch" forName="text3" refType="w" fact="0.1623"/>
          <dgm:constr type="h" for="ch" forName="text3" refType="h" fact="0.2314"/>
          <dgm:constr type="l" for="ch" forName="textaccent1" refType="w" fact="0.1435"/>
          <dgm:constr type="t" for="ch" forName="textaccent1" refType="h" fact="0.488"/>
          <dgm:constr type="w" for="ch" forName="textaccent1" refType="w" fact="0.0189"/>
          <dgm:constr type="h" for="ch" forName="textaccent1" refType="h" fact="0.0271"/>
          <dgm:constr type="l" for="ch" forName="image1" refType="w" fact="0"/>
          <dgm:constr type="t" for="ch" forName="image1" refType="h" fact="0.2566"/>
          <dgm:constr type="w" for="ch" forName="image1" refType="w" fact="0.1623"/>
          <dgm:constr type="h" for="ch" forName="image1" refType="h" fact="0.2314"/>
          <dgm:constr type="l" for="ch" forName="imageaccent1" refType="w" fact="0.1111"/>
          <dgm:constr type="t" for="ch" forName="imageaccent1" refType="h" fact="0.4572"/>
          <dgm:constr type="w" for="ch" forName="imageaccent1" refType="w" fact="0.0189"/>
          <dgm:constr type="h" for="ch" forName="imageaccent1" refType="h" fact="0.0271"/>
          <dgm:constr type="l" for="ch" forName="textaccent2" refType="w" fact="0.391"/>
          <dgm:constr type="t" for="ch" forName="textaccent2" refType="h" fact="0.456"/>
          <dgm:constr type="w" for="ch" forName="textaccent2" refType="w" fact="0.0189"/>
          <dgm:constr type="h" for="ch" forName="textaccent2" refType="h" fact="0.0271"/>
          <dgm:constr type="l" for="ch" forName="imageaccent2" refType="w" fact="0.4228"/>
          <dgm:constr type="t" for="ch" forName="imageaccent2" refType="h" fact="0.487"/>
          <dgm:constr type="w" for="ch" forName="imageaccent2" refType="w" fact="0.0189"/>
          <dgm:constr type="h" for="ch" forName="imageaccent2" refType="h" fact="0.0271"/>
          <dgm:constr type="l" for="ch" forName="textaccent3" refType="w" fact="0.2501"/>
          <dgm:constr type="t" for="ch" forName="textaccent3" refType="h" fact="0.1318"/>
          <dgm:constr type="w" for="ch" forName="textaccent3" refType="w" fact="0.0189"/>
          <dgm:constr type="h" for="ch" forName="textaccent3" refType="h" fact="0.0271"/>
          <dgm:constr type="l" for="ch" forName="imageaccent3" refType="w" fact="0.2839"/>
          <dgm:constr type="t" for="ch" forName="imageaccent3" refType="h" fact="0.1025"/>
          <dgm:constr type="w" for="ch" forName="imageaccent3" refType="w" fact="0.0189"/>
          <dgm:constr type="h" for="ch" forName="imageaccent3" refType="h" fact="0.0271"/>
          <dgm:constr type="l" for="ch" forName="textaccent4" refType="w" fact="0.5593"/>
          <dgm:constr type="t" for="ch" forName="textaccent4" refType="h" fact="0.2307"/>
          <dgm:constr type="w" for="ch" forName="textaccent4" refType="w" fact="0.0189"/>
          <dgm:constr type="h" for="ch" forName="textaccent4" refType="h" fact="0.0271"/>
          <dgm:constr type="l" for="ch" forName="imageaccent4" refType="w" fact="0.5901"/>
          <dgm:constr type="t" for="ch" forName="imageaccent4" refType="h" fact="0.2624"/>
          <dgm:constr type="w" for="ch" forName="imageaccent4" refType="w" fact="0.0189"/>
          <dgm:constr type="h" for="ch" forName="imageaccent4" refType="h" fact="0.0271"/>
          <dgm:constr type="l" for="ch" forName="textaccent5" refType="w" fact="0.6989"/>
          <dgm:constr type="t" for="ch" forName="textaccent5" refType="h" fact="0.1062"/>
          <dgm:constr type="w" for="ch" forName="textaccent5" refType="w" fact="0.0189"/>
          <dgm:constr type="h" for="ch" forName="textaccent5" refType="h" fact="0.0271"/>
          <dgm:constr type="l" for="ch" forName="imageaccent5" refType="w" fact="0.7305"/>
          <dgm:constr type="t" for="ch" forName="imageaccent5" refType="h" fact="0.1367"/>
          <dgm:constr type="w" for="ch" forName="imageaccent5" refType="w" fact="0.0189"/>
          <dgm:constr type="h" for="ch" forName="imageaccent5" refType="h" fact="0.0271"/>
          <dgm:constr type="l" for="ch" forName="image6" refType="w" fact="0.5585"/>
          <dgm:constr type="t" for="ch" forName="image6" refType="h" fact="0.5137"/>
          <dgm:constr type="w" for="ch" forName="image6" refType="w" fact="0.1623"/>
          <dgm:constr type="h" for="ch" forName="image6" refType="h" fact="0.2314"/>
          <dgm:constr type="l" for="ch" forName="text6" refType="w" fact="0.6982"/>
          <dgm:constr type="t" for="ch" forName="text6" refType="h" fact="0.387"/>
          <dgm:constr type="w" for="ch" forName="text6" refType="w" fact="0.1623"/>
          <dgm:constr type="h" for="ch" forName="text6" refType="h" fact="0.2314"/>
          <dgm:constr type="l" for="ch" forName="imageaccent6" refType="w" fact="0.7002"/>
          <dgm:constr type="t" for="ch" forName="imageaccent6" refType="h" fact="0.6152"/>
          <dgm:constr type="w" for="ch" forName="imageaccent6" refType="w" fact="0.0189"/>
          <dgm:constr type="h" for="ch" forName="imageaccent6" refType="h" fact="0.0271"/>
          <dgm:constr type="l" for="ch" forName="textaccent6" refType="w" fact="0.7303"/>
          <dgm:constr type="t" for="ch" forName="textaccent6" refType="h" fact="0.5897"/>
          <dgm:constr type="w" for="ch" forName="textaccent6" refType="w" fact="0.0189"/>
          <dgm:constr type="h" for="ch" forName="textaccent6" refType="h" fact="0.0271"/>
          <dgm:constr type="l" for="ch" forName="text7" refType="w" fact="0.2792"/>
          <dgm:constr type="t" for="ch" forName="text7" refType="h" fact="0.5122"/>
          <dgm:constr type="w" for="ch" forName="text7" refType="w" fact="0.1623"/>
          <dgm:constr type="h" for="ch" forName="text7" refType="h" fact="0.2314"/>
          <dgm:constr type="l" for="ch" forName="image7" refType="w" fact="0.1395"/>
          <dgm:constr type="t" for="ch" forName="image7" refType="h" fact="0.6409"/>
          <dgm:constr type="w" for="ch" forName="image7" refType="w" fact="0.1623"/>
          <dgm:constr type="h" for="ch" forName="image7" refType="h" fact="0.2314"/>
          <dgm:constr type="l" for="ch" forName="imageaccent7" refType="w" fact="0.25"/>
          <dgm:constr type="t" for="ch" forName="imageaccent7" refType="h" fact="0.6441"/>
          <dgm:constr type="w" for="ch" forName="imageaccent7" refType="w" fact="0.0189"/>
          <dgm:constr type="h" for="ch" forName="imageaccent7" refType="h" fact="0.0271"/>
          <dgm:constr type="l" for="ch" forName="textaccent7" refType="w" fact="0.2838"/>
          <dgm:constr type="t" for="ch" forName="textaccent7" refType="h" fact="0.6148"/>
          <dgm:constr type="w" for="ch" forName="textaccent7" refType="w" fact="0.0189"/>
          <dgm:constr type="h" for="ch" forName="textaccent7" refType="h" fact="0.0271"/>
          <dgm:constr type="l" for="ch" forName="image8" refType="w" fact="0.6975"/>
          <dgm:constr type="t" for="ch" forName="image8" refType="h" fact="0.6433"/>
          <dgm:constr type="w" for="ch" forName="image8" refType="w" fact="0.1623"/>
          <dgm:constr type="h" for="ch" forName="image8" refType="h" fact="0.2314"/>
          <dgm:constr type="l" for="ch" forName="text8" refType="w" fact="0.8371"/>
          <dgm:constr type="t" for="ch" forName="text8" refType="h" fact="0.5167"/>
          <dgm:constr type="w" for="ch" forName="text8" refType="w" fact="0.1623"/>
          <dgm:constr type="h" for="ch" forName="text8" refType="h" fact="0.2314"/>
          <dgm:constr type="l" for="ch" forName="imageaccent8" refType="w" fact="0.8392"/>
          <dgm:constr type="t" for="ch" forName="imageaccent8" refType="h" fact="0.7449"/>
          <dgm:constr type="w" for="ch" forName="imageaccent8" refType="w" fact="0.0189"/>
          <dgm:constr type="h" for="ch" forName="imageaccent8" refType="h" fact="0.0271"/>
          <dgm:constr type="l" for="ch" forName="textaccent8" refType="w" fact="0.8693"/>
          <dgm:constr type="t" for="ch" forName="textaccent8" refType="h" fact="0.7194"/>
          <dgm:constr type="w" for="ch" forName="textaccent8" refType="w" fact="0.0189"/>
          <dgm:constr type="h" for="ch" forName="textaccent8" refType="h" fact="0.0271"/>
          <dgm:constr type="l" for="ch" forName="text9" refType="w" fact="0.8377"/>
          <dgm:constr type="t" for="ch" forName="text9" refType="h" fact="0.005"/>
          <dgm:constr type="w" for="ch" forName="text9" refType="w" fact="0.1623"/>
          <dgm:constr type="h" for="ch" forName="text9" refType="h" fact="0.2314"/>
          <dgm:constr type="l" for="ch" forName="textaccent9" refType="w" fact="0.95"/>
          <dgm:constr type="t" for="ch" forName="textaccent9" refType="h" fact="0.2084"/>
          <dgm:constr type="w" for="ch" forName="textaccent9" refType="w" fact="0.0189"/>
          <dgm:constr type="h" for="ch" forName="textaccent9" refType="h" fact="0.0271"/>
          <dgm:constr type="l" for="ch" forName="image9" refType="w" fact="0.8377"/>
          <dgm:constr type="t" for="ch" forName="image9" refType="h" fact="0.2604"/>
          <dgm:constr type="w" for="ch" forName="image9" refType="w" fact="0.1623"/>
          <dgm:constr type="h" for="ch" forName="image9" refType="h" fact="0.2314"/>
          <dgm:constr type="l" for="ch" forName="imageaccent9" refType="w" fact="0.95"/>
          <dgm:constr type="t" for="ch" forName="imageaccent9" refType="h" fact="0.2618"/>
          <dgm:constr type="w" for="ch" forName="imageaccent9" refType="w" fact="0.0189"/>
          <dgm:constr type="h" for="ch" forName="imageaccent9" refType="h" fact="0.0271"/>
          <dgm:constr type="l" for="ch" forName="image10" refType="w" fact="0.2786"/>
          <dgm:constr type="t" for="ch" forName="image10" refType="h" fact="0.7686"/>
          <dgm:constr type="w" for="ch" forName="image10" refType="w" fact="0.1623"/>
          <dgm:constr type="h" for="ch" forName="image10" refType="h" fact="0.2314"/>
          <dgm:constr type="l" for="ch" forName="text10" refType="w" fact="0.4183"/>
          <dgm:constr type="t" for="ch" forName="text10" refType="h" fact="0.6419"/>
          <dgm:constr type="w" for="ch" forName="text10" refType="w" fact="0.1623"/>
          <dgm:constr type="h" for="ch" forName="text10" refType="h" fact="0.2314"/>
          <dgm:constr type="l" for="ch" forName="imageaccent10" refType="w" fact="0.4203"/>
          <dgm:constr type="t" for="ch" forName="imageaccent10" refType="h" fact="0.8701"/>
          <dgm:constr type="w" for="ch" forName="imageaccent10" refType="w" fact="0.0189"/>
          <dgm:constr type="h" for="ch" forName="imageaccent10" refType="h" fact="0.0271"/>
          <dgm:constr type="l" for="ch" forName="textaccent10" refType="w" fact="0.4504"/>
          <dgm:constr type="t" for="ch" forName="textaccent10" refType="h" fact="0.8446"/>
          <dgm:constr type="w" for="ch" forName="textaccent10" refType="w" fact="0.0189"/>
          <dgm:constr type="h" for="ch" forName="textaccent10" refType="h" fact="0.0271"/>
        </dgm:constrLst>
      </dgm:if>
      <dgm:if name="Name12" axis="ch" ptType="node" func="cnt" op="equ" val="11">
        <dgm:alg type="composite">
          <dgm:param type="ar" val="1.4704"/>
        </dgm:alg>
        <dgm:constrLst>
          <dgm:constr type="primFontSz" for="des" ptType="node" op="equ" val="65"/>
          <dgm:constr type="l" for="ch" forName="image4" refType="w" fact="0.5585"/>
          <dgm:constr type="t" for="ch" forName="image4" refType="h" fact="0.2287"/>
          <dgm:constr type="w" for="ch" forName="image4" refType="w" fact="0.1623"/>
          <dgm:constr type="h" for="ch" forName="image4" refType="h" fact="0.2049"/>
          <dgm:constr type="l" for="ch" forName="text5" refType="w" fact="0.5585"/>
          <dgm:constr type="t" for="ch" forName="text5" refType="h" fact="0.0022"/>
          <dgm:constr type="w" for="ch" forName="text5" refType="w" fact="0.1623"/>
          <dgm:constr type="h" for="ch" forName="text5" refType="h" fact="0.2049"/>
          <dgm:constr type="l" for="ch" forName="image5" refType="w" fact="0.6982"/>
          <dgm:constr type="t" for="ch" forName="image5" refType="h" fact="0.1165"/>
          <dgm:constr type="w" for="ch" forName="image5" refType="w" fact="0.1623"/>
          <dgm:constr type="h" for="ch" forName="image5" refType="h" fact="0.2049"/>
          <dgm:constr type="l" for="ch" forName="image2" refType="w" fact="0.4189"/>
          <dgm:constr type="t" for="ch" forName="image2" refType="h" fact="0.34"/>
          <dgm:constr type="w" for="ch" forName="image2" refType="w" fact="0.1623"/>
          <dgm:constr type="h" for="ch" forName="image2" refType="h" fact="0.2049"/>
          <dgm:constr type="l" for="ch" forName="text4" refType="w" fact="0.4189"/>
          <dgm:constr type="t" for="ch" forName="text4" refType="h" fact="0.1135"/>
          <dgm:constr type="w" for="ch" forName="text4" refType="w" fact="0.1623"/>
          <dgm:constr type="h" for="ch" forName="text4" refType="h" fact="0.2049"/>
          <dgm:constr type="l" for="ch" forName="text2" refType="w" fact="0.2793"/>
          <dgm:constr type="t" for="ch" forName="text2" refType="h" fact="0.2265"/>
          <dgm:constr type="w" for="ch" forName="text2" refType="w" fact="0.1623"/>
          <dgm:constr type="h" for="ch" forName="text2" refType="h" fact="0.2049"/>
          <dgm:constr type="l" for="ch" forName="image3" refType="w" fact="0.2793"/>
          <dgm:constr type="t" for="ch" forName="image3" refType="h" fact="0"/>
          <dgm:constr type="w" for="ch" forName="image3" refType="w" fact="0.1623"/>
          <dgm:constr type="h" for="ch" forName="image3" refType="h" fact="0.2049"/>
          <dgm:constr type="l" for="ch" forName="text1" refType="w" fact="0.1396"/>
          <dgm:constr type="t" for="ch" forName="text1" refType="h" fact="0.3404"/>
          <dgm:constr type="w" for="ch" forName="text1" refType="w" fact="0.1623"/>
          <dgm:constr type="h" for="ch" forName="text1" refType="h" fact="0.2049"/>
          <dgm:constr type="l" for="ch" forName="text3" refType="w" fact="0.1396"/>
          <dgm:constr type="t" for="ch" forName="text3" refType="h" fact="0.1139"/>
          <dgm:constr type="w" for="ch" forName="text3" refType="w" fact="0.1623"/>
          <dgm:constr type="h" for="ch" forName="text3" refType="h" fact="0.2049"/>
          <dgm:constr type="l" for="ch" forName="textaccent1" refType="w" fact="0.1435"/>
          <dgm:constr type="t" for="ch" forName="textaccent1" refType="h" fact="0.432"/>
          <dgm:constr type="w" for="ch" forName="textaccent1" refType="w" fact="0.0189"/>
          <dgm:constr type="h" for="ch" forName="textaccent1" refType="h" fact="0.024"/>
          <dgm:constr type="l" for="ch" forName="image1" refType="w" fact="0"/>
          <dgm:constr type="t" for="ch" forName="image1" refType="h" fact="0.2272"/>
          <dgm:constr type="w" for="ch" forName="image1" refType="w" fact="0.1623"/>
          <dgm:constr type="h" for="ch" forName="image1" refType="h" fact="0.2049"/>
          <dgm:constr type="l" for="ch" forName="imageaccent1" refType="w" fact="0.1111"/>
          <dgm:constr type="t" for="ch" forName="imageaccent1" refType="h" fact="0.4048"/>
          <dgm:constr type="w" for="ch" forName="imageaccent1" refType="w" fact="0.0189"/>
          <dgm:constr type="h" for="ch" forName="imageaccent1" refType="h" fact="0.024"/>
          <dgm:constr type="l" for="ch" forName="textaccent2" refType="w" fact="0.391"/>
          <dgm:constr type="t" for="ch" forName="textaccent2" refType="h" fact="0.4038"/>
          <dgm:constr type="w" for="ch" forName="textaccent2" refType="w" fact="0.0189"/>
          <dgm:constr type="h" for="ch" forName="textaccent2" refType="h" fact="0.024"/>
          <dgm:constr type="l" for="ch" forName="imageaccent2" refType="w" fact="0.4228"/>
          <dgm:constr type="t" for="ch" forName="imageaccent2" refType="h" fact="0.4312"/>
          <dgm:constr type="w" for="ch" forName="imageaccent2" refType="w" fact="0.0189"/>
          <dgm:constr type="h" for="ch" forName="imageaccent2" refType="h" fact="0.024"/>
          <dgm:constr type="l" for="ch" forName="textaccent3" refType="w" fact="0.2501"/>
          <dgm:constr type="t" for="ch" forName="textaccent3" refType="h" fact="0.1167"/>
          <dgm:constr type="w" for="ch" forName="textaccent3" refType="w" fact="0.0189"/>
          <dgm:constr type="h" for="ch" forName="textaccent3" refType="h" fact="0.024"/>
          <dgm:constr type="l" for="ch" forName="imageaccent3" refType="w" fact="0.2839"/>
          <dgm:constr type="t" for="ch" forName="imageaccent3" refType="h" fact="0.0908"/>
          <dgm:constr type="w" for="ch" forName="imageaccent3" refType="w" fact="0.0189"/>
          <dgm:constr type="h" for="ch" forName="imageaccent3" refType="h" fact="0.024"/>
          <dgm:constr type="l" for="ch" forName="textaccent4" refType="w" fact="0.5593"/>
          <dgm:constr type="t" for="ch" forName="textaccent4" refType="h" fact="0.2042"/>
          <dgm:constr type="w" for="ch" forName="textaccent4" refType="w" fact="0.0189"/>
          <dgm:constr type="h" for="ch" forName="textaccent4" refType="h" fact="0.024"/>
          <dgm:constr type="l" for="ch" forName="imageaccent4" refType="w" fact="0.5901"/>
          <dgm:constr type="t" for="ch" forName="imageaccent4" refType="h" fact="0.2323"/>
          <dgm:constr type="w" for="ch" forName="imageaccent4" refType="w" fact="0.0189"/>
          <dgm:constr type="h" for="ch" forName="imageaccent4" refType="h" fact="0.024"/>
          <dgm:constr type="l" for="ch" forName="textaccent5" refType="w" fact="0.6989"/>
          <dgm:constr type="t" for="ch" forName="textaccent5" refType="h" fact="0.094"/>
          <dgm:constr type="w" for="ch" forName="textaccent5" refType="w" fact="0.0189"/>
          <dgm:constr type="h" for="ch" forName="textaccent5" refType="h" fact="0.024"/>
          <dgm:constr type="l" for="ch" forName="imageaccent5" refType="w" fact="0.7305"/>
          <dgm:constr type="t" for="ch" forName="imageaccent5" refType="h" fact="0.121"/>
          <dgm:constr type="w" for="ch" forName="imageaccent5" refType="w" fact="0.0189"/>
          <dgm:constr type="h" for="ch" forName="imageaccent5" refType="h" fact="0.024"/>
          <dgm:constr type="l" for="ch" forName="image6" refType="w" fact="0.5585"/>
          <dgm:constr type="t" for="ch" forName="image6" refType="h" fact="0.4548"/>
          <dgm:constr type="w" for="ch" forName="image6" refType="w" fact="0.1623"/>
          <dgm:constr type="h" for="ch" forName="image6" refType="h" fact="0.2049"/>
          <dgm:constr type="l" for="ch" forName="text6" refType="w" fact="0.6982"/>
          <dgm:constr type="t" for="ch" forName="text6" refType="h" fact="0.3426"/>
          <dgm:constr type="w" for="ch" forName="text6" refType="w" fact="0.1623"/>
          <dgm:constr type="h" for="ch" forName="text6" refType="h" fact="0.2049"/>
          <dgm:constr type="l" for="ch" forName="imageaccent6" refType="w" fact="0.7002"/>
          <dgm:constr type="t" for="ch" forName="imageaccent6" refType="h" fact="0.5447"/>
          <dgm:constr type="w" for="ch" forName="imageaccent6" refType="w" fact="0.0189"/>
          <dgm:constr type="h" for="ch" forName="imageaccent6" refType="h" fact="0.024"/>
          <dgm:constr type="l" for="ch" forName="textaccent6" refType="w" fact="0.7303"/>
          <dgm:constr type="t" for="ch" forName="textaccent6" refType="h" fact="0.5221"/>
          <dgm:constr type="w" for="ch" forName="textaccent6" refType="w" fact="0.0189"/>
          <dgm:constr type="h" for="ch" forName="textaccent6" refType="h" fact="0.024"/>
          <dgm:constr type="l" for="ch" forName="text7" refType="w" fact="0.2792"/>
          <dgm:constr type="t" for="ch" forName="text7" refType="h" fact="0.4535"/>
          <dgm:constr type="w" for="ch" forName="text7" refType="w" fact="0.1623"/>
          <dgm:constr type="h" for="ch" forName="text7" refType="h" fact="0.2049"/>
          <dgm:constr type="l" for="ch" forName="image7" refType="w" fact="0.1395"/>
          <dgm:constr type="t" for="ch" forName="image7" refType="h" fact="0.5674"/>
          <dgm:constr type="w" for="ch" forName="image7" refType="w" fact="0.1623"/>
          <dgm:constr type="h" for="ch" forName="image7" refType="h" fact="0.2049"/>
          <dgm:constr type="l" for="ch" forName="imageaccent7" refType="w" fact="0.25"/>
          <dgm:constr type="t" for="ch" forName="imageaccent7" refType="h" fact="0.5703"/>
          <dgm:constr type="w" for="ch" forName="imageaccent7" refType="w" fact="0.0189"/>
          <dgm:constr type="h" for="ch" forName="imageaccent7" refType="h" fact="0.024"/>
          <dgm:constr type="l" for="ch" forName="textaccent7" refType="w" fact="0.2838"/>
          <dgm:constr type="t" for="ch" forName="textaccent7" refType="h" fact="0.5443"/>
          <dgm:constr type="w" for="ch" forName="textaccent7" refType="w" fact="0.0189"/>
          <dgm:constr type="h" for="ch" forName="textaccent7" refType="h" fact="0.024"/>
          <dgm:constr type="l" for="ch" forName="image8" refType="w" fact="0.6975"/>
          <dgm:constr type="t" for="ch" forName="image8" refType="h" fact="0.5696"/>
          <dgm:constr type="w" for="ch" forName="image8" refType="w" fact="0.1623"/>
          <dgm:constr type="h" for="ch" forName="image8" refType="h" fact="0.2049"/>
          <dgm:constr type="l" for="ch" forName="text8" refType="w" fact="0.8371"/>
          <dgm:constr type="t" for="ch" forName="text8" refType="h" fact="0.4574"/>
          <dgm:constr type="w" for="ch" forName="text8" refType="w" fact="0.1623"/>
          <dgm:constr type="h" for="ch" forName="text8" refType="h" fact="0.2049"/>
          <dgm:constr type="l" for="ch" forName="imageaccent8" refType="w" fact="0.8392"/>
          <dgm:constr type="t" for="ch" forName="imageaccent8" refType="h" fact="0.6595"/>
          <dgm:constr type="w" for="ch" forName="imageaccent8" refType="w" fact="0.0189"/>
          <dgm:constr type="h" for="ch" forName="imageaccent8" refType="h" fact="0.024"/>
          <dgm:constr type="l" for="ch" forName="textaccent8" refType="w" fact="0.8693"/>
          <dgm:constr type="t" for="ch" forName="textaccent8" refType="h" fact="0.6369"/>
          <dgm:constr type="w" for="ch" forName="textaccent8" refType="w" fact="0.0189"/>
          <dgm:constr type="h" for="ch" forName="textaccent8" refType="h" fact="0.024"/>
          <dgm:constr type="l" for="ch" forName="text9" refType="w" fact="0.8377"/>
          <dgm:constr type="t" for="ch" forName="text9" refType="h" fact="0.0044"/>
          <dgm:constr type="w" for="ch" forName="text9" refType="w" fact="0.1623"/>
          <dgm:constr type="h" for="ch" forName="text9" refType="h" fact="0.2049"/>
          <dgm:constr type="l" for="ch" forName="textaccent9" refType="w" fact="0.95"/>
          <dgm:constr type="t" for="ch" forName="textaccent9" refType="h" fact="0.1846"/>
          <dgm:constr type="w" for="ch" forName="textaccent9" refType="w" fact="0.0189"/>
          <dgm:constr type="h" for="ch" forName="textaccent9" refType="h" fact="0.024"/>
          <dgm:constr type="l" for="ch" forName="image9" refType="w" fact="0.8377"/>
          <dgm:constr type="t" for="ch" forName="image9" refType="h" fact="0.2306"/>
          <dgm:constr type="w" for="ch" forName="image9" refType="w" fact="0.1623"/>
          <dgm:constr type="h" for="ch" forName="image9" refType="h" fact="0.2049"/>
          <dgm:constr type="l" for="ch" forName="imageaccent9" refType="w" fact="0.95"/>
          <dgm:constr type="t" for="ch" forName="imageaccent9" refType="h" fact="0.2318"/>
          <dgm:constr type="w" for="ch" forName="imageaccent9" refType="w" fact="0.0189"/>
          <dgm:constr type="h" for="ch" forName="imageaccent9" refType="h" fact="0.024"/>
          <dgm:constr type="l" for="ch" forName="image10" refType="w" fact="0.2786"/>
          <dgm:constr type="t" for="ch" forName="image10" refType="h" fact="0.6805"/>
          <dgm:constr type="w" for="ch" forName="image10" refType="w" fact="0.1623"/>
          <dgm:constr type="h" for="ch" forName="image10" refType="h" fact="0.2049"/>
          <dgm:constr type="l" for="ch" forName="text10" refType="w" fact="0.4183"/>
          <dgm:constr type="t" for="ch" forName="text10" refType="h" fact="0.5683"/>
          <dgm:constr type="w" for="ch" forName="text10" refType="w" fact="0.1623"/>
          <dgm:constr type="h" for="ch" forName="text10" refType="h" fact="0.2049"/>
          <dgm:constr type="l" for="ch" forName="imageaccent10" refType="w" fact="0.4203"/>
          <dgm:constr type="t" for="ch" forName="imageaccent10" refType="h" fact="0.7704"/>
          <dgm:constr type="w" for="ch" forName="imageaccent10" refType="w" fact="0.0189"/>
          <dgm:constr type="h" for="ch" forName="imageaccent10" refType="h" fact="0.024"/>
          <dgm:constr type="l" for="ch" forName="textaccent10" refType="w" fact="0.4504"/>
          <dgm:constr type="t" for="ch" forName="textaccent10" refType="h" fact="0.7478"/>
          <dgm:constr type="w" for="ch" forName="textaccent10" refType="w" fact="0.0189"/>
          <dgm:constr type="h" for="ch" forName="textaccent10" refType="h" fact="0.024"/>
          <dgm:constr type="l" for="ch" forName="text11" refType="w" fact="0.6971"/>
          <dgm:constr type="t" for="ch" forName="text11" refType="h" fact="0.7951"/>
          <dgm:constr type="w" for="ch" forName="text11" refType="w" fact="0.1623"/>
          <dgm:constr type="h" for="ch" forName="text11" refType="h" fact="0.2049"/>
          <dgm:constr type="l" for="ch" forName="image11" refType="w" fact="0.5575"/>
          <dgm:constr type="t" for="ch" forName="image11" refType="h" fact="0.6816"/>
          <dgm:constr type="w" for="ch" forName="image11" refType="w" fact="0.1623"/>
          <dgm:constr type="h" for="ch" forName="image11" refType="h" fact="0.2049"/>
          <dgm:constr type="l" for="ch" forName="imageaccent11" refType="w" fact="0.6692"/>
          <dgm:constr type="t" for="ch" forName="imageaccent11" refType="h" fact="0.8589"/>
          <dgm:constr type="w" for="ch" forName="imageaccent11" refType="w" fact="0.0189"/>
          <dgm:constr type="h" for="ch" forName="imageaccent11" refType="h" fact="0.024"/>
          <dgm:constr type="l" for="ch" forName="textaccent11" refType="w" fact="0.701"/>
          <dgm:constr type="t" for="ch" forName="textaccent11" refType="h" fact="0.8863"/>
          <dgm:constr type="w" for="ch" forName="textaccent11" refType="w" fact="0.0189"/>
          <dgm:constr type="h" for="ch" forName="textaccent11" refType="h" fact="0.024"/>
        </dgm:constrLst>
      </dgm:if>
      <dgm:else name="Name13">
        <dgm:alg type="composite">
          <dgm:param type="ar" val="1.675"/>
        </dgm:alg>
        <dgm:constrLst>
          <dgm:constr type="primFontSz" for="des" ptType="node" op="equ" val="65"/>
          <dgm:constr type="l" for="ch" forName="image4" refType="w" fact="0.4903"/>
          <dgm:constr type="t" for="ch" forName="image4" refType="h" fact="0.2287"/>
          <dgm:constr type="w" for="ch" forName="image4" refType="w" fact="0.1425"/>
          <dgm:constr type="h" for="ch" forName="image4" refType="h" fact="0.2049"/>
          <dgm:constr type="l" for="ch" forName="text5" refType="w" fact="0.4903"/>
          <dgm:constr type="t" for="ch" forName="text5" refType="h" fact="0.0022"/>
          <dgm:constr type="w" for="ch" forName="text5" refType="w" fact="0.1425"/>
          <dgm:constr type="h" for="ch" forName="text5" refType="h" fact="0.2049"/>
          <dgm:constr type="l" for="ch" forName="image5" refType="w" fact="0.6129"/>
          <dgm:constr type="t" for="ch" forName="image5" refType="h" fact="0.1165"/>
          <dgm:constr type="w" for="ch" forName="image5" refType="w" fact="0.1425"/>
          <dgm:constr type="h" for="ch" forName="image5" refType="h" fact="0.2049"/>
          <dgm:constr type="l" for="ch" forName="image2" refType="w" fact="0.3677"/>
          <dgm:constr type="t" for="ch" forName="image2" refType="h" fact="0.34"/>
          <dgm:constr type="w" for="ch" forName="image2" refType="w" fact="0.1425"/>
          <dgm:constr type="h" for="ch" forName="image2" refType="h" fact="0.2049"/>
          <dgm:constr type="l" for="ch" forName="text4" refType="w" fact="0.3677"/>
          <dgm:constr type="t" for="ch" forName="text4" refType="h" fact="0.1135"/>
          <dgm:constr type="w" for="ch" forName="text4" refType="w" fact="0.1425"/>
          <dgm:constr type="h" for="ch" forName="text4" refType="h" fact="0.2049"/>
          <dgm:constr type="l" for="ch" forName="text2" refType="w" fact="0.2452"/>
          <dgm:constr type="t" for="ch" forName="text2" refType="h" fact="0.2265"/>
          <dgm:constr type="w" for="ch" forName="text2" refType="w" fact="0.1425"/>
          <dgm:constr type="h" for="ch" forName="text2" refType="h" fact="0.2049"/>
          <dgm:constr type="l" for="ch" forName="image3" refType="w" fact="0.2452"/>
          <dgm:constr type="t" for="ch" forName="image3" refType="h" fact="0"/>
          <dgm:constr type="w" for="ch" forName="image3" refType="w" fact="0.1425"/>
          <dgm:constr type="h" for="ch" forName="image3" refType="h" fact="0.2049"/>
          <dgm:constr type="l" for="ch" forName="text1" refType="w" fact="0.1226"/>
          <dgm:constr type="t" for="ch" forName="text1" refType="h" fact="0.3404"/>
          <dgm:constr type="w" for="ch" forName="text1" refType="w" fact="0.1425"/>
          <dgm:constr type="h" for="ch" forName="text1" refType="h" fact="0.2049"/>
          <dgm:constr type="l" for="ch" forName="text3" refType="w" fact="0.1226"/>
          <dgm:constr type="t" for="ch" forName="text3" refType="h" fact="0.1139"/>
          <dgm:constr type="w" for="ch" forName="text3" refType="w" fact="0.1425"/>
          <dgm:constr type="h" for="ch" forName="text3" refType="h" fact="0.2049"/>
          <dgm:constr type="l" for="ch" forName="textaccent1" refType="w" fact="0.126"/>
          <dgm:constr type="t" for="ch" forName="textaccent1" refType="h" fact="0.432"/>
          <dgm:constr type="w" for="ch" forName="textaccent1" refType="w" fact="0.0166"/>
          <dgm:constr type="h" for="ch" forName="textaccent1" refType="h" fact="0.024"/>
          <dgm:constr type="l" for="ch" forName="image1" refType="w" fact="0"/>
          <dgm:constr type="t" for="ch" forName="image1" refType="h" fact="0.2272"/>
          <dgm:constr type="w" for="ch" forName="image1" refType="w" fact="0.1425"/>
          <dgm:constr type="h" for="ch" forName="image1" refType="h" fact="0.2049"/>
          <dgm:constr type="l" for="ch" forName="imageaccent1" refType="w" fact="0.0976"/>
          <dgm:constr type="t" for="ch" forName="imageaccent1" refType="h" fact="0.4048"/>
          <dgm:constr type="w" for="ch" forName="imageaccent1" refType="w" fact="0.0166"/>
          <dgm:constr type="h" for="ch" forName="imageaccent1" refType="h" fact="0.024"/>
          <dgm:constr type="l" for="ch" forName="textaccent2" refType="w" fact="0.3432"/>
          <dgm:constr type="t" for="ch" forName="textaccent2" refType="h" fact="0.4038"/>
          <dgm:constr type="w" for="ch" forName="textaccent2" refType="w" fact="0.0166"/>
          <dgm:constr type="h" for="ch" forName="textaccent2" refType="h" fact="0.024"/>
          <dgm:constr type="l" for="ch" forName="imageaccent2" refType="w" fact="0.3712"/>
          <dgm:constr type="t" for="ch" forName="imageaccent2" refType="h" fact="0.4312"/>
          <dgm:constr type="w" for="ch" forName="imageaccent2" refType="w" fact="0.0166"/>
          <dgm:constr type="h" for="ch" forName="imageaccent2" refType="h" fact="0.024"/>
          <dgm:constr type="l" for="ch" forName="textaccent3" refType="w" fact="0.2196"/>
          <dgm:constr type="t" for="ch" forName="textaccent3" refType="h" fact="0.1167"/>
          <dgm:constr type="w" for="ch" forName="textaccent3" refType="w" fact="0.0166"/>
          <dgm:constr type="h" for="ch" forName="textaccent3" refType="h" fact="0.024"/>
          <dgm:constr type="l" for="ch" forName="imageaccent3" refType="w" fact="0.2492"/>
          <dgm:constr type="t" for="ch" forName="imageaccent3" refType="h" fact="0.0908"/>
          <dgm:constr type="w" for="ch" forName="imageaccent3" refType="w" fact="0.0166"/>
          <dgm:constr type="h" for="ch" forName="imageaccent3" refType="h" fact="0.024"/>
          <dgm:constr type="l" for="ch" forName="textaccent4" refType="w" fact="0.491"/>
          <dgm:constr type="t" for="ch" forName="textaccent4" refType="h" fact="0.2042"/>
          <dgm:constr type="w" for="ch" forName="textaccent4" refType="w" fact="0.0166"/>
          <dgm:constr type="h" for="ch" forName="textaccent4" refType="h" fact="0.024"/>
          <dgm:constr type="l" for="ch" forName="imageaccent4" refType="w" fact="0.5181"/>
          <dgm:constr type="t" for="ch" forName="imageaccent4" refType="h" fact="0.2323"/>
          <dgm:constr type="w" for="ch" forName="imageaccent4" refType="w" fact="0.0166"/>
          <dgm:constr type="h" for="ch" forName="imageaccent4" refType="h" fact="0.024"/>
          <dgm:constr type="l" for="ch" forName="textaccent5" refType="w" fact="0.6136"/>
          <dgm:constr type="t" for="ch" forName="textaccent5" refType="h" fact="0.094"/>
          <dgm:constr type="w" for="ch" forName="textaccent5" refType="w" fact="0.0166"/>
          <dgm:constr type="h" for="ch" forName="textaccent5" refType="h" fact="0.024"/>
          <dgm:constr type="l" for="ch" forName="imageaccent5" refType="w" fact="0.6413"/>
          <dgm:constr type="t" for="ch" forName="imageaccent5" refType="h" fact="0.121"/>
          <dgm:constr type="w" for="ch" forName="imageaccent5" refType="w" fact="0.0166"/>
          <dgm:constr type="h" for="ch" forName="imageaccent5" refType="h" fact="0.024"/>
          <dgm:constr type="l" for="ch" forName="image6" refType="w" fact="0.4903"/>
          <dgm:constr type="t" for="ch" forName="image6" refType="h" fact="0.4548"/>
          <dgm:constr type="w" for="ch" forName="image6" refType="w" fact="0.1425"/>
          <dgm:constr type="h" for="ch" forName="image6" refType="h" fact="0.2049"/>
          <dgm:constr type="l" for="ch" forName="text6" refType="w" fact="0.6129"/>
          <dgm:constr type="t" for="ch" forName="text6" refType="h" fact="0.3426"/>
          <dgm:constr type="w" for="ch" forName="text6" refType="w" fact="0.1425"/>
          <dgm:constr type="h" for="ch" forName="text6" refType="h" fact="0.2049"/>
          <dgm:constr type="l" for="ch" forName="imageaccent6" refType="w" fact="0.6147"/>
          <dgm:constr type="t" for="ch" forName="imageaccent6" refType="h" fact="0.5447"/>
          <dgm:constr type="w" for="ch" forName="imageaccent6" refType="w" fact="0.0166"/>
          <dgm:constr type="h" for="ch" forName="imageaccent6" refType="h" fact="0.024"/>
          <dgm:constr type="l" for="ch" forName="textaccent6" refType="w" fact="0.6411"/>
          <dgm:constr type="t" for="ch" forName="textaccent6" refType="h" fact="0.5221"/>
          <dgm:constr type="w" for="ch" forName="textaccent6" refType="w" fact="0.0166"/>
          <dgm:constr type="h" for="ch" forName="textaccent6" refType="h" fact="0.024"/>
          <dgm:constr type="l" for="ch" forName="text7" refType="w" fact="0.2451"/>
          <dgm:constr type="t" for="ch" forName="text7" refType="h" fact="0.4535"/>
          <dgm:constr type="w" for="ch" forName="text7" refType="w" fact="0.1425"/>
          <dgm:constr type="h" for="ch" forName="text7" refType="h" fact="0.2049"/>
          <dgm:constr type="l" for="ch" forName="image7" refType="w" fact="0.1225"/>
          <dgm:constr type="t" for="ch" forName="image7" refType="h" fact="0.5674"/>
          <dgm:constr type="w" for="ch" forName="image7" refType="w" fact="0.1425"/>
          <dgm:constr type="h" for="ch" forName="image7" refType="h" fact="0.2049"/>
          <dgm:constr type="l" for="ch" forName="imageaccent7" refType="w" fact="0.2195"/>
          <dgm:constr type="t" for="ch" forName="imageaccent7" refType="h" fact="0.5703"/>
          <dgm:constr type="w" for="ch" forName="imageaccent7" refType="w" fact="0.0166"/>
          <dgm:constr type="h" for="ch" forName="imageaccent7" refType="h" fact="0.024"/>
          <dgm:constr type="l" for="ch" forName="textaccent7" refType="w" fact="0.2491"/>
          <dgm:constr type="t" for="ch" forName="textaccent7" refType="h" fact="0.5443"/>
          <dgm:constr type="w" for="ch" forName="textaccent7" refType="w" fact="0.0166"/>
          <dgm:constr type="h" for="ch" forName="textaccent7" refType="h" fact="0.024"/>
          <dgm:constr type="l" for="ch" forName="image8" refType="w" fact="0.6123"/>
          <dgm:constr type="t" for="ch" forName="image8" refType="h" fact="0.5696"/>
          <dgm:constr type="w" for="ch" forName="image8" refType="w" fact="0.1425"/>
          <dgm:constr type="h" for="ch" forName="image8" refType="h" fact="0.2049"/>
          <dgm:constr type="l" for="ch" forName="text8" refType="w" fact="0.7349"/>
          <dgm:constr type="t" for="ch" forName="text8" refType="h" fact="0.4574"/>
          <dgm:constr type="w" for="ch" forName="text8" refType="w" fact="0.1425"/>
          <dgm:constr type="h" for="ch" forName="text8" refType="h" fact="0.2049"/>
          <dgm:constr type="l" for="ch" forName="imageaccent8" refType="w" fact="0.7367"/>
          <dgm:constr type="t" for="ch" forName="imageaccent8" refType="h" fact="0.6595"/>
          <dgm:constr type="w" for="ch" forName="imageaccent8" refType="w" fact="0.0166"/>
          <dgm:constr type="h" for="ch" forName="imageaccent8" refType="h" fact="0.024"/>
          <dgm:constr type="l" for="ch" forName="textaccent8" refType="w" fact="0.7631"/>
          <dgm:constr type="t" for="ch" forName="textaccent8" refType="h" fact="0.6369"/>
          <dgm:constr type="w" for="ch" forName="textaccent8" refType="w" fact="0.0166"/>
          <dgm:constr type="h" for="ch" forName="textaccent8" refType="h" fact="0.024"/>
          <dgm:constr type="l" for="ch" forName="text9" refType="w" fact="0.7354"/>
          <dgm:constr type="t" for="ch" forName="text9" refType="h" fact="0.0044"/>
          <dgm:constr type="w" for="ch" forName="text9" refType="w" fact="0.1425"/>
          <dgm:constr type="h" for="ch" forName="text9" refType="h" fact="0.2049"/>
          <dgm:constr type="l" for="ch" forName="textaccent9" refType="w" fact="0.8339"/>
          <dgm:constr type="t" for="ch" forName="textaccent9" refType="h" fact="0.1846"/>
          <dgm:constr type="w" for="ch" forName="textaccent9" refType="w" fact="0.0166"/>
          <dgm:constr type="h" for="ch" forName="textaccent9" refType="h" fact="0.024"/>
          <dgm:constr type="l" for="ch" forName="image9" refType="w" fact="0.7354"/>
          <dgm:constr type="t" for="ch" forName="image9" refType="h" fact="0.2306"/>
          <dgm:constr type="w" for="ch" forName="image9" refType="w" fact="0.1425"/>
          <dgm:constr type="h" for="ch" forName="image9" refType="h" fact="0.2049"/>
          <dgm:constr type="l" for="ch" forName="imageaccent9" refType="w" fact="0.8339"/>
          <dgm:constr type="t" for="ch" forName="imageaccent9" refType="h" fact="0.2318"/>
          <dgm:constr type="w" for="ch" forName="imageaccent9" refType="w" fact="0.0166"/>
          <dgm:constr type="h" for="ch" forName="imageaccent9" refType="h" fact="0.024"/>
          <dgm:constr type="l" for="ch" forName="image10" refType="w" fact="0.2446"/>
          <dgm:constr type="t" for="ch" forName="image10" refType="h" fact="0.6805"/>
          <dgm:constr type="w" for="ch" forName="image10" refType="w" fact="0.1425"/>
          <dgm:constr type="h" for="ch" forName="image10" refType="h" fact="0.2049"/>
          <dgm:constr type="l" for="ch" forName="text10" refType="w" fact="0.3672"/>
          <dgm:constr type="t" for="ch" forName="text10" refType="h" fact="0.5683"/>
          <dgm:constr type="w" for="ch" forName="text10" refType="w" fact="0.1425"/>
          <dgm:constr type="h" for="ch" forName="text10" refType="h" fact="0.2049"/>
          <dgm:constr type="l" for="ch" forName="imageaccent10" refType="w" fact="0.369"/>
          <dgm:constr type="t" for="ch" forName="imageaccent10" refType="h" fact="0.7704"/>
          <dgm:constr type="w" for="ch" forName="imageaccent10" refType="w" fact="0.0166"/>
          <dgm:constr type="h" for="ch" forName="imageaccent10" refType="h" fact="0.024"/>
          <dgm:constr type="l" for="ch" forName="textaccent10" refType="w" fact="0.3954"/>
          <dgm:constr type="t" for="ch" forName="textaccent10" refType="h" fact="0.7478"/>
          <dgm:constr type="w" for="ch" forName="textaccent10" refType="w" fact="0.0166"/>
          <dgm:constr type="h" for="ch" forName="textaccent10" refType="h" fact="0.024"/>
          <dgm:constr type="l" for="ch" forName="text11" refType="w" fact="0.612"/>
          <dgm:constr type="t" for="ch" forName="text11" refType="h" fact="0.7951"/>
          <dgm:constr type="w" for="ch" forName="text11" refType="w" fact="0.1425"/>
          <dgm:constr type="h" for="ch" forName="text11" refType="h" fact="0.2049"/>
          <dgm:constr type="l" for="ch" forName="image11" refType="w" fact="0.4894"/>
          <dgm:constr type="t" for="ch" forName="image11" refType="h" fact="0.6816"/>
          <dgm:constr type="w" for="ch" forName="image11" refType="w" fact="0.1425"/>
          <dgm:constr type="h" for="ch" forName="image11" refType="h" fact="0.2049"/>
          <dgm:constr type="l" for="ch" forName="imageaccent11" refType="w" fact="0.5874"/>
          <dgm:constr type="t" for="ch" forName="imageaccent11" refType="h" fact="0.8589"/>
          <dgm:constr type="w" for="ch" forName="imageaccent11" refType="w" fact="0.0166"/>
          <dgm:constr type="h" for="ch" forName="imageaccent11" refType="h" fact="0.024"/>
          <dgm:constr type="l" for="ch" forName="textaccent11" refType="w" fact="0.6154"/>
          <dgm:constr type="t" for="ch" forName="textaccent11" refType="h" fact="0.8863"/>
          <dgm:constr type="w" for="ch" forName="textaccent11" refType="w" fact="0.0166"/>
          <dgm:constr type="h" for="ch" forName="textaccent11" refType="h" fact="0.024"/>
          <dgm:constr type="l" for="ch" forName="text12" refType="w" fact="0.735"/>
          <dgm:constr type="t" for="ch" forName="text12" refType="h" fact="0.684"/>
          <dgm:constr type="w" for="ch" forName="text12" refType="w" fact="0.1425"/>
          <dgm:constr type="h" for="ch" forName="text12" refType="h" fact="0.2049"/>
          <dgm:constr type="l" for="ch" forName="image12" refType="w" fact="0.8575"/>
          <dgm:constr type="t" for="ch" forName="image12" refType="h" fact="0.5718"/>
          <dgm:constr type="w" for="ch" forName="image12" refType="w" fact="0.1425"/>
          <dgm:constr type="h" for="ch" forName="image12" refType="h" fact="0.2049"/>
          <dgm:constr type="l" for="ch" forName="textaccent12" refType="w" fact="0.8594"/>
          <dgm:constr type="t" for="ch" forName="textaccent12" refType="h" fact="0.7739"/>
          <dgm:constr type="w" for="ch" forName="textaccent12" refType="w" fact="0.0166"/>
          <dgm:constr type="h" for="ch" forName="textaccent12" refType="h" fact="0.024"/>
          <dgm:constr type="l" for="ch" forName="imageaccent12" refType="w" fact="0.8858"/>
          <dgm:constr type="t" for="ch" forName="imageaccent12" refType="h" fact="0.7513"/>
          <dgm:constr type="w" for="ch" forName="imageaccent12" refType="w" fact="0.0166"/>
          <dgm:constr type="h" for="ch" forName="imageaccent12" refType="h" fact="0.024"/>
        </dgm:constrLst>
      </dgm:else>
    </dgm:choose>
    <dgm:forEach name="wrapper" axis="self" ptType="parTrans">
      <dgm:forEach name="wrapper2" axis="self" ptType="sibTrans" st="2">
        <dgm:forEach name="textRepeat" axis="self">
          <dgm:layoutNode name="textRepeatNode" styleLbl="alignNode1">
            <dgm:varLst>
              <dgm:chMax val="0"/>
              <dgm:chPref val="0"/>
              <dgm:bulletEnabled val="1"/>
            </dgm:varLst>
            <dgm:alg type="tx"/>
            <dgm:shape xmlns:r="http://schemas.openxmlformats.org/officeDocument/2006/relationships" type="hexagon" r:blip="">
              <dgm:adjLst>
                <dgm:adj idx="1" val="0.25"/>
                <dgm:adj idx="2" val="1.1547"/>
              </dgm:adjLst>
            </dgm:shape>
            <dgm:presOf axis="desOrSelf" ptType="node"/>
            <dgm:constrLst>
              <dgm:constr type="lMarg" refType="primFontSz" fact="0"/>
              <dgm:constr type="rMarg" refType="primFontSz" fact="0"/>
              <dgm:constr type="tMarg" refType="primFontSz" fact="0.1"/>
              <dgm:constr type="bMarg" refType="primFontSz" fact="0.1"/>
            </dgm:constrLst>
            <dgm:ruleLst>
              <dgm:rule type="primFontSz" val="5" fact="NaN" max="NaN"/>
            </dgm:ruleLst>
          </dgm:layoutNode>
        </dgm:forEach>
        <dgm:forEach name="accentRepeat" axis="self">
          <dgm:layoutNode name="accentRepeatNode" styleLbl="solidAlignAcc1">
            <dgm:alg type="sp"/>
            <dgm:shape xmlns:r="http://schemas.openxmlformats.org/officeDocument/2006/relationships" type="hexagon" r:blip="">
              <dgm:adjLst>
                <dgm:adj idx="1" val="0.25"/>
                <dgm:adj idx="2" val="1.1547"/>
              </dgm:adjLst>
            </dgm:shape>
            <dgm:presOf/>
          </dgm:layoutNode>
        </dgm:forEach>
        <dgm:forEach name="imageRepeat" axis="self">
          <dgm:layoutNode name="imageRepeatNode" styleLbl="alignAcc1">
            <dgm:alg type="sp"/>
            <dgm:shape xmlns:r="http://schemas.openxmlformats.org/officeDocument/2006/relationships" type="hexagon" r:blip="" blipPhldr="1">
              <dgm:adjLst>
                <dgm:adj idx="1" val="0.25"/>
                <dgm:adj idx="2" val="1.1547"/>
              </dgm:adjLst>
            </dgm:shape>
            <dgm:presOf axis="self"/>
          </dgm:layoutNode>
        </dgm:forEach>
      </dgm:forEach>
    </dgm:forEach>
    <dgm:forEach name="Name14" axis="ch" ptType="node" cnt="1">
      <dgm:layoutNode name="text1">
        <dgm:alg type="sp"/>
        <dgm:shape xmlns:r="http://schemas.openxmlformats.org/officeDocument/2006/relationships" r:blip="">
          <dgm:adjLst/>
        </dgm:shape>
        <dgm:presOf/>
        <dgm:constrLst/>
        <dgm:forEach name="Name15" ref="textRepeat"/>
      </dgm:layoutNode>
      <dgm:layoutNode name="textaccent1">
        <dgm:alg type="sp"/>
        <dgm:shape xmlns:r="http://schemas.openxmlformats.org/officeDocument/2006/relationships" r:blip="">
          <dgm:adjLst/>
        </dgm:shape>
        <dgm:presOf/>
        <dgm:constrLst/>
        <dgm:forEach name="Name16" ref="accentRepeat"/>
      </dgm:layoutNode>
    </dgm:forEach>
    <dgm:forEach name="Name17" axis="ch" ptType="sibTrans" hideLastTrans="0" cnt="1">
      <dgm:layoutNode name="image1">
        <dgm:alg type="sp"/>
        <dgm:shape xmlns:r="http://schemas.openxmlformats.org/officeDocument/2006/relationships" r:blip="">
          <dgm:adjLst/>
        </dgm:shape>
        <dgm:presOf/>
        <dgm:constrLst/>
        <dgm:forEach name="Name18" ref="imageRepeat"/>
      </dgm:layoutNode>
      <dgm:layoutNode name="imageaccent1">
        <dgm:alg type="sp"/>
        <dgm:shape xmlns:r="http://schemas.openxmlformats.org/officeDocument/2006/relationships" r:blip="">
          <dgm:adjLst/>
        </dgm:shape>
        <dgm:presOf/>
        <dgm:constrLst/>
        <dgm:forEach name="Name19" ref="accentRepeat"/>
      </dgm:layoutNode>
    </dgm:forEach>
    <dgm:forEach name="Name20" axis="ch" ptType="node" st="2" cnt="1">
      <dgm:layoutNode name="text2">
        <dgm:alg type="sp"/>
        <dgm:shape xmlns:r="http://schemas.openxmlformats.org/officeDocument/2006/relationships" r:blip="">
          <dgm:adjLst/>
        </dgm:shape>
        <dgm:presOf/>
        <dgm:constrLst/>
        <dgm:forEach name="Name21" ref="textRepeat"/>
      </dgm:layoutNode>
      <dgm:layoutNode name="textaccent2">
        <dgm:alg type="sp"/>
        <dgm:shape xmlns:r="http://schemas.openxmlformats.org/officeDocument/2006/relationships" r:blip="">
          <dgm:adjLst/>
        </dgm:shape>
        <dgm:presOf/>
        <dgm:constrLst/>
        <dgm:forEach name="Name22" ref="accentRepeat"/>
      </dgm:layoutNode>
    </dgm:forEach>
    <dgm:forEach name="Name23" axis="ch" ptType="sibTrans" hideLastTrans="0" st="2" cnt="1">
      <dgm:layoutNode name="image2">
        <dgm:alg type="sp"/>
        <dgm:shape xmlns:r="http://schemas.openxmlformats.org/officeDocument/2006/relationships" r:blip="">
          <dgm:adjLst/>
        </dgm:shape>
        <dgm:presOf/>
        <dgm:constrLst/>
        <dgm:forEach name="Name24" ref="imageRepeat"/>
      </dgm:layoutNode>
      <dgm:layoutNode name="imageaccent2">
        <dgm:alg type="sp"/>
        <dgm:shape xmlns:r="http://schemas.openxmlformats.org/officeDocument/2006/relationships" r:blip="">
          <dgm:adjLst/>
        </dgm:shape>
        <dgm:presOf/>
        <dgm:constrLst/>
        <dgm:forEach name="Name25" ref="accentRepeat"/>
      </dgm:layoutNode>
    </dgm:forEach>
    <dgm:forEach name="Name26" axis="ch" ptType="node" st="3" cnt="1">
      <dgm:layoutNode name="text3">
        <dgm:alg type="sp"/>
        <dgm:shape xmlns:r="http://schemas.openxmlformats.org/officeDocument/2006/relationships" r:blip="">
          <dgm:adjLst/>
        </dgm:shape>
        <dgm:presOf/>
        <dgm:constrLst/>
        <dgm:forEach name="Name27" ref="textRepeat"/>
      </dgm:layoutNode>
      <dgm:layoutNode name="textaccent3">
        <dgm:alg type="sp"/>
        <dgm:shape xmlns:r="http://schemas.openxmlformats.org/officeDocument/2006/relationships" r:blip="">
          <dgm:adjLst/>
        </dgm:shape>
        <dgm:presOf/>
        <dgm:constrLst/>
        <dgm:forEach name="Name28" ref="accentRepeat"/>
      </dgm:layoutNode>
    </dgm:forEach>
    <dgm:forEach name="Name29" axis="ch" ptType="sibTrans" hideLastTrans="0" st="3" cnt="1">
      <dgm:layoutNode name="image3">
        <dgm:alg type="sp"/>
        <dgm:shape xmlns:r="http://schemas.openxmlformats.org/officeDocument/2006/relationships" r:blip="">
          <dgm:adjLst/>
        </dgm:shape>
        <dgm:presOf/>
        <dgm:constrLst/>
        <dgm:forEach name="Name30" ref="imageRepeat"/>
      </dgm:layoutNode>
      <dgm:layoutNode name="imageaccent3">
        <dgm:alg type="sp"/>
        <dgm:shape xmlns:r="http://schemas.openxmlformats.org/officeDocument/2006/relationships" r:blip="">
          <dgm:adjLst/>
        </dgm:shape>
        <dgm:presOf/>
        <dgm:constrLst/>
        <dgm:forEach name="Name31" ref="accentRepeat"/>
      </dgm:layoutNode>
    </dgm:forEach>
    <dgm:forEach name="Name32" axis="ch" ptType="node" st="4" cnt="1">
      <dgm:layoutNode name="text4">
        <dgm:alg type="sp"/>
        <dgm:shape xmlns:r="http://schemas.openxmlformats.org/officeDocument/2006/relationships" r:blip="">
          <dgm:adjLst/>
        </dgm:shape>
        <dgm:presOf/>
        <dgm:constrLst/>
        <dgm:forEach name="Name33" ref="textRepeat"/>
      </dgm:layoutNode>
      <dgm:layoutNode name="textaccent4">
        <dgm:alg type="sp"/>
        <dgm:shape xmlns:r="http://schemas.openxmlformats.org/officeDocument/2006/relationships" r:blip="">
          <dgm:adjLst/>
        </dgm:shape>
        <dgm:presOf/>
        <dgm:constrLst/>
        <dgm:forEach name="Name34" ref="accentRepeat"/>
      </dgm:layoutNode>
    </dgm:forEach>
    <dgm:forEach name="Name35" axis="ch" ptType="sibTrans" hideLastTrans="0" st="4" cnt="1">
      <dgm:layoutNode name="image4">
        <dgm:alg type="sp"/>
        <dgm:shape xmlns:r="http://schemas.openxmlformats.org/officeDocument/2006/relationships" r:blip="">
          <dgm:adjLst/>
        </dgm:shape>
        <dgm:presOf/>
        <dgm:constrLst/>
        <dgm:forEach name="Name36" ref="imageRepeat"/>
      </dgm:layoutNode>
      <dgm:layoutNode name="imageaccent4">
        <dgm:alg type="sp"/>
        <dgm:shape xmlns:r="http://schemas.openxmlformats.org/officeDocument/2006/relationships" r:blip="">
          <dgm:adjLst/>
        </dgm:shape>
        <dgm:presOf/>
        <dgm:constrLst/>
        <dgm:forEach name="Name37" ref="accentRepeat"/>
      </dgm:layoutNode>
    </dgm:forEach>
    <dgm:forEach name="Name38" axis="ch" ptType="node" st="5" cnt="1">
      <dgm:layoutNode name="text5">
        <dgm:alg type="sp"/>
        <dgm:shape xmlns:r="http://schemas.openxmlformats.org/officeDocument/2006/relationships" r:blip="">
          <dgm:adjLst/>
        </dgm:shape>
        <dgm:presOf/>
        <dgm:constrLst/>
        <dgm:forEach name="Name39" ref="textRepeat"/>
      </dgm:layoutNode>
      <dgm:layoutNode name="textaccent5">
        <dgm:alg type="sp"/>
        <dgm:shape xmlns:r="http://schemas.openxmlformats.org/officeDocument/2006/relationships" r:blip="">
          <dgm:adjLst/>
        </dgm:shape>
        <dgm:presOf/>
        <dgm:constrLst/>
        <dgm:forEach name="Name40" ref="accentRepeat"/>
      </dgm:layoutNode>
    </dgm:forEach>
    <dgm:forEach name="Name41" axis="ch" ptType="sibTrans" hideLastTrans="0" st="5" cnt="1">
      <dgm:layoutNode name="image5">
        <dgm:alg type="sp"/>
        <dgm:shape xmlns:r="http://schemas.openxmlformats.org/officeDocument/2006/relationships" r:blip="">
          <dgm:adjLst/>
        </dgm:shape>
        <dgm:presOf/>
        <dgm:constrLst/>
        <dgm:forEach name="Name42" ref="imageRepeat"/>
      </dgm:layoutNode>
      <dgm:layoutNode name="imageaccent5">
        <dgm:alg type="sp"/>
        <dgm:shape xmlns:r="http://schemas.openxmlformats.org/officeDocument/2006/relationships" r:blip="">
          <dgm:adjLst/>
        </dgm:shape>
        <dgm:presOf/>
        <dgm:constrLst/>
        <dgm:forEach name="Name43" ref="accentRepeat"/>
      </dgm:layoutNode>
    </dgm:forEach>
    <dgm:forEach name="Name44" axis="ch" ptType="node" st="6" cnt="1">
      <dgm:layoutNode name="text6">
        <dgm:alg type="sp"/>
        <dgm:shape xmlns:r="http://schemas.openxmlformats.org/officeDocument/2006/relationships" r:blip="">
          <dgm:adjLst/>
        </dgm:shape>
        <dgm:presOf/>
        <dgm:constrLst/>
        <dgm:forEach name="Name45" ref="textRepeat"/>
      </dgm:layoutNode>
      <dgm:layoutNode name="textaccent6">
        <dgm:alg type="sp"/>
        <dgm:shape xmlns:r="http://schemas.openxmlformats.org/officeDocument/2006/relationships" r:blip="">
          <dgm:adjLst/>
        </dgm:shape>
        <dgm:presOf/>
        <dgm:constrLst/>
        <dgm:forEach name="Name46" ref="accentRepeat"/>
      </dgm:layoutNode>
    </dgm:forEach>
    <dgm:forEach name="Name47" axis="ch" ptType="sibTrans" hideLastTrans="0" st="6" cnt="1">
      <dgm:layoutNode name="image6">
        <dgm:alg type="sp"/>
        <dgm:shape xmlns:r="http://schemas.openxmlformats.org/officeDocument/2006/relationships" r:blip="">
          <dgm:adjLst/>
        </dgm:shape>
        <dgm:presOf/>
        <dgm:constrLst/>
        <dgm:forEach name="Name48" ref="imageRepeat"/>
      </dgm:layoutNode>
      <dgm:layoutNode name="imageaccent6">
        <dgm:alg type="sp"/>
        <dgm:shape xmlns:r="http://schemas.openxmlformats.org/officeDocument/2006/relationships" r:blip="">
          <dgm:adjLst/>
        </dgm:shape>
        <dgm:presOf/>
        <dgm:constrLst/>
        <dgm:forEach name="Name49" ref="accentRepeat"/>
      </dgm:layoutNode>
    </dgm:forEach>
    <dgm:forEach name="Name50" axis="ch" ptType="node" st="7" cnt="1">
      <dgm:layoutNode name="text7">
        <dgm:alg type="sp"/>
        <dgm:shape xmlns:r="http://schemas.openxmlformats.org/officeDocument/2006/relationships" r:blip="">
          <dgm:adjLst/>
        </dgm:shape>
        <dgm:presOf/>
        <dgm:constrLst/>
        <dgm:forEach name="Name51" ref="textRepeat"/>
      </dgm:layoutNode>
      <dgm:layoutNode name="textaccent7">
        <dgm:alg type="sp"/>
        <dgm:shape xmlns:r="http://schemas.openxmlformats.org/officeDocument/2006/relationships" r:blip="">
          <dgm:adjLst/>
        </dgm:shape>
        <dgm:presOf/>
        <dgm:constrLst/>
        <dgm:forEach name="Name52" ref="accentRepeat"/>
      </dgm:layoutNode>
    </dgm:forEach>
    <dgm:forEach name="Name53" axis="ch" ptType="sibTrans" hideLastTrans="0" st="7" cnt="1">
      <dgm:layoutNode name="image7">
        <dgm:alg type="sp"/>
        <dgm:shape xmlns:r="http://schemas.openxmlformats.org/officeDocument/2006/relationships" r:blip="">
          <dgm:adjLst/>
        </dgm:shape>
        <dgm:presOf/>
        <dgm:constrLst/>
        <dgm:forEach name="Name54" ref="imageRepeat"/>
      </dgm:layoutNode>
      <dgm:layoutNode name="imageaccent7">
        <dgm:alg type="sp"/>
        <dgm:shape xmlns:r="http://schemas.openxmlformats.org/officeDocument/2006/relationships" r:blip="">
          <dgm:adjLst/>
        </dgm:shape>
        <dgm:presOf/>
        <dgm:constrLst/>
        <dgm:forEach name="Name55" ref="accentRepeat"/>
      </dgm:layoutNode>
    </dgm:forEach>
    <dgm:forEach name="Name56" axis="ch" ptType="node" st="8" cnt="1">
      <dgm:layoutNode name="text8">
        <dgm:alg type="sp"/>
        <dgm:shape xmlns:r="http://schemas.openxmlformats.org/officeDocument/2006/relationships" r:blip="">
          <dgm:adjLst/>
        </dgm:shape>
        <dgm:presOf/>
        <dgm:constrLst/>
        <dgm:forEach name="Name57" ref="textRepeat"/>
      </dgm:layoutNode>
      <dgm:layoutNode name="textaccent8">
        <dgm:alg type="sp"/>
        <dgm:shape xmlns:r="http://schemas.openxmlformats.org/officeDocument/2006/relationships" r:blip="">
          <dgm:adjLst/>
        </dgm:shape>
        <dgm:presOf/>
        <dgm:constrLst/>
        <dgm:forEach name="Name58" ref="accentRepeat"/>
      </dgm:layoutNode>
    </dgm:forEach>
    <dgm:forEach name="Name59" axis="ch" ptType="sibTrans" hideLastTrans="0" st="8" cnt="1">
      <dgm:layoutNode name="image8">
        <dgm:alg type="sp"/>
        <dgm:shape xmlns:r="http://schemas.openxmlformats.org/officeDocument/2006/relationships" r:blip="">
          <dgm:adjLst/>
        </dgm:shape>
        <dgm:presOf/>
        <dgm:constrLst/>
        <dgm:forEach name="Name60" ref="imageRepeat"/>
      </dgm:layoutNode>
      <dgm:layoutNode name="imageaccent8">
        <dgm:alg type="sp"/>
        <dgm:shape xmlns:r="http://schemas.openxmlformats.org/officeDocument/2006/relationships" r:blip="">
          <dgm:adjLst/>
        </dgm:shape>
        <dgm:presOf/>
        <dgm:constrLst/>
        <dgm:forEach name="Name61" ref="accentRepeat"/>
      </dgm:layoutNode>
    </dgm:forEach>
    <dgm:forEach name="Name62" axis="ch" ptType="node" st="9" cnt="1">
      <dgm:layoutNode name="text9">
        <dgm:alg type="sp"/>
        <dgm:shape xmlns:r="http://schemas.openxmlformats.org/officeDocument/2006/relationships" r:blip="">
          <dgm:adjLst/>
        </dgm:shape>
        <dgm:presOf/>
        <dgm:constrLst/>
        <dgm:forEach name="Name63" ref="textRepeat"/>
      </dgm:layoutNode>
      <dgm:layoutNode name="textaccent9">
        <dgm:alg type="sp"/>
        <dgm:shape xmlns:r="http://schemas.openxmlformats.org/officeDocument/2006/relationships" r:blip="">
          <dgm:adjLst/>
        </dgm:shape>
        <dgm:presOf/>
        <dgm:constrLst/>
        <dgm:forEach name="Name64" ref="accentRepeat"/>
      </dgm:layoutNode>
    </dgm:forEach>
    <dgm:forEach name="Name65" axis="ch" ptType="sibTrans" hideLastTrans="0" st="9" cnt="1">
      <dgm:layoutNode name="image9">
        <dgm:alg type="sp"/>
        <dgm:shape xmlns:r="http://schemas.openxmlformats.org/officeDocument/2006/relationships" r:blip="">
          <dgm:adjLst/>
        </dgm:shape>
        <dgm:presOf/>
        <dgm:constrLst/>
        <dgm:forEach name="Name66" ref="imageRepeat"/>
      </dgm:layoutNode>
      <dgm:layoutNode name="imageaccent9">
        <dgm:alg type="sp"/>
        <dgm:shape xmlns:r="http://schemas.openxmlformats.org/officeDocument/2006/relationships" r:blip="">
          <dgm:adjLst/>
        </dgm:shape>
        <dgm:presOf/>
        <dgm:constrLst/>
        <dgm:forEach name="Name67" ref="accentRepeat"/>
      </dgm:layoutNode>
    </dgm:forEach>
    <dgm:forEach name="Name68" axis="ch" ptType="node" st="10" cnt="1">
      <dgm:layoutNode name="text10">
        <dgm:alg type="sp"/>
        <dgm:shape xmlns:r="http://schemas.openxmlformats.org/officeDocument/2006/relationships" r:blip="">
          <dgm:adjLst/>
        </dgm:shape>
        <dgm:presOf/>
        <dgm:constrLst/>
        <dgm:forEach name="Name69" ref="textRepeat"/>
      </dgm:layoutNode>
      <dgm:layoutNode name="textaccent10">
        <dgm:alg type="sp"/>
        <dgm:shape xmlns:r="http://schemas.openxmlformats.org/officeDocument/2006/relationships" r:blip="">
          <dgm:adjLst/>
        </dgm:shape>
        <dgm:presOf/>
        <dgm:constrLst/>
        <dgm:forEach name="Name70" ref="accentRepeat"/>
      </dgm:layoutNode>
    </dgm:forEach>
    <dgm:forEach name="Name71" axis="ch" ptType="sibTrans" hideLastTrans="0" st="10" cnt="1">
      <dgm:layoutNode name="image10">
        <dgm:alg type="sp"/>
        <dgm:shape xmlns:r="http://schemas.openxmlformats.org/officeDocument/2006/relationships" r:blip="">
          <dgm:adjLst/>
        </dgm:shape>
        <dgm:presOf/>
        <dgm:constrLst/>
        <dgm:forEach name="Name72" ref="imageRepeat"/>
      </dgm:layoutNode>
      <dgm:layoutNode name="imageaccent10">
        <dgm:alg type="sp"/>
        <dgm:shape xmlns:r="http://schemas.openxmlformats.org/officeDocument/2006/relationships" r:blip="">
          <dgm:adjLst/>
        </dgm:shape>
        <dgm:presOf/>
        <dgm:constrLst/>
        <dgm:forEach name="Name73" ref="accentRepeat"/>
      </dgm:layoutNode>
    </dgm:forEach>
    <dgm:forEach name="Name74" axis="ch" ptType="node" st="11" cnt="1">
      <dgm:layoutNode name="text11">
        <dgm:alg type="sp"/>
        <dgm:shape xmlns:r="http://schemas.openxmlformats.org/officeDocument/2006/relationships" r:blip="">
          <dgm:adjLst/>
        </dgm:shape>
        <dgm:presOf/>
        <dgm:constrLst/>
        <dgm:forEach name="Name75" ref="textRepeat"/>
      </dgm:layoutNode>
      <dgm:layoutNode name="textaccent11">
        <dgm:alg type="sp"/>
        <dgm:shape xmlns:r="http://schemas.openxmlformats.org/officeDocument/2006/relationships" r:blip="">
          <dgm:adjLst/>
        </dgm:shape>
        <dgm:presOf/>
        <dgm:constrLst/>
        <dgm:forEach name="Name76" ref="accentRepeat"/>
      </dgm:layoutNode>
    </dgm:forEach>
    <dgm:forEach name="Name77" axis="ch" ptType="sibTrans" hideLastTrans="0" st="11" cnt="1">
      <dgm:layoutNode name="image11">
        <dgm:alg type="sp"/>
        <dgm:shape xmlns:r="http://schemas.openxmlformats.org/officeDocument/2006/relationships" r:blip="">
          <dgm:adjLst/>
        </dgm:shape>
        <dgm:presOf/>
        <dgm:constrLst/>
        <dgm:forEach name="Name78" ref="imageRepeat"/>
      </dgm:layoutNode>
      <dgm:layoutNode name="imageaccent11">
        <dgm:alg type="sp"/>
        <dgm:shape xmlns:r="http://schemas.openxmlformats.org/officeDocument/2006/relationships" r:blip="">
          <dgm:adjLst/>
        </dgm:shape>
        <dgm:presOf/>
        <dgm:constrLst/>
        <dgm:forEach name="Name79" ref="accentRepeat"/>
      </dgm:layoutNode>
    </dgm:forEach>
    <dgm:forEach name="Name80" axis="ch" ptType="node" st="12" cnt="1">
      <dgm:layoutNode name="text12">
        <dgm:alg type="sp"/>
        <dgm:shape xmlns:r="http://schemas.openxmlformats.org/officeDocument/2006/relationships" r:blip="">
          <dgm:adjLst/>
        </dgm:shape>
        <dgm:presOf/>
        <dgm:constrLst/>
        <dgm:forEach name="Name81" ref="textRepeat"/>
      </dgm:layoutNode>
      <dgm:layoutNode name="textaccent12">
        <dgm:alg type="sp"/>
        <dgm:shape xmlns:r="http://schemas.openxmlformats.org/officeDocument/2006/relationships" r:blip="">
          <dgm:adjLst/>
        </dgm:shape>
        <dgm:presOf/>
        <dgm:constrLst/>
        <dgm:forEach name="Name82" ref="accentRepeat"/>
      </dgm:layoutNode>
    </dgm:forEach>
    <dgm:forEach name="Name83" axis="ch" ptType="sibTrans" hideLastTrans="0" st="12" cnt="1">
      <dgm:layoutNode name="image12">
        <dgm:alg type="sp"/>
        <dgm:shape xmlns:r="http://schemas.openxmlformats.org/officeDocument/2006/relationships" r:blip="">
          <dgm:adjLst/>
        </dgm:shape>
        <dgm:presOf/>
        <dgm:constrLst/>
        <dgm:forEach name="Name84" ref="imageRepeat"/>
      </dgm:layoutNode>
      <dgm:layoutNode name="imageaccent12">
        <dgm:alg type="sp"/>
        <dgm:shape xmlns:r="http://schemas.openxmlformats.org/officeDocument/2006/relationships" r:blip="">
          <dgm:adjLst/>
        </dgm:shape>
        <dgm:presOf/>
        <dgm:constrLst/>
        <dgm:forEach name="Name85" ref="accentRepea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1">
  <a:themeElements>
    <a:clrScheme name="Custom 1">
      <a:dk1>
        <a:srgbClr val="000000"/>
      </a:dk1>
      <a:lt1>
        <a:srgbClr val="FFFFFF"/>
      </a:lt1>
      <a:dk2>
        <a:srgbClr val="44546A"/>
      </a:dk2>
      <a:lt2>
        <a:srgbClr val="E7E6E6"/>
      </a:lt2>
      <a:accent1>
        <a:srgbClr val="27495F"/>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1" id="{58CDD320-7ABF-724F-AA9B-F84917A110E0}" vid="{09B09326-4F3C-F34A-AE98-C3F3A063A2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33D8B89-97C0-8147-AD3F-98BDE7D13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Wolfpack Branded Lab Guide.dotx</Template>
  <TotalTime>327</TotalTime>
  <Pages>36</Pages>
  <Words>5373</Words>
  <Characters>30627</Characters>
  <Application>Microsoft Macintosh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Tyler</dc:creator>
  <cp:keywords/>
  <dc:description/>
  <cp:lastModifiedBy>Chris Tyler</cp:lastModifiedBy>
  <cp:revision>8</cp:revision>
  <cp:lastPrinted>2017-12-07T18:39:00Z</cp:lastPrinted>
  <dcterms:created xsi:type="dcterms:W3CDTF">2018-02-09T15:34:00Z</dcterms:created>
  <dcterms:modified xsi:type="dcterms:W3CDTF">2018-02-19T16:02:00Z</dcterms:modified>
</cp:coreProperties>
</file>